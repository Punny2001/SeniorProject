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33598794" w:rsidR="00C51B0C" w:rsidRPr="005B17F3" w:rsidRDefault="00F805B4" w:rsidP="00F95975">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r w:rsidR="00E64A75">
        <w:rPr>
          <w:sz w:val="28"/>
          <w:szCs w:val="28"/>
        </w:rPr>
        <w:t xml:space="preserve"> (SIRA)</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w:t>
      </w:r>
      <w:proofErr w:type="spellStart"/>
      <w:r w:rsidRPr="00B33987">
        <w:rPr>
          <w:rFonts w:ascii="Angsana New" w:hAnsi="Angsana New"/>
          <w:sz w:val="44"/>
          <w:szCs w:val="44"/>
          <w:cs/>
        </w:rPr>
        <w:t>พลิเค</w:t>
      </w:r>
      <w:proofErr w:type="spellEnd"/>
      <w:r w:rsidRPr="00B33987">
        <w:rPr>
          <w:rFonts w:ascii="Angsana New" w:hAnsi="Angsana New"/>
          <w:sz w:val="44"/>
          <w:szCs w:val="44"/>
          <w:cs/>
        </w:rPr>
        <w:t>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20358466"/>
      <w:r w:rsidRPr="009A6B6A">
        <w:lastRenderedPageBreak/>
        <w:t>ACK</w:t>
      </w:r>
      <w:r>
        <w:t>NOWLEDGEMENT</w:t>
      </w:r>
      <w:bookmarkEnd w:id="0"/>
      <w:bookmarkEnd w:id="1"/>
      <w:r>
        <w:t>S</w:t>
      </w:r>
      <w:bookmarkEnd w:id="2"/>
    </w:p>
    <w:p w14:paraId="209F0CAD" w14:textId="4017B78E" w:rsidR="00C51B0C" w:rsidRDefault="00C83A82" w:rsidP="00C83A82">
      <w:pPr>
        <w:jc w:val="thaiDistribute"/>
        <w:rPr>
          <w:rFonts w:eastAsia="Angsana New"/>
        </w:rPr>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w:t>
      </w:r>
      <w:proofErr w:type="gramStart"/>
      <w:r w:rsidRPr="00C83A82">
        <w:rPr>
          <w:rFonts w:eastAsia="Angsana New"/>
        </w:rPr>
        <w:t>all of</w:t>
      </w:r>
      <w:proofErr w:type="gramEnd"/>
      <w:r w:rsidRPr="00C83A82">
        <w:rPr>
          <w:rFonts w:eastAsia="Angsana New"/>
        </w:rPr>
        <w:t xml:space="preserve"> the participants, including Mr. </w:t>
      </w:r>
      <w:proofErr w:type="spellStart"/>
      <w:r w:rsidRPr="00C83A82">
        <w:rPr>
          <w:rFonts w:eastAsia="Angsana New"/>
        </w:rPr>
        <w:t>Krissanapong</w:t>
      </w:r>
      <w:proofErr w:type="spellEnd"/>
      <w:r w:rsidRPr="00C83A82">
        <w:rPr>
          <w:rFonts w:eastAsia="Angsana New"/>
        </w:rPr>
        <w:t xml:space="preserve"> (Pun), Mr. </w:t>
      </w:r>
      <w:proofErr w:type="spellStart"/>
      <w:r w:rsidRPr="00C83A82">
        <w:rPr>
          <w:rFonts w:eastAsia="Angsana New"/>
        </w:rPr>
        <w:t>Pongsakorn</w:t>
      </w:r>
      <w:proofErr w:type="spellEnd"/>
      <w:r w:rsidRPr="00C83A82">
        <w:rPr>
          <w:rFonts w:eastAsia="Angsana New"/>
        </w:rPr>
        <w:t xml:space="preserve"> (Mark), and Mr. </w:t>
      </w:r>
      <w:proofErr w:type="spellStart"/>
      <w:r w:rsidRPr="00C83A82">
        <w:rPr>
          <w:rFonts w:eastAsia="Angsana New"/>
        </w:rPr>
        <w:t>Rathakit</w:t>
      </w:r>
      <w:proofErr w:type="spellEnd"/>
      <w:r w:rsidRPr="00C83A82">
        <w:rPr>
          <w:rFonts w:eastAsia="Angsana New"/>
        </w:rPr>
        <w:t xml:space="preserve"> </w:t>
      </w:r>
      <w:proofErr w:type="spellStart"/>
      <w:r w:rsidRPr="00C83A82">
        <w:rPr>
          <w:rFonts w:eastAsia="Angsana New"/>
        </w:rPr>
        <w:t>Sriprachayanun</w:t>
      </w:r>
      <w:proofErr w:type="spellEnd"/>
      <w:r w:rsidRPr="00C83A82">
        <w:rPr>
          <w:rFonts w:eastAsia="Angsana New"/>
        </w:rPr>
        <w:t xml:space="preserve"> (Art). We </w:t>
      </w:r>
      <w:r w:rsidR="005134D9">
        <w:rPr>
          <w:rFonts w:eastAsia="Angsana New"/>
        </w:rPr>
        <w:t>were</w:t>
      </w:r>
      <w:r w:rsidRPr="00C83A82">
        <w:rPr>
          <w:rFonts w:eastAsia="Angsana New"/>
        </w:rPr>
        <w:t xml:space="preserve"> also grateful to Asst. Prof. Dr. </w:t>
      </w:r>
      <w:proofErr w:type="spellStart"/>
      <w:r w:rsidRPr="00C83A82">
        <w:rPr>
          <w:rFonts w:eastAsia="Angsana New"/>
        </w:rPr>
        <w:t>Charnyote</w:t>
      </w:r>
      <w:proofErr w:type="spellEnd"/>
      <w:r w:rsidRPr="00C83A82">
        <w:rPr>
          <w:rFonts w:eastAsia="Angsana New"/>
        </w:rPr>
        <w:t xml:space="preserve"> </w:t>
      </w:r>
      <w:proofErr w:type="spellStart"/>
      <w:r w:rsidRPr="00C83A82">
        <w:rPr>
          <w:rFonts w:eastAsia="Angsana New"/>
        </w:rPr>
        <w:t>Pluempitiwiriyawej</w:t>
      </w:r>
      <w:proofErr w:type="spellEnd"/>
      <w:r w:rsidRPr="00C83A82">
        <w:rPr>
          <w:rFonts w:eastAsia="Angsana New"/>
        </w:rPr>
        <w:t>, who serve</w:t>
      </w:r>
      <w:r w:rsidR="005134D9">
        <w:rPr>
          <w:rFonts w:eastAsia="Angsana New"/>
        </w:rPr>
        <w:t>d</w:t>
      </w:r>
      <w:r w:rsidRPr="00C83A82">
        <w:rPr>
          <w:rFonts w:eastAsia="Angsana New"/>
        </w:rPr>
        <w:t xml:space="preserve"> as our principal advisor for his invaluable assistance</w:t>
      </w:r>
      <w:r w:rsidR="00E64A75">
        <w:rPr>
          <w:rFonts w:eastAsia="Angsana New"/>
        </w:rPr>
        <w:t>,</w:t>
      </w:r>
      <w:r w:rsidRPr="00C83A82">
        <w:rPr>
          <w:rFonts w:eastAsia="Angsana New"/>
        </w:rPr>
        <w:t xml:space="preserve"> and to </w:t>
      </w:r>
      <w:proofErr w:type="gramStart"/>
      <w:r w:rsidRPr="00C83A82">
        <w:rPr>
          <w:rFonts w:eastAsia="Angsana New"/>
        </w:rPr>
        <w:t>all of</w:t>
      </w:r>
      <w:proofErr w:type="gramEnd"/>
      <w:r w:rsidRPr="00C83A82">
        <w:rPr>
          <w:rFonts w:eastAsia="Angsana New"/>
        </w:rPr>
        <w:t xml:space="preserve"> the advisors</w:t>
      </w:r>
      <w:r w:rsidR="00E64A75">
        <w:rPr>
          <w:rFonts w:eastAsia="Angsana New"/>
        </w:rPr>
        <w:t xml:space="preserve"> from the Faculty of Information and Communication Technology and the Faculty of Sports Sciences</w:t>
      </w:r>
      <w:r w:rsidRPr="00C83A82">
        <w:rPr>
          <w:rFonts w:eastAsia="Angsana New"/>
        </w:rPr>
        <w:t xml:space="preserve">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w:t>
      </w:r>
      <w:r w:rsidR="00E64A75">
        <w:rPr>
          <w:rFonts w:eastAsia="Angsana New"/>
        </w:rPr>
        <w:t>,</w:t>
      </w:r>
      <w:r w:rsidRPr="00C83A82">
        <w:rPr>
          <w:rFonts w:eastAsia="Angsana New"/>
        </w:rPr>
        <w:t xml:space="preserve"> and grateful</w:t>
      </w:r>
      <w:r w:rsidR="009B7908">
        <w:rPr>
          <w:rFonts w:eastAsia="Angsana New"/>
        </w:rPr>
        <w:t xml:space="preserve"> as well as thanks to </w:t>
      </w:r>
      <w:r w:rsidRPr="00C83A82">
        <w:rPr>
          <w:rFonts w:eastAsia="Angsana New"/>
        </w:rPr>
        <w:t xml:space="preserve">our parents encouraged us </w:t>
      </w:r>
      <w:r w:rsidR="00E64A75">
        <w:rPr>
          <w:rFonts w:eastAsia="Angsana New"/>
        </w:rPr>
        <w:t>with</w:t>
      </w:r>
      <w:r w:rsidRPr="00C83A82">
        <w:rPr>
          <w:rFonts w:eastAsia="Angsana New"/>
        </w:rPr>
        <w:t xml:space="preserve"> </w:t>
      </w:r>
      <w:r w:rsidR="00E64A75">
        <w:rPr>
          <w:rFonts w:eastAsia="Angsana New"/>
        </w:rPr>
        <w:t>their special support</w:t>
      </w:r>
      <w:r w:rsidRPr="00C83A82">
        <w:rPr>
          <w:rFonts w:eastAsia="Angsana New"/>
        </w:rPr>
        <w:t>.</w:t>
      </w:r>
      <w:r w:rsidR="00E64A75">
        <w:rPr>
          <w:rFonts w:eastAsia="Angsana New"/>
        </w:rPr>
        <w:t xml:space="preserve"> </w:t>
      </w:r>
    </w:p>
    <w:p w14:paraId="68E9A3FE" w14:textId="77777777" w:rsidR="00337342" w:rsidRDefault="00337342" w:rsidP="00C83A82">
      <w:pPr>
        <w:jc w:val="thaiDistribute"/>
      </w:pPr>
    </w:p>
    <w:p w14:paraId="10B61A99" w14:textId="0F070DA8" w:rsidR="00C51B0C" w:rsidRDefault="00EF0E44" w:rsidP="00C51B0C">
      <w:pPr>
        <w:pStyle w:val="ACKNameList"/>
      </w:pPr>
      <w:r>
        <w:t>Mr.</w:t>
      </w:r>
      <w:r w:rsidR="00C51B0C">
        <w:t xml:space="preserve"> </w:t>
      </w:r>
      <w:proofErr w:type="spellStart"/>
      <w:r>
        <w:t>Krissanapong</w:t>
      </w:r>
      <w:proofErr w:type="spellEnd"/>
      <w:r w:rsidR="00C51B0C">
        <w:t xml:space="preserve"> </w:t>
      </w:r>
      <w:proofErr w:type="spellStart"/>
      <w:r>
        <w:t>Palakham</w:t>
      </w:r>
      <w:proofErr w:type="spellEnd"/>
    </w:p>
    <w:p w14:paraId="35271994" w14:textId="6D115F9F" w:rsidR="00C51B0C" w:rsidRDefault="00EF0E44" w:rsidP="00C51B0C">
      <w:pPr>
        <w:pStyle w:val="ACKNameList"/>
      </w:pPr>
      <w:r>
        <w:t>Mr.</w:t>
      </w:r>
      <w:r w:rsidR="00C51B0C">
        <w:t xml:space="preserve"> </w:t>
      </w:r>
      <w:proofErr w:type="spellStart"/>
      <w:r>
        <w:t>Pongsakorn</w:t>
      </w:r>
      <w:proofErr w:type="spellEnd"/>
      <w:r w:rsidR="00C51B0C">
        <w:t xml:space="preserve"> </w:t>
      </w:r>
      <w:proofErr w:type="spellStart"/>
      <w:r>
        <w:t>Piboonpongpun</w:t>
      </w:r>
      <w:proofErr w:type="spellEnd"/>
    </w:p>
    <w:p w14:paraId="380D0CDF" w14:textId="7A8DD3F2" w:rsidR="00C82A8F" w:rsidRDefault="00EF0E44" w:rsidP="00C82A8F">
      <w:pPr>
        <w:pStyle w:val="ACKNameList"/>
      </w:pPr>
      <w:r>
        <w:t xml:space="preserve">Mr. </w:t>
      </w:r>
      <w:proofErr w:type="spellStart"/>
      <w:r>
        <w:t>Rathakit</w:t>
      </w:r>
      <w:proofErr w:type="spellEnd"/>
      <w:r w:rsidR="00C82A8F">
        <w:t xml:space="preserve"> </w:t>
      </w:r>
      <w:proofErr w:type="spellStart"/>
      <w:r>
        <w:t>Sriprachayanun</w:t>
      </w:r>
      <w:proofErr w:type="spellEnd"/>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1E674082" w:rsidR="00C51B0C" w:rsidRDefault="00EF0E44" w:rsidP="00C51B0C">
      <w:pPr>
        <w:pStyle w:val="ABSDescText"/>
      </w:pPr>
      <w:r>
        <w:t>Mr.</w:t>
      </w:r>
      <w:r w:rsidR="00C82A8F">
        <w:t xml:space="preserve"> </w:t>
      </w:r>
      <w:r>
        <w:t>Krissanapong</w:t>
      </w:r>
      <w:r w:rsidR="00C51B0C">
        <w:t xml:space="preserve"> </w:t>
      </w:r>
      <w:r w:rsidR="00E64A75">
        <w:tab/>
      </w:r>
      <w:r>
        <w:t>Palakham</w:t>
      </w:r>
      <w:r w:rsidR="00C51B0C">
        <w:tab/>
      </w:r>
      <w:r w:rsidR="00E64A75">
        <w:tab/>
      </w:r>
      <w:r w:rsidR="00E64A75">
        <w:tab/>
      </w:r>
      <w:r>
        <w:t>6288102</w:t>
      </w:r>
      <w:r w:rsidR="00C51B0C">
        <w:t xml:space="preserve"> ITCS/B</w:t>
      </w:r>
    </w:p>
    <w:p w14:paraId="4AFE21E4" w14:textId="3348DE01" w:rsidR="00C51B0C" w:rsidRDefault="00EF0E44" w:rsidP="00C51B0C">
      <w:pPr>
        <w:pStyle w:val="ABSDescText"/>
      </w:pPr>
      <w:r>
        <w:t>Mr.</w:t>
      </w:r>
      <w:r w:rsidR="00C82A8F">
        <w:t xml:space="preserve"> </w:t>
      </w:r>
      <w:r>
        <w:t>Pongsakorn</w:t>
      </w:r>
      <w:r w:rsidR="00C51B0C">
        <w:t xml:space="preserve"> </w:t>
      </w:r>
      <w:r w:rsidR="00E64A75">
        <w:tab/>
      </w:r>
      <w:r>
        <w:t>Piboonpongpun</w:t>
      </w:r>
      <w:r w:rsidR="00C51B0C">
        <w:tab/>
      </w:r>
      <w:r w:rsidR="00E64A75">
        <w:tab/>
      </w:r>
      <w:r>
        <w:t>6288107</w:t>
      </w:r>
      <w:r w:rsidR="00C51B0C">
        <w:t xml:space="preserve"> ITCS/B</w:t>
      </w:r>
    </w:p>
    <w:p w14:paraId="1266F6BB" w14:textId="7A227C1C" w:rsidR="00C82A8F" w:rsidRDefault="00EF0E44" w:rsidP="00C82A8F">
      <w:pPr>
        <w:pStyle w:val="ABSDescText"/>
      </w:pPr>
      <w:r>
        <w:t>mr.</w:t>
      </w:r>
      <w:r w:rsidR="00C82A8F">
        <w:t xml:space="preserve"> </w:t>
      </w:r>
      <w:r>
        <w:t>rathakit</w:t>
      </w:r>
      <w:r w:rsidR="00E64A75">
        <w:tab/>
      </w:r>
      <w:r w:rsidR="00E64A75">
        <w:tab/>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20358467"/>
      <w:r>
        <w:t>ABSTRACT</w:t>
      </w:r>
      <w:bookmarkEnd w:id="3"/>
      <w:bookmarkEnd w:id="4"/>
      <w:bookmarkEnd w:id="5"/>
    </w:p>
    <w:p w14:paraId="0F7676AA" w14:textId="77777777" w:rsidR="00C51B0C" w:rsidRDefault="00C51B0C" w:rsidP="00C51B0C">
      <w:pPr>
        <w:pStyle w:val="ABSDescText"/>
      </w:pPr>
    </w:p>
    <w:p w14:paraId="4EB30A7C" w14:textId="3D6F7E0A" w:rsidR="00C51B0C" w:rsidRPr="00897391" w:rsidRDefault="00897391" w:rsidP="007B26EA">
      <w:pPr>
        <w:pStyle w:val="StyleABSParagraph15linesFirstline15cm"/>
        <w:rPr>
          <w:rFonts w:ascii="TimesNewRomanPSMT" w:hAnsi="TimesNewRomanPSMT" w:cs="Times New Roman"/>
          <w:caps w:val="0"/>
          <w:szCs w:val="24"/>
        </w:rPr>
      </w:pPr>
      <w:r w:rsidRPr="00897391">
        <w:rPr>
          <w:rFonts w:ascii="TimesNewRomanPSMT" w:hAnsi="TimesNewRomanPSMT" w:cs="Times New Roman"/>
          <w:caps w:val="0"/>
          <w:szCs w:val="24"/>
        </w:rPr>
        <w:t>This project is an application project with the purpose of collecting data on illnesses and injuries which are important problems for athletes and recording staff data to record their data.  Athletes can be timely by collecting data of athletes that will be saved in paper or google form where it is likely to be lost and compiled to be difficult to use.</w:t>
      </w:r>
      <w:r w:rsidR="006112EE">
        <w:rPr>
          <w:rFonts w:ascii="TimesNewRomanPSMT" w:hAnsi="TimesNewRomanPSMT" w:cs="Times New Roman"/>
          <w:caps w:val="0"/>
          <w:szCs w:val="24"/>
        </w:rPr>
        <w:t xml:space="preserve"> </w:t>
      </w:r>
      <w:r w:rsidRPr="00897391">
        <w:rPr>
          <w:rFonts w:ascii="TimesNewRomanPSMT" w:hAnsi="TimesNewRomanPSMT" w:cs="Times New Roman"/>
          <w:caps w:val="0"/>
          <w:szCs w:val="24"/>
        </w:rPr>
        <w:t xml:space="preserve">Our application is built to record and track injuries and illnesses through the OSTRC Questionnaire and the IOC Injury record which will be shown to the athletes as scores and messages. If the score exceeds the OSTRC star criteria, staff can see the case scores of the athletes who exceed the criteria, they can record and send messages to the athletes so that athletes can receive treatment, relieve </w:t>
      </w:r>
      <w:proofErr w:type="gramStart"/>
      <w:r w:rsidRPr="00897391">
        <w:rPr>
          <w:rFonts w:ascii="TimesNewRomanPSMT" w:hAnsi="TimesNewRomanPSMT" w:cs="Times New Roman"/>
          <w:caps w:val="0"/>
          <w:szCs w:val="24"/>
        </w:rPr>
        <w:t>injuries</w:t>
      </w:r>
      <w:proofErr w:type="gramEnd"/>
      <w:r w:rsidRPr="00897391">
        <w:rPr>
          <w:rFonts w:ascii="TimesNewRomanPSMT" w:hAnsi="TimesNewRomanPSMT" w:cs="Times New Roman"/>
          <w:caps w:val="0"/>
          <w:szCs w:val="24"/>
        </w:rPr>
        <w:t xml:space="preserve"> and prevent athletes from using their bodies during training or competition.</w:t>
      </w:r>
    </w:p>
    <w:p w14:paraId="45A60FC3" w14:textId="77777777" w:rsidR="00C51B0C" w:rsidRDefault="00C51B0C" w:rsidP="00C51B0C">
      <w:pPr>
        <w:pStyle w:val="ABSParagraph15lines"/>
      </w:pPr>
    </w:p>
    <w:p w14:paraId="030E8C31" w14:textId="1047A9C2" w:rsidR="00C51B0C" w:rsidRDefault="00C51B0C" w:rsidP="00C51B0C">
      <w:pPr>
        <w:pStyle w:val="ABSDescText"/>
      </w:pPr>
    </w:p>
    <w:p w14:paraId="28483897" w14:textId="75AFCCC6" w:rsidR="00897391" w:rsidRDefault="00897391" w:rsidP="00C51B0C">
      <w:pPr>
        <w:pStyle w:val="ABSDescText"/>
      </w:pPr>
    </w:p>
    <w:p w14:paraId="744FB28D" w14:textId="4068ED4C" w:rsidR="00897391" w:rsidRDefault="00897391" w:rsidP="00C51B0C">
      <w:pPr>
        <w:pStyle w:val="ABSDescText"/>
      </w:pPr>
    </w:p>
    <w:p w14:paraId="7D8C04FC" w14:textId="77777777" w:rsidR="00897391" w:rsidRDefault="00897391"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6BE0DAD7" w14:textId="382DCB3D" w:rsidR="00E64A75" w:rsidRDefault="00C82A8F" w:rsidP="00C51B0C">
      <w:pPr>
        <w:pStyle w:val="ABSKeyWord"/>
      </w:pPr>
      <w:r>
        <w:t>KEY</w:t>
      </w:r>
      <w:r w:rsidR="00C51B0C">
        <w:t>WORDS</w:t>
      </w:r>
      <w:r w:rsidR="00E64A75">
        <w:t>:</w:t>
      </w:r>
      <w:r w:rsidR="00C51B0C">
        <w:t xml:space="preserve"> </w:t>
      </w:r>
      <w:r w:rsidR="00E64A75">
        <w:t>injury/illness/psychology/athlete/staff/</w:t>
      </w:r>
    </w:p>
    <w:p w14:paraId="2AF5E38B" w14:textId="622796E7" w:rsidR="00C51B0C" w:rsidRDefault="00E64A75" w:rsidP="00C51B0C">
      <w:pPr>
        <w:pStyle w:val="ABSKeyWord"/>
      </w:pPr>
      <w:r>
        <w:tab/>
        <w:t>application/recording</w:t>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w:t>
      </w:r>
      <w:proofErr w:type="spellStart"/>
      <w:r w:rsidR="001E3B2F">
        <w:rPr>
          <w:cs/>
        </w:rPr>
        <w:t>พลิเค</w:t>
      </w:r>
      <w:proofErr w:type="spellEnd"/>
      <w:r w:rsidR="001E3B2F">
        <w:rPr>
          <w:cs/>
        </w:rPr>
        <w:t>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0DE655F1" w:rsidR="00C51B0C" w:rsidRDefault="00E64B46" w:rsidP="00C51B0C">
      <w:pPr>
        <w:pStyle w:val="ABSDescText"/>
      </w:pPr>
      <w:proofErr w:type="spellStart"/>
      <w:r>
        <w:rPr>
          <w:rFonts w:hint="cs"/>
          <w:cs/>
        </w:rPr>
        <w:t>กฤษณ</w:t>
      </w:r>
      <w:proofErr w:type="spellEnd"/>
      <w:r>
        <w:rPr>
          <w:rFonts w:hint="cs"/>
          <w:cs/>
        </w:rPr>
        <w:t>พงศ์</w:t>
      </w:r>
      <w:r w:rsidR="00C51B0C">
        <w:rPr>
          <w:rFonts w:hint="cs"/>
          <w:cs/>
        </w:rPr>
        <w:t xml:space="preserve"> </w:t>
      </w:r>
      <w:r w:rsidR="00E64A75">
        <w:tab/>
      </w:r>
      <w:r>
        <w:rPr>
          <w:rFonts w:hint="cs"/>
          <w:cs/>
        </w:rPr>
        <w:t>ปาลคำ</w:t>
      </w:r>
      <w:r w:rsidR="00C51B0C">
        <w:rPr>
          <w:rFonts w:hint="cs"/>
          <w:cs/>
        </w:rPr>
        <w:tab/>
      </w:r>
      <w:r w:rsidR="00E64A75">
        <w:tab/>
      </w:r>
      <w:r w:rsidR="00E64A75">
        <w:tab/>
      </w:r>
      <w:r w:rsidR="000F27AF">
        <w:t>6288102</w:t>
      </w:r>
      <w:r w:rsidR="00C51B0C">
        <w:t xml:space="preserve"> ITCS/B</w:t>
      </w:r>
    </w:p>
    <w:p w14:paraId="42E8A0FB" w14:textId="4E40CC15" w:rsidR="00C51B0C" w:rsidRDefault="00E64A75" w:rsidP="00C51B0C">
      <w:pPr>
        <w:pStyle w:val="ABSDescText"/>
      </w:pPr>
      <w:r>
        <w:rPr>
          <w:rFonts w:hint="cs"/>
          <w:cs/>
        </w:rPr>
        <w:t>พงศกร</w:t>
      </w:r>
      <w:r w:rsidR="00C51B0C">
        <w:rPr>
          <w:rFonts w:hint="cs"/>
          <w:cs/>
        </w:rPr>
        <w:t xml:space="preserve"> </w:t>
      </w:r>
      <w:r>
        <w:tab/>
      </w:r>
      <w:r>
        <w:tab/>
      </w:r>
      <w:r>
        <w:rPr>
          <w:rFonts w:hint="cs"/>
          <w:cs/>
        </w:rPr>
        <w:t>พิบูลพงศ์พันธ์</w:t>
      </w:r>
      <w:r w:rsidR="00C51B0C">
        <w:rPr>
          <w:rFonts w:hint="cs"/>
          <w:cs/>
        </w:rPr>
        <w:tab/>
      </w:r>
      <w:r>
        <w:tab/>
        <w:t>6288107</w:t>
      </w:r>
      <w:r w:rsidR="00C51B0C">
        <w:t xml:space="preserve"> ITCS/B</w:t>
      </w:r>
    </w:p>
    <w:p w14:paraId="717484D0" w14:textId="41D11A2F" w:rsidR="00AB5039" w:rsidRDefault="00E64A75" w:rsidP="00AB5039">
      <w:pPr>
        <w:pStyle w:val="ABSDescText"/>
      </w:pPr>
      <w:proofErr w:type="spellStart"/>
      <w:r>
        <w:rPr>
          <w:rFonts w:hint="cs"/>
          <w:cs/>
        </w:rPr>
        <w:t>รัฐกฤษฏิ์</w:t>
      </w:r>
      <w:proofErr w:type="spellEnd"/>
      <w:r>
        <w:tab/>
      </w:r>
      <w:r w:rsidR="00AB5039">
        <w:rPr>
          <w:rFonts w:hint="cs"/>
          <w:cs/>
        </w:rPr>
        <w:t xml:space="preserve"> </w:t>
      </w:r>
      <w:r>
        <w:rPr>
          <w:rFonts w:hint="cs"/>
          <w:cs/>
        </w:rPr>
        <w:t>ศรีปรัชญานันท์</w:t>
      </w:r>
      <w:r>
        <w:tab/>
      </w:r>
      <w:r w:rsidR="00AB5039">
        <w:rPr>
          <w:rFonts w:hint="cs"/>
          <w:cs/>
        </w:rPr>
        <w:tab/>
      </w:r>
      <w:r>
        <w:t>6288134</w:t>
      </w:r>
      <w:r w:rsidR="00AB5039">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28CD2D36" w:rsidR="00C51B0C" w:rsidRDefault="00C51B0C" w:rsidP="00C51B0C">
      <w:pPr>
        <w:pStyle w:val="ABSDescText"/>
      </w:pPr>
      <w:r>
        <w:rPr>
          <w:rFonts w:hint="cs"/>
          <w:cs/>
        </w:rPr>
        <w:t>อาจารย์ที่ปรึกษาโครงการ</w:t>
      </w:r>
      <w:r>
        <w:t xml:space="preserve">: </w:t>
      </w:r>
      <w:r w:rsidR="007C0E03">
        <w:rPr>
          <w:rFonts w:hint="cs"/>
          <w:cs/>
        </w:rPr>
        <w:t>ผศ. ดร.</w:t>
      </w:r>
      <w:r>
        <w:rPr>
          <w:rFonts w:hint="cs"/>
          <w:cs/>
        </w:rPr>
        <w:t xml:space="preserve"> </w:t>
      </w:r>
      <w:r w:rsidR="007C0E03">
        <w:rPr>
          <w:rFonts w:hint="cs"/>
          <w:cs/>
        </w:rPr>
        <w:t xml:space="preserve">ชาญยศ </w:t>
      </w:r>
      <w:proofErr w:type="spellStart"/>
      <w:r w:rsidR="007C0E03">
        <w:rPr>
          <w:rFonts w:hint="cs"/>
          <w:cs/>
        </w:rPr>
        <w:t>ปลื้มปิ</w:t>
      </w:r>
      <w:proofErr w:type="spellEnd"/>
      <w:r w:rsidR="007C0E03">
        <w:rPr>
          <w:rFonts w:hint="cs"/>
          <w:cs/>
        </w:rPr>
        <w:t>ติวิริยะเวช</w:t>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AA72F30" w14:textId="7F1DA82E" w:rsidR="00C51B0C" w:rsidRDefault="00897391" w:rsidP="00897391">
      <w:pPr>
        <w:pStyle w:val="StyleABSParagraphFirstline15cm"/>
        <w:jc w:val="thaiDistribute"/>
      </w:pPr>
      <w:r w:rsidRPr="00897391">
        <w:rPr>
          <w:rFonts w:ascii="Angsana New" w:hAnsi="Angsana New"/>
          <w:sz w:val="32"/>
          <w:cs/>
        </w:rPr>
        <w:t>การทำ</w:t>
      </w:r>
      <w:r>
        <w:rPr>
          <w:rFonts w:ascii="Angsana New" w:hAnsi="Angsana New" w:hint="cs"/>
          <w:sz w:val="32"/>
          <w:cs/>
        </w:rPr>
        <w:t>โครงงาน</w:t>
      </w:r>
      <w:r w:rsidRPr="00897391">
        <w:rPr>
          <w:rFonts w:ascii="Angsana New" w:hAnsi="Angsana New"/>
          <w:sz w:val="32"/>
          <w:cs/>
        </w:rPr>
        <w:t>ครั้งนี้เป็น</w:t>
      </w:r>
      <w:r>
        <w:rPr>
          <w:rFonts w:ascii="Angsana New" w:hAnsi="Angsana New" w:hint="cs"/>
          <w:sz w:val="32"/>
          <w:cs/>
        </w:rPr>
        <w:t>โครงงาน</w:t>
      </w:r>
      <w:r w:rsidRPr="00897391">
        <w:rPr>
          <w:rFonts w:ascii="Angsana New" w:hAnsi="Angsana New"/>
          <w:sz w:val="32"/>
          <w:cs/>
        </w:rPr>
        <w:t>ทำแอพพลิเคชั่นโดยมีวัตถุประสงค์เพื่อใช้สำหรับการเก็บข้อมูลอาการเจ็บป่วยและอาการบาดเจ็บซึ่งเป็นปัญหาสำคัญต่อนักกีฬาและการบันทึกข้อมูลของ</w:t>
      </w:r>
      <w:r>
        <w:rPr>
          <w:rFonts w:ascii="Angsana New" w:hAnsi="Angsana New" w:hint="cs"/>
          <w:sz w:val="32"/>
          <w:cs/>
        </w:rPr>
        <w:t>บุคลากร</w:t>
      </w:r>
      <w:r w:rsidRPr="00897391">
        <w:rPr>
          <w:rFonts w:ascii="Angsana New" w:hAnsi="Angsana New"/>
          <w:sz w:val="32"/>
          <w:cs/>
        </w:rPr>
        <w:t>เพื่อบันทึกข้อมูลของนักกีฬาได้ทันท่วงทีโดยการเก็บข้อมูลของนักกีฬานั้นจะถูกบันทึกไว้ในกระ</w:t>
      </w:r>
      <w:r>
        <w:rPr>
          <w:rFonts w:ascii="Angsana New" w:hAnsi="Angsana New" w:hint="cs"/>
          <w:sz w:val="32"/>
          <w:cs/>
        </w:rPr>
        <w:t>ด</w:t>
      </w:r>
      <w:r w:rsidRPr="00897391">
        <w:rPr>
          <w:rFonts w:ascii="Angsana New" w:hAnsi="Angsana New"/>
          <w:sz w:val="32"/>
          <w:cs/>
        </w:rPr>
        <w:t>าษหรือแบบฟอร์มกู</w:t>
      </w:r>
      <w:proofErr w:type="spellStart"/>
      <w:r w:rsidRPr="00897391">
        <w:rPr>
          <w:rFonts w:ascii="Angsana New" w:hAnsi="Angsana New"/>
          <w:sz w:val="32"/>
          <w:cs/>
        </w:rPr>
        <w:t>เกิล</w:t>
      </w:r>
      <w:proofErr w:type="spellEnd"/>
      <w:r>
        <w:rPr>
          <w:rFonts w:ascii="Angsana New" w:hAnsi="Angsana New"/>
          <w:sz w:val="32"/>
        </w:rPr>
        <w:t xml:space="preserve"> (</w:t>
      </w:r>
      <w:r w:rsidRPr="00897391">
        <w:rPr>
          <w:rFonts w:cs="Times New Roman"/>
          <w:szCs w:val="24"/>
        </w:rPr>
        <w:t>Google form</w:t>
      </w:r>
      <w:r>
        <w:rPr>
          <w:rFonts w:ascii="Angsana New" w:hAnsi="Angsana New"/>
          <w:sz w:val="32"/>
        </w:rPr>
        <w:t xml:space="preserve">) </w:t>
      </w:r>
      <w:r w:rsidRPr="00897391">
        <w:rPr>
          <w:rFonts w:ascii="Angsana New" w:hAnsi="Angsana New"/>
          <w:sz w:val="32"/>
          <w:cs/>
        </w:rPr>
        <w:t>ซึ่งม</w:t>
      </w:r>
      <w:r>
        <w:rPr>
          <w:rFonts w:ascii="Angsana New" w:hAnsi="Angsana New" w:hint="cs"/>
          <w:sz w:val="32"/>
          <w:cs/>
        </w:rPr>
        <w:t>ี</w:t>
      </w:r>
      <w:r w:rsidRPr="00897391">
        <w:rPr>
          <w:rFonts w:ascii="Angsana New" w:hAnsi="Angsana New"/>
          <w:sz w:val="32"/>
          <w:cs/>
        </w:rPr>
        <w:t>โอกาสสูญหายและเรียบเรียงนำมาใช้งานได้ยาก แอ</w:t>
      </w:r>
      <w:r>
        <w:rPr>
          <w:rFonts w:ascii="Angsana New" w:hAnsi="Angsana New" w:hint="cs"/>
          <w:sz w:val="32"/>
          <w:cs/>
        </w:rPr>
        <w:t>ป</w:t>
      </w:r>
      <w:proofErr w:type="spellStart"/>
      <w:r w:rsidRPr="00897391">
        <w:rPr>
          <w:rFonts w:ascii="Angsana New" w:hAnsi="Angsana New"/>
          <w:sz w:val="32"/>
          <w:cs/>
        </w:rPr>
        <w:t>พลิเค</w:t>
      </w:r>
      <w:proofErr w:type="spellEnd"/>
      <w:r w:rsidRPr="00897391">
        <w:rPr>
          <w:rFonts w:ascii="Angsana New" w:hAnsi="Angsana New"/>
          <w:sz w:val="32"/>
          <w:cs/>
        </w:rPr>
        <w:t>ชันของเราสร้างเพื่อบันทึกและติดตามอาการบาดเจ็บ</w:t>
      </w:r>
      <w:r>
        <w:rPr>
          <w:rFonts w:ascii="Angsana New" w:hAnsi="Angsana New" w:hint="cs"/>
          <w:sz w:val="32"/>
          <w:cs/>
        </w:rPr>
        <w:t>รวมถึง</w:t>
      </w:r>
      <w:r w:rsidRPr="00897391">
        <w:rPr>
          <w:rFonts w:ascii="Angsana New" w:hAnsi="Angsana New"/>
          <w:sz w:val="32"/>
          <w:cs/>
        </w:rPr>
        <w:t>อาการเจ็บป่วยโดยผ่านแบบสอบถามตาม</w:t>
      </w:r>
      <w:r>
        <w:rPr>
          <w:rFonts w:ascii="Angsana New" w:hAnsi="Angsana New"/>
          <w:sz w:val="32"/>
        </w:rPr>
        <w:t xml:space="preserve"> </w:t>
      </w:r>
      <w:r w:rsidRPr="00897391">
        <w:rPr>
          <w:rFonts w:cs="Times New Roman"/>
          <w:szCs w:val="24"/>
        </w:rPr>
        <w:t>OSTRC</w:t>
      </w:r>
      <w:r>
        <w:rPr>
          <w:rFonts w:ascii="Angsana New" w:hAnsi="Angsana New"/>
          <w:sz w:val="32"/>
        </w:rPr>
        <w:t xml:space="preserve"> </w:t>
      </w:r>
      <w:r w:rsidRPr="00897391">
        <w:rPr>
          <w:rFonts w:ascii="Angsana New" w:hAnsi="Angsana New"/>
          <w:sz w:val="32"/>
          <w:cs/>
        </w:rPr>
        <w:t>และบันทึกข้อมูลอาการบาดเจ็บตาม</w:t>
      </w:r>
      <w:r>
        <w:rPr>
          <w:rFonts w:ascii="Angsana New" w:hAnsi="Angsana New" w:hint="cs"/>
          <w:sz w:val="32"/>
          <w:cs/>
        </w:rPr>
        <w:t xml:space="preserve"> </w:t>
      </w:r>
      <w:r w:rsidRPr="00897391">
        <w:rPr>
          <w:rFonts w:cs="Times New Roman"/>
          <w:szCs w:val="24"/>
        </w:rPr>
        <w:t>IOC</w:t>
      </w:r>
      <w:r>
        <w:rPr>
          <w:rFonts w:ascii="Angsana New" w:hAnsi="Angsana New" w:hint="cs"/>
          <w:sz w:val="32"/>
          <w:cs/>
        </w:rPr>
        <w:t xml:space="preserve"> </w:t>
      </w:r>
      <w:r w:rsidRPr="00897391">
        <w:rPr>
          <w:rFonts w:ascii="Angsana New" w:hAnsi="Angsana New"/>
          <w:sz w:val="32"/>
          <w:cs/>
        </w:rPr>
        <w:t>ซึ่งจะแสดงให้นักกีฬาได้เห็นเป็นคะแนนและข้อความ</w:t>
      </w:r>
      <w:r>
        <w:rPr>
          <w:rFonts w:ascii="Angsana New" w:hAnsi="Angsana New" w:hint="cs"/>
          <w:sz w:val="32"/>
          <w:cs/>
        </w:rPr>
        <w:t>โดย</w:t>
      </w:r>
      <w:r w:rsidRPr="00897391">
        <w:rPr>
          <w:rFonts w:ascii="Angsana New" w:hAnsi="Angsana New"/>
          <w:sz w:val="32"/>
          <w:cs/>
        </w:rPr>
        <w:t>หากคะแนนนั้นเกินเกณฑ์</w:t>
      </w:r>
      <w:r>
        <w:rPr>
          <w:rFonts w:ascii="Angsana New" w:hAnsi="Angsana New" w:hint="cs"/>
          <w:sz w:val="32"/>
          <w:cs/>
        </w:rPr>
        <w:t xml:space="preserve"> </w:t>
      </w:r>
      <w:r w:rsidRPr="00897391">
        <w:rPr>
          <w:rFonts w:cs="Times New Roman"/>
          <w:szCs w:val="24"/>
        </w:rPr>
        <w:t>OSTRC</w:t>
      </w:r>
      <w:r>
        <w:rPr>
          <w:rFonts w:ascii="Angsana New" w:hAnsi="Angsana New" w:hint="cs"/>
          <w:sz w:val="32"/>
          <w:cs/>
        </w:rPr>
        <w:t xml:space="preserve"> บุคลากรจะ</w:t>
      </w:r>
      <w:r w:rsidRPr="00897391">
        <w:rPr>
          <w:rFonts w:ascii="Angsana New" w:hAnsi="Angsana New"/>
          <w:sz w:val="32"/>
          <w:cs/>
        </w:rPr>
        <w:t>สามารถเห็นเคสคะแนนของนักกีฬาที่คะแนนเกินเกณฑ์และสามารถบันทึกและส่งข้อความให้แก่นักกีฬาเพื่อให้นักกีฬาสามารถได้รับการรักษา</w:t>
      </w:r>
      <w:r w:rsidRPr="00897391">
        <w:rPr>
          <w:rFonts w:ascii="Angsana New" w:hAnsi="Angsana New"/>
          <w:sz w:val="32"/>
        </w:rPr>
        <w:t>,</w:t>
      </w:r>
      <w:r>
        <w:rPr>
          <w:rFonts w:ascii="Angsana New" w:hAnsi="Angsana New"/>
          <w:sz w:val="32"/>
        </w:rPr>
        <w:t xml:space="preserve"> </w:t>
      </w:r>
      <w:r w:rsidRPr="00897391">
        <w:rPr>
          <w:rFonts w:ascii="Angsana New" w:hAnsi="Angsana New"/>
          <w:sz w:val="32"/>
          <w:cs/>
        </w:rPr>
        <w:t>บรรเทาอาการบาดเจ็บและป้องกันการใช้ร่างกายของนักกีฬาในตอนฝึกซ้อมหรือการแข่งขัน</w:t>
      </w: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12A98BE4" w14:textId="794396E9" w:rsidR="005438C9" w:rsidRDefault="00C51B0C">
      <w:pPr>
        <w:pStyle w:val="TOC1"/>
        <w:rPr>
          <w:rFonts w:asciiTheme="minorHAnsi" w:eastAsiaTheme="minorEastAsia" w:hAnsiTheme="minorHAnsi"/>
          <w:noProof/>
          <w:szCs w:val="30"/>
          <w:lang w:val="en-TH"/>
        </w:rPr>
      </w:pPr>
      <w:r>
        <w:fldChar w:fldCharType="begin"/>
      </w:r>
      <w:r>
        <w:instrText xml:space="preserve"> TOC \h \z \t "ACK : Title,1,ABS : Title,1,TOC : Title,1" </w:instrText>
      </w:r>
      <w:r>
        <w:fldChar w:fldCharType="separate"/>
      </w:r>
      <w:hyperlink w:anchor="_Toc120358466" w:history="1">
        <w:r w:rsidR="005438C9" w:rsidRPr="007B0A9E">
          <w:rPr>
            <w:rStyle w:val="Hyperlink"/>
            <w:noProof/>
          </w:rPr>
          <w:t>ACKNOWLEDGEMENTS</w:t>
        </w:r>
        <w:r w:rsidR="005438C9">
          <w:rPr>
            <w:noProof/>
            <w:webHidden/>
          </w:rPr>
          <w:tab/>
        </w:r>
        <w:r w:rsidR="005438C9">
          <w:rPr>
            <w:noProof/>
            <w:webHidden/>
          </w:rPr>
          <w:fldChar w:fldCharType="begin"/>
        </w:r>
        <w:r w:rsidR="005438C9">
          <w:rPr>
            <w:noProof/>
            <w:webHidden/>
          </w:rPr>
          <w:instrText xml:space="preserve"> PAGEREF _Toc120358466 \h </w:instrText>
        </w:r>
        <w:r w:rsidR="005438C9">
          <w:rPr>
            <w:noProof/>
            <w:webHidden/>
          </w:rPr>
        </w:r>
        <w:r w:rsidR="005438C9">
          <w:rPr>
            <w:noProof/>
            <w:webHidden/>
          </w:rPr>
          <w:fldChar w:fldCharType="separate"/>
        </w:r>
        <w:r w:rsidR="005438C9">
          <w:rPr>
            <w:noProof/>
            <w:webHidden/>
          </w:rPr>
          <w:t>ii</w:t>
        </w:r>
        <w:r w:rsidR="005438C9">
          <w:rPr>
            <w:noProof/>
            <w:webHidden/>
          </w:rPr>
          <w:fldChar w:fldCharType="end"/>
        </w:r>
      </w:hyperlink>
    </w:p>
    <w:p w14:paraId="0D6852B4" w14:textId="60F5890F" w:rsidR="005438C9" w:rsidRDefault="00000000">
      <w:pPr>
        <w:pStyle w:val="TOC1"/>
        <w:rPr>
          <w:rFonts w:asciiTheme="minorHAnsi" w:eastAsiaTheme="minorEastAsia" w:hAnsiTheme="minorHAnsi"/>
          <w:noProof/>
          <w:szCs w:val="30"/>
          <w:lang w:val="en-TH"/>
        </w:rPr>
      </w:pPr>
      <w:hyperlink w:anchor="_Toc120358467" w:history="1">
        <w:r w:rsidR="005438C9" w:rsidRPr="007B0A9E">
          <w:rPr>
            <w:rStyle w:val="Hyperlink"/>
            <w:noProof/>
          </w:rPr>
          <w:t>ABSTRACT</w:t>
        </w:r>
        <w:r w:rsidR="005438C9">
          <w:rPr>
            <w:noProof/>
            <w:webHidden/>
          </w:rPr>
          <w:tab/>
        </w:r>
        <w:r w:rsidR="005438C9">
          <w:rPr>
            <w:noProof/>
            <w:webHidden/>
          </w:rPr>
          <w:fldChar w:fldCharType="begin"/>
        </w:r>
        <w:r w:rsidR="005438C9">
          <w:rPr>
            <w:noProof/>
            <w:webHidden/>
          </w:rPr>
          <w:instrText xml:space="preserve"> PAGEREF _Toc120358467 \h </w:instrText>
        </w:r>
        <w:r w:rsidR="005438C9">
          <w:rPr>
            <w:noProof/>
            <w:webHidden/>
          </w:rPr>
        </w:r>
        <w:r w:rsidR="005438C9">
          <w:rPr>
            <w:noProof/>
            <w:webHidden/>
          </w:rPr>
          <w:fldChar w:fldCharType="separate"/>
        </w:r>
        <w:r w:rsidR="005438C9">
          <w:rPr>
            <w:noProof/>
            <w:webHidden/>
          </w:rPr>
          <w:t>iii</w:t>
        </w:r>
        <w:r w:rsidR="005438C9">
          <w:rPr>
            <w:noProof/>
            <w:webHidden/>
          </w:rPr>
          <w:fldChar w:fldCharType="end"/>
        </w:r>
      </w:hyperlink>
    </w:p>
    <w:p w14:paraId="76398D4E" w14:textId="12F78AA7" w:rsidR="005438C9" w:rsidRDefault="00000000">
      <w:pPr>
        <w:pStyle w:val="TOC1"/>
        <w:rPr>
          <w:rFonts w:asciiTheme="minorHAnsi" w:eastAsiaTheme="minorEastAsia" w:hAnsiTheme="minorHAnsi"/>
          <w:noProof/>
          <w:szCs w:val="30"/>
          <w:lang w:val="en-TH"/>
        </w:rPr>
      </w:pPr>
      <w:hyperlink w:anchor="_Toc120358468" w:history="1">
        <w:r w:rsidR="005438C9" w:rsidRPr="007B0A9E">
          <w:rPr>
            <w:rStyle w:val="Hyperlink"/>
            <w:noProof/>
          </w:rPr>
          <w:t>LIST OF TABLES</w:t>
        </w:r>
        <w:r w:rsidR="005438C9">
          <w:rPr>
            <w:noProof/>
            <w:webHidden/>
          </w:rPr>
          <w:tab/>
        </w:r>
        <w:r w:rsidR="005438C9">
          <w:rPr>
            <w:noProof/>
            <w:webHidden/>
          </w:rPr>
          <w:fldChar w:fldCharType="begin"/>
        </w:r>
        <w:r w:rsidR="005438C9">
          <w:rPr>
            <w:noProof/>
            <w:webHidden/>
          </w:rPr>
          <w:instrText xml:space="preserve"> PAGEREF _Toc120358468 \h </w:instrText>
        </w:r>
        <w:r w:rsidR="005438C9">
          <w:rPr>
            <w:noProof/>
            <w:webHidden/>
          </w:rPr>
        </w:r>
        <w:r w:rsidR="005438C9">
          <w:rPr>
            <w:noProof/>
            <w:webHidden/>
          </w:rPr>
          <w:fldChar w:fldCharType="separate"/>
        </w:r>
        <w:r w:rsidR="005438C9">
          <w:rPr>
            <w:noProof/>
            <w:webHidden/>
          </w:rPr>
          <w:t>vii</w:t>
        </w:r>
        <w:r w:rsidR="005438C9">
          <w:rPr>
            <w:noProof/>
            <w:webHidden/>
          </w:rPr>
          <w:fldChar w:fldCharType="end"/>
        </w:r>
      </w:hyperlink>
    </w:p>
    <w:p w14:paraId="18EEDD97" w14:textId="200E9C29" w:rsidR="005438C9" w:rsidRDefault="00000000">
      <w:pPr>
        <w:pStyle w:val="TOC1"/>
        <w:rPr>
          <w:rFonts w:asciiTheme="minorHAnsi" w:eastAsiaTheme="minorEastAsia" w:hAnsiTheme="minorHAnsi"/>
          <w:noProof/>
          <w:szCs w:val="30"/>
          <w:lang w:val="en-TH"/>
        </w:rPr>
      </w:pPr>
      <w:hyperlink w:anchor="_Toc120358469" w:history="1">
        <w:r w:rsidR="005438C9" w:rsidRPr="007B0A9E">
          <w:rPr>
            <w:rStyle w:val="Hyperlink"/>
            <w:noProof/>
          </w:rPr>
          <w:t>LIST OF FIGURES</w:t>
        </w:r>
        <w:r w:rsidR="005438C9">
          <w:rPr>
            <w:noProof/>
            <w:webHidden/>
          </w:rPr>
          <w:tab/>
        </w:r>
        <w:r w:rsidR="005438C9">
          <w:rPr>
            <w:noProof/>
            <w:webHidden/>
          </w:rPr>
          <w:fldChar w:fldCharType="begin"/>
        </w:r>
        <w:r w:rsidR="005438C9">
          <w:rPr>
            <w:noProof/>
            <w:webHidden/>
          </w:rPr>
          <w:instrText xml:space="preserve"> PAGEREF _Toc120358469 \h </w:instrText>
        </w:r>
        <w:r w:rsidR="005438C9">
          <w:rPr>
            <w:noProof/>
            <w:webHidden/>
          </w:rPr>
        </w:r>
        <w:r w:rsidR="005438C9">
          <w:rPr>
            <w:noProof/>
            <w:webHidden/>
          </w:rPr>
          <w:fldChar w:fldCharType="separate"/>
        </w:r>
        <w:r w:rsidR="005438C9">
          <w:rPr>
            <w:noProof/>
            <w:webHidden/>
          </w:rPr>
          <w:t>ix</w:t>
        </w:r>
        <w:r w:rsidR="005438C9">
          <w:rPr>
            <w:noProof/>
            <w:webHidden/>
          </w:rPr>
          <w:fldChar w:fldCharType="end"/>
        </w:r>
      </w:hyperlink>
    </w:p>
    <w:p w14:paraId="502C61E9" w14:textId="1EB7A979" w:rsidR="00C51B0C" w:rsidRDefault="00C51B0C" w:rsidP="00C51B0C">
      <w:pPr>
        <w:outlineLvl w:val="0"/>
      </w:pPr>
      <w:r>
        <w:fldChar w:fldCharType="end"/>
      </w:r>
    </w:p>
    <w:p w14:paraId="487EB01C" w14:textId="64B0CB69" w:rsidR="00C8756D"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20318138" w:history="1">
        <w:r w:rsidR="00C8756D">
          <w:rPr>
            <w:rFonts w:asciiTheme="minorHAnsi" w:eastAsiaTheme="minorEastAsia" w:hAnsiTheme="minorHAnsi" w:cstheme="minorBidi"/>
            <w:b w:val="0"/>
            <w:caps w:val="0"/>
            <w:noProof/>
            <w:sz w:val="22"/>
          </w:rPr>
          <w:tab/>
        </w:r>
        <w:r w:rsidR="00C8756D" w:rsidRPr="00A977A0">
          <w:rPr>
            <w:rStyle w:val="Hyperlink"/>
            <w:noProof/>
          </w:rPr>
          <w:t>Introduction</w:t>
        </w:r>
        <w:r w:rsidR="00C8756D">
          <w:rPr>
            <w:noProof/>
            <w:webHidden/>
          </w:rPr>
          <w:tab/>
        </w:r>
        <w:r w:rsidR="00C8756D">
          <w:rPr>
            <w:noProof/>
            <w:webHidden/>
          </w:rPr>
          <w:fldChar w:fldCharType="begin"/>
        </w:r>
        <w:r w:rsidR="00C8756D">
          <w:rPr>
            <w:noProof/>
            <w:webHidden/>
          </w:rPr>
          <w:instrText xml:space="preserve"> PAGEREF _Toc120318138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F37053A" w14:textId="5C45B943" w:rsidR="00C8756D" w:rsidRDefault="00000000">
      <w:pPr>
        <w:pStyle w:val="TOC3"/>
        <w:rPr>
          <w:rFonts w:asciiTheme="minorHAnsi" w:eastAsiaTheme="minorEastAsia" w:hAnsiTheme="minorHAnsi" w:cstheme="minorBidi"/>
          <w:caps w:val="0"/>
          <w:noProof/>
          <w:sz w:val="22"/>
        </w:rPr>
      </w:pPr>
      <w:hyperlink w:anchor="_Toc120318139" w:history="1">
        <w:r w:rsidR="00C8756D" w:rsidRPr="00A977A0">
          <w:rPr>
            <w:rStyle w:val="Hyperlink"/>
            <w:noProof/>
            <w14:scene3d>
              <w14:camera w14:prst="orthographicFront"/>
              <w14:lightRig w14:rig="threePt" w14:dir="t">
                <w14:rot w14:lat="0" w14:lon="0" w14:rev="0"/>
              </w14:lightRig>
            </w14:scene3d>
          </w:rPr>
          <w:t>1.1</w:t>
        </w:r>
        <w:r w:rsidR="00C8756D">
          <w:rPr>
            <w:rFonts w:asciiTheme="minorHAnsi" w:eastAsiaTheme="minorEastAsia" w:hAnsiTheme="minorHAnsi" w:cstheme="minorBidi"/>
            <w:caps w:val="0"/>
            <w:noProof/>
            <w:sz w:val="22"/>
          </w:rPr>
          <w:tab/>
        </w:r>
        <w:r w:rsidR="00C8756D" w:rsidRPr="00A977A0">
          <w:rPr>
            <w:rStyle w:val="Hyperlink"/>
            <w:noProof/>
          </w:rPr>
          <w:t>Motivation</w:t>
        </w:r>
        <w:r w:rsidR="00C8756D">
          <w:rPr>
            <w:noProof/>
            <w:webHidden/>
          </w:rPr>
          <w:tab/>
        </w:r>
        <w:r w:rsidR="00C8756D">
          <w:rPr>
            <w:noProof/>
            <w:webHidden/>
          </w:rPr>
          <w:fldChar w:fldCharType="begin"/>
        </w:r>
        <w:r w:rsidR="00C8756D">
          <w:rPr>
            <w:noProof/>
            <w:webHidden/>
          </w:rPr>
          <w:instrText xml:space="preserve"> PAGEREF _Toc120318139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CD060DB" w14:textId="3D33528D" w:rsidR="00C8756D" w:rsidRDefault="00000000">
      <w:pPr>
        <w:pStyle w:val="TOC3"/>
        <w:rPr>
          <w:rFonts w:asciiTheme="minorHAnsi" w:eastAsiaTheme="minorEastAsia" w:hAnsiTheme="minorHAnsi" w:cstheme="minorBidi"/>
          <w:caps w:val="0"/>
          <w:noProof/>
          <w:sz w:val="22"/>
        </w:rPr>
      </w:pPr>
      <w:hyperlink w:anchor="_Toc120318140" w:history="1">
        <w:r w:rsidR="00C8756D" w:rsidRPr="00A977A0">
          <w:rPr>
            <w:rStyle w:val="Hyperlink"/>
            <w:noProof/>
            <w14:scene3d>
              <w14:camera w14:prst="orthographicFront"/>
              <w14:lightRig w14:rig="threePt" w14:dir="t">
                <w14:rot w14:lat="0" w14:lon="0" w14:rev="0"/>
              </w14:lightRig>
            </w14:scene3d>
          </w:rPr>
          <w:t>1.2</w:t>
        </w:r>
        <w:r w:rsidR="00C8756D">
          <w:rPr>
            <w:rFonts w:asciiTheme="minorHAnsi" w:eastAsiaTheme="minorEastAsia" w:hAnsiTheme="minorHAnsi" w:cstheme="minorBidi"/>
            <w:caps w:val="0"/>
            <w:noProof/>
            <w:sz w:val="22"/>
          </w:rPr>
          <w:tab/>
        </w:r>
        <w:r w:rsidR="00C8756D" w:rsidRPr="00A977A0">
          <w:rPr>
            <w:rStyle w:val="Hyperlink"/>
            <w:noProof/>
          </w:rPr>
          <w:t>Problem Statement</w:t>
        </w:r>
        <w:r w:rsidR="00C8756D">
          <w:rPr>
            <w:noProof/>
            <w:webHidden/>
          </w:rPr>
          <w:tab/>
        </w:r>
        <w:r w:rsidR="00C8756D">
          <w:rPr>
            <w:noProof/>
            <w:webHidden/>
          </w:rPr>
          <w:fldChar w:fldCharType="begin"/>
        </w:r>
        <w:r w:rsidR="00C8756D">
          <w:rPr>
            <w:noProof/>
            <w:webHidden/>
          </w:rPr>
          <w:instrText xml:space="preserve"> PAGEREF _Toc120318140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212082C8" w14:textId="376DA5B4" w:rsidR="00C8756D" w:rsidRDefault="00000000">
      <w:pPr>
        <w:pStyle w:val="TOC4"/>
        <w:rPr>
          <w:rFonts w:asciiTheme="minorHAnsi" w:eastAsiaTheme="minorEastAsia" w:hAnsiTheme="minorHAnsi" w:cstheme="minorBidi"/>
          <w:caps w:val="0"/>
          <w:noProof/>
          <w:sz w:val="22"/>
        </w:rPr>
      </w:pPr>
      <w:hyperlink w:anchor="_Toc120318141" w:history="1">
        <w:r w:rsidR="00C8756D" w:rsidRPr="00A977A0">
          <w:rPr>
            <w:rStyle w:val="Hyperlink"/>
            <w:noProof/>
            <w14:scene3d>
              <w14:camera w14:prst="orthographicFront"/>
              <w14:lightRig w14:rig="threePt" w14:dir="t">
                <w14:rot w14:lat="0" w14:lon="0" w14:rev="0"/>
              </w14:lightRig>
            </w14:scene3d>
          </w:rPr>
          <w:t>1.2.1</w:t>
        </w:r>
        <w:r w:rsidR="00C8756D">
          <w:rPr>
            <w:rFonts w:asciiTheme="minorHAnsi" w:eastAsiaTheme="minorEastAsia" w:hAnsiTheme="minorHAnsi" w:cstheme="minorBidi"/>
            <w:caps w:val="0"/>
            <w:noProof/>
            <w:sz w:val="22"/>
          </w:rPr>
          <w:tab/>
        </w:r>
        <w:r w:rsidR="00C8756D" w:rsidRPr="00A977A0">
          <w:rPr>
            <w:rStyle w:val="Hyperlink"/>
            <w:noProof/>
          </w:rPr>
          <w:t>Recording with Paper</w:t>
        </w:r>
        <w:r w:rsidR="00C8756D">
          <w:rPr>
            <w:noProof/>
            <w:webHidden/>
          </w:rPr>
          <w:tab/>
        </w:r>
        <w:r w:rsidR="00C8756D">
          <w:rPr>
            <w:noProof/>
            <w:webHidden/>
          </w:rPr>
          <w:fldChar w:fldCharType="begin"/>
        </w:r>
        <w:r w:rsidR="00C8756D">
          <w:rPr>
            <w:noProof/>
            <w:webHidden/>
          </w:rPr>
          <w:instrText xml:space="preserve"> PAGEREF _Toc120318141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7460899" w14:textId="6C58ACFF" w:rsidR="00C8756D" w:rsidRDefault="00000000">
      <w:pPr>
        <w:pStyle w:val="TOC4"/>
        <w:rPr>
          <w:rFonts w:asciiTheme="minorHAnsi" w:eastAsiaTheme="minorEastAsia" w:hAnsiTheme="minorHAnsi" w:cstheme="minorBidi"/>
          <w:caps w:val="0"/>
          <w:noProof/>
          <w:sz w:val="22"/>
        </w:rPr>
      </w:pPr>
      <w:hyperlink w:anchor="_Toc120318142" w:history="1">
        <w:r w:rsidR="00C8756D" w:rsidRPr="00A977A0">
          <w:rPr>
            <w:rStyle w:val="Hyperlink"/>
            <w:noProof/>
            <w14:scene3d>
              <w14:camera w14:prst="orthographicFront"/>
              <w14:lightRig w14:rig="threePt" w14:dir="t">
                <w14:rot w14:lat="0" w14:lon="0" w14:rev="0"/>
              </w14:lightRig>
            </w14:scene3d>
          </w:rPr>
          <w:t>1.2.2</w:t>
        </w:r>
        <w:r w:rsidR="00C8756D">
          <w:rPr>
            <w:rFonts w:asciiTheme="minorHAnsi" w:eastAsiaTheme="minorEastAsia" w:hAnsiTheme="minorHAnsi" w:cstheme="minorBidi"/>
            <w:caps w:val="0"/>
            <w:noProof/>
            <w:sz w:val="22"/>
          </w:rPr>
          <w:tab/>
        </w:r>
        <w:r w:rsidR="00C8756D" w:rsidRPr="00A977A0">
          <w:rPr>
            <w:rStyle w:val="Hyperlink"/>
            <w:noProof/>
          </w:rPr>
          <w:t>Recording with Google Form</w:t>
        </w:r>
        <w:r w:rsidR="00C8756D">
          <w:rPr>
            <w:noProof/>
            <w:webHidden/>
          </w:rPr>
          <w:tab/>
        </w:r>
        <w:r w:rsidR="00C8756D">
          <w:rPr>
            <w:noProof/>
            <w:webHidden/>
          </w:rPr>
          <w:fldChar w:fldCharType="begin"/>
        </w:r>
        <w:r w:rsidR="00C8756D">
          <w:rPr>
            <w:noProof/>
            <w:webHidden/>
          </w:rPr>
          <w:instrText xml:space="preserve"> PAGEREF _Toc120318142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54C4BC88" w14:textId="55C2277E" w:rsidR="00C8756D" w:rsidRDefault="00000000">
      <w:pPr>
        <w:pStyle w:val="TOC3"/>
        <w:rPr>
          <w:rFonts w:asciiTheme="minorHAnsi" w:eastAsiaTheme="minorEastAsia" w:hAnsiTheme="minorHAnsi" w:cstheme="minorBidi"/>
          <w:caps w:val="0"/>
          <w:noProof/>
          <w:sz w:val="22"/>
        </w:rPr>
      </w:pPr>
      <w:hyperlink w:anchor="_Toc120318143" w:history="1">
        <w:r w:rsidR="00C8756D" w:rsidRPr="00A977A0">
          <w:rPr>
            <w:rStyle w:val="Hyperlink"/>
            <w:noProof/>
            <w14:scene3d>
              <w14:camera w14:prst="orthographicFront"/>
              <w14:lightRig w14:rig="threePt" w14:dir="t">
                <w14:rot w14:lat="0" w14:lon="0" w14:rev="0"/>
              </w14:lightRig>
            </w14:scene3d>
          </w:rPr>
          <w:t>1.3</w:t>
        </w:r>
        <w:r w:rsidR="00C8756D">
          <w:rPr>
            <w:rFonts w:asciiTheme="minorHAnsi" w:eastAsiaTheme="minorEastAsia" w:hAnsiTheme="minorHAnsi" w:cstheme="minorBidi"/>
            <w:caps w:val="0"/>
            <w:noProof/>
            <w:sz w:val="22"/>
          </w:rPr>
          <w:tab/>
        </w:r>
        <w:r w:rsidR="00C8756D" w:rsidRPr="00A977A0">
          <w:rPr>
            <w:rStyle w:val="Hyperlink"/>
            <w:noProof/>
          </w:rPr>
          <w:t>Objectives of the Project</w:t>
        </w:r>
        <w:r w:rsidR="00C8756D">
          <w:rPr>
            <w:noProof/>
            <w:webHidden/>
          </w:rPr>
          <w:tab/>
        </w:r>
        <w:r w:rsidR="00C8756D">
          <w:rPr>
            <w:noProof/>
            <w:webHidden/>
          </w:rPr>
          <w:fldChar w:fldCharType="begin"/>
        </w:r>
        <w:r w:rsidR="00C8756D">
          <w:rPr>
            <w:noProof/>
            <w:webHidden/>
          </w:rPr>
          <w:instrText xml:space="preserve"> PAGEREF _Toc120318143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1A819D6D" w14:textId="4FF36694" w:rsidR="00C8756D" w:rsidRDefault="00000000">
      <w:pPr>
        <w:pStyle w:val="TOC3"/>
        <w:rPr>
          <w:rFonts w:asciiTheme="minorHAnsi" w:eastAsiaTheme="minorEastAsia" w:hAnsiTheme="minorHAnsi" w:cstheme="minorBidi"/>
          <w:caps w:val="0"/>
          <w:noProof/>
          <w:sz w:val="22"/>
        </w:rPr>
      </w:pPr>
      <w:hyperlink w:anchor="_Toc120318144" w:history="1">
        <w:r w:rsidR="00C8756D" w:rsidRPr="00A977A0">
          <w:rPr>
            <w:rStyle w:val="Hyperlink"/>
            <w:noProof/>
            <w14:scene3d>
              <w14:camera w14:prst="orthographicFront"/>
              <w14:lightRig w14:rig="threePt" w14:dir="t">
                <w14:rot w14:lat="0" w14:lon="0" w14:rev="0"/>
              </w14:lightRig>
            </w14:scene3d>
          </w:rPr>
          <w:t>1.4</w:t>
        </w:r>
        <w:r w:rsidR="00C8756D">
          <w:rPr>
            <w:rFonts w:asciiTheme="minorHAnsi" w:eastAsiaTheme="minorEastAsia" w:hAnsiTheme="minorHAnsi" w:cstheme="minorBidi"/>
            <w:caps w:val="0"/>
            <w:noProof/>
            <w:sz w:val="22"/>
          </w:rPr>
          <w:tab/>
        </w:r>
        <w:r w:rsidR="00C8756D" w:rsidRPr="00A977A0">
          <w:rPr>
            <w:rStyle w:val="Hyperlink"/>
            <w:noProof/>
          </w:rPr>
          <w:t>Scope of the Project</w:t>
        </w:r>
        <w:r w:rsidR="00C8756D">
          <w:rPr>
            <w:noProof/>
            <w:webHidden/>
          </w:rPr>
          <w:tab/>
        </w:r>
        <w:r w:rsidR="00C8756D">
          <w:rPr>
            <w:noProof/>
            <w:webHidden/>
          </w:rPr>
          <w:fldChar w:fldCharType="begin"/>
        </w:r>
        <w:r w:rsidR="00C8756D">
          <w:rPr>
            <w:noProof/>
            <w:webHidden/>
          </w:rPr>
          <w:instrText xml:space="preserve"> PAGEREF _Toc120318144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9812746" w14:textId="3EFC649B" w:rsidR="00C8756D" w:rsidRDefault="00000000">
      <w:pPr>
        <w:pStyle w:val="TOC3"/>
        <w:rPr>
          <w:rFonts w:asciiTheme="minorHAnsi" w:eastAsiaTheme="minorEastAsia" w:hAnsiTheme="minorHAnsi" w:cstheme="minorBidi"/>
          <w:caps w:val="0"/>
          <w:noProof/>
          <w:sz w:val="22"/>
        </w:rPr>
      </w:pPr>
      <w:hyperlink w:anchor="_Toc120318145" w:history="1">
        <w:r w:rsidR="00C8756D" w:rsidRPr="00A977A0">
          <w:rPr>
            <w:rStyle w:val="Hyperlink"/>
            <w:noProof/>
            <w14:scene3d>
              <w14:camera w14:prst="orthographicFront"/>
              <w14:lightRig w14:rig="threePt" w14:dir="t">
                <w14:rot w14:lat="0" w14:lon="0" w14:rev="0"/>
              </w14:lightRig>
            </w14:scene3d>
          </w:rPr>
          <w:t>1.5</w:t>
        </w:r>
        <w:r w:rsidR="00C8756D">
          <w:rPr>
            <w:rFonts w:asciiTheme="minorHAnsi" w:eastAsiaTheme="minorEastAsia" w:hAnsiTheme="minorHAnsi" w:cstheme="minorBidi"/>
            <w:caps w:val="0"/>
            <w:noProof/>
            <w:sz w:val="22"/>
          </w:rPr>
          <w:tab/>
        </w:r>
        <w:r w:rsidR="00C8756D" w:rsidRPr="00A977A0">
          <w:rPr>
            <w:rStyle w:val="Hyperlink"/>
            <w:noProof/>
          </w:rPr>
          <w:t>Expected Benefits</w:t>
        </w:r>
        <w:r w:rsidR="00C8756D">
          <w:rPr>
            <w:noProof/>
            <w:webHidden/>
          </w:rPr>
          <w:tab/>
        </w:r>
        <w:r w:rsidR="00C8756D">
          <w:rPr>
            <w:noProof/>
            <w:webHidden/>
          </w:rPr>
          <w:fldChar w:fldCharType="begin"/>
        </w:r>
        <w:r w:rsidR="00C8756D">
          <w:rPr>
            <w:noProof/>
            <w:webHidden/>
          </w:rPr>
          <w:instrText xml:space="preserve"> PAGEREF _Toc120318145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6ACCAFF9" w14:textId="638F7DE4" w:rsidR="00C8756D" w:rsidRDefault="00000000">
      <w:pPr>
        <w:pStyle w:val="TOC3"/>
        <w:rPr>
          <w:rFonts w:asciiTheme="minorHAnsi" w:eastAsiaTheme="minorEastAsia" w:hAnsiTheme="minorHAnsi" w:cstheme="minorBidi"/>
          <w:caps w:val="0"/>
          <w:noProof/>
          <w:sz w:val="22"/>
        </w:rPr>
      </w:pPr>
      <w:hyperlink w:anchor="_Toc120318146" w:history="1">
        <w:r w:rsidR="00C8756D" w:rsidRPr="00A977A0">
          <w:rPr>
            <w:rStyle w:val="Hyperlink"/>
            <w:noProof/>
            <w14:scene3d>
              <w14:camera w14:prst="orthographicFront"/>
              <w14:lightRig w14:rig="threePt" w14:dir="t">
                <w14:rot w14:lat="0" w14:lon="0" w14:rev="0"/>
              </w14:lightRig>
            </w14:scene3d>
          </w:rPr>
          <w:t>1.6</w:t>
        </w:r>
        <w:r w:rsidR="00C8756D">
          <w:rPr>
            <w:rFonts w:asciiTheme="minorHAnsi" w:eastAsiaTheme="minorEastAsia" w:hAnsiTheme="minorHAnsi" w:cstheme="minorBidi"/>
            <w:caps w:val="0"/>
            <w:noProof/>
            <w:sz w:val="22"/>
          </w:rPr>
          <w:tab/>
        </w:r>
        <w:r w:rsidR="00C8756D" w:rsidRPr="00A977A0">
          <w:rPr>
            <w:rStyle w:val="Hyperlink"/>
            <w:noProof/>
          </w:rPr>
          <w:t>Organization of the Document</w:t>
        </w:r>
        <w:r w:rsidR="00C8756D">
          <w:rPr>
            <w:noProof/>
            <w:webHidden/>
          </w:rPr>
          <w:tab/>
        </w:r>
        <w:r w:rsidR="00C8756D">
          <w:rPr>
            <w:noProof/>
            <w:webHidden/>
          </w:rPr>
          <w:fldChar w:fldCharType="begin"/>
        </w:r>
        <w:r w:rsidR="00C8756D">
          <w:rPr>
            <w:noProof/>
            <w:webHidden/>
          </w:rPr>
          <w:instrText xml:space="preserve"> PAGEREF _Toc120318146 \h </w:instrText>
        </w:r>
        <w:r w:rsidR="00C8756D">
          <w:rPr>
            <w:noProof/>
            <w:webHidden/>
          </w:rPr>
        </w:r>
        <w:r w:rsidR="00C8756D">
          <w:rPr>
            <w:noProof/>
            <w:webHidden/>
          </w:rPr>
          <w:fldChar w:fldCharType="separate"/>
        </w:r>
        <w:r w:rsidR="00C8756D">
          <w:rPr>
            <w:noProof/>
            <w:webHidden/>
          </w:rPr>
          <w:t>3</w:t>
        </w:r>
        <w:r w:rsidR="00C8756D">
          <w:rPr>
            <w:noProof/>
            <w:webHidden/>
          </w:rPr>
          <w:fldChar w:fldCharType="end"/>
        </w:r>
      </w:hyperlink>
    </w:p>
    <w:p w14:paraId="4987D3ED" w14:textId="219D9B78" w:rsidR="00C8756D" w:rsidRDefault="00000000">
      <w:pPr>
        <w:pStyle w:val="TOC2"/>
        <w:rPr>
          <w:rFonts w:asciiTheme="minorHAnsi" w:eastAsiaTheme="minorEastAsia" w:hAnsiTheme="minorHAnsi" w:cstheme="minorBidi"/>
          <w:b w:val="0"/>
          <w:caps w:val="0"/>
          <w:noProof/>
          <w:sz w:val="22"/>
        </w:rPr>
      </w:pPr>
      <w:hyperlink w:anchor="_Toc120318147" w:history="1">
        <w:r w:rsidR="00C8756D">
          <w:rPr>
            <w:rFonts w:asciiTheme="minorHAnsi" w:eastAsiaTheme="minorEastAsia" w:hAnsiTheme="minorHAnsi" w:cstheme="minorBidi"/>
            <w:b w:val="0"/>
            <w:caps w:val="0"/>
            <w:noProof/>
            <w:sz w:val="22"/>
          </w:rPr>
          <w:tab/>
        </w:r>
        <w:r w:rsidR="00C8756D" w:rsidRPr="00A977A0">
          <w:rPr>
            <w:rStyle w:val="Hyperlink"/>
            <w:noProof/>
          </w:rPr>
          <w:t>Background</w:t>
        </w:r>
        <w:r w:rsidR="00C8756D">
          <w:rPr>
            <w:noProof/>
            <w:webHidden/>
          </w:rPr>
          <w:tab/>
        </w:r>
        <w:r w:rsidR="00C8756D">
          <w:rPr>
            <w:noProof/>
            <w:webHidden/>
          </w:rPr>
          <w:fldChar w:fldCharType="begin"/>
        </w:r>
        <w:r w:rsidR="00C8756D">
          <w:rPr>
            <w:noProof/>
            <w:webHidden/>
          </w:rPr>
          <w:instrText xml:space="preserve"> PAGEREF _Toc120318147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7AD9F74C" w14:textId="400CBB9E" w:rsidR="00C8756D" w:rsidRDefault="00000000">
      <w:pPr>
        <w:pStyle w:val="TOC3"/>
        <w:rPr>
          <w:rFonts w:asciiTheme="minorHAnsi" w:eastAsiaTheme="minorEastAsia" w:hAnsiTheme="minorHAnsi" w:cstheme="minorBidi"/>
          <w:caps w:val="0"/>
          <w:noProof/>
          <w:sz w:val="22"/>
        </w:rPr>
      </w:pPr>
      <w:hyperlink w:anchor="_Toc120318148" w:history="1">
        <w:r w:rsidR="00C8756D" w:rsidRPr="00A977A0">
          <w:rPr>
            <w:rStyle w:val="Hyperlink"/>
            <w:noProof/>
            <w14:scene3d>
              <w14:camera w14:prst="orthographicFront"/>
              <w14:lightRig w14:rig="threePt" w14:dir="t">
                <w14:rot w14:lat="0" w14:lon="0" w14:rev="0"/>
              </w14:lightRig>
            </w14:scene3d>
          </w:rPr>
          <w:t>2.1</w:t>
        </w:r>
        <w:r w:rsidR="00C8756D">
          <w:rPr>
            <w:rFonts w:asciiTheme="minorHAnsi" w:eastAsiaTheme="minorEastAsia" w:hAnsiTheme="minorHAnsi" w:cstheme="minorBidi"/>
            <w:caps w:val="0"/>
            <w:noProof/>
            <w:sz w:val="22"/>
          </w:rPr>
          <w:tab/>
        </w:r>
        <w:r w:rsidR="00C8756D" w:rsidRPr="00A977A0">
          <w:rPr>
            <w:rStyle w:val="Hyperlink"/>
            <w:noProof/>
          </w:rPr>
          <w:t>Literature Review</w:t>
        </w:r>
        <w:r w:rsidR="00C8756D">
          <w:rPr>
            <w:noProof/>
            <w:webHidden/>
          </w:rPr>
          <w:tab/>
        </w:r>
        <w:r w:rsidR="00C8756D">
          <w:rPr>
            <w:noProof/>
            <w:webHidden/>
          </w:rPr>
          <w:fldChar w:fldCharType="begin"/>
        </w:r>
        <w:r w:rsidR="00C8756D">
          <w:rPr>
            <w:noProof/>
            <w:webHidden/>
          </w:rPr>
          <w:instrText xml:space="preserve"> PAGEREF _Toc120318148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16F11466" w14:textId="48EAA396" w:rsidR="00C8756D" w:rsidRDefault="00000000">
      <w:pPr>
        <w:pStyle w:val="TOC4"/>
        <w:rPr>
          <w:rFonts w:asciiTheme="minorHAnsi" w:eastAsiaTheme="minorEastAsia" w:hAnsiTheme="minorHAnsi" w:cstheme="minorBidi"/>
          <w:caps w:val="0"/>
          <w:noProof/>
          <w:sz w:val="22"/>
        </w:rPr>
      </w:pPr>
      <w:hyperlink w:anchor="_Toc120318149" w:history="1">
        <w:r w:rsidR="00C8756D" w:rsidRPr="00A977A0">
          <w:rPr>
            <w:rStyle w:val="Hyperlink"/>
            <w:noProof/>
            <w14:scene3d>
              <w14:camera w14:prst="orthographicFront"/>
              <w14:lightRig w14:rig="threePt" w14:dir="t">
                <w14:rot w14:lat="0" w14:lon="0" w14:rev="0"/>
              </w14:lightRig>
            </w14:scene3d>
          </w:rPr>
          <w:t>2.1.1</w:t>
        </w:r>
        <w:r w:rsidR="00C8756D">
          <w:rPr>
            <w:rFonts w:asciiTheme="minorHAnsi" w:eastAsiaTheme="minorEastAsia" w:hAnsiTheme="minorHAnsi" w:cstheme="minorBidi"/>
            <w:caps w:val="0"/>
            <w:noProof/>
            <w:sz w:val="22"/>
          </w:rPr>
          <w:tab/>
        </w:r>
        <w:r w:rsidR="00C8756D" w:rsidRPr="00A977A0">
          <w:rPr>
            <w:rStyle w:val="Hyperlink"/>
            <w:noProof/>
          </w:rPr>
          <w:t>The health problems survey from the Oslo Sports Trauma Research Center</w:t>
        </w:r>
        <w:r w:rsidR="00C8756D">
          <w:rPr>
            <w:noProof/>
            <w:webHidden/>
          </w:rPr>
          <w:tab/>
        </w:r>
        <w:r w:rsidR="00C8756D">
          <w:rPr>
            <w:noProof/>
            <w:webHidden/>
          </w:rPr>
          <w:fldChar w:fldCharType="begin"/>
        </w:r>
        <w:r w:rsidR="00C8756D">
          <w:rPr>
            <w:noProof/>
            <w:webHidden/>
          </w:rPr>
          <w:instrText xml:space="preserve"> PAGEREF _Toc120318149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39A85536" w14:textId="5540E5B4" w:rsidR="00C8756D" w:rsidRDefault="00000000">
      <w:pPr>
        <w:pStyle w:val="TOC4"/>
        <w:rPr>
          <w:rFonts w:asciiTheme="minorHAnsi" w:eastAsiaTheme="minorEastAsia" w:hAnsiTheme="minorHAnsi" w:cstheme="minorBidi"/>
          <w:caps w:val="0"/>
          <w:noProof/>
          <w:sz w:val="22"/>
        </w:rPr>
      </w:pPr>
      <w:hyperlink w:anchor="_Toc120318150" w:history="1">
        <w:r w:rsidR="00C8756D" w:rsidRPr="00A977A0">
          <w:rPr>
            <w:rStyle w:val="Hyperlink"/>
            <w:noProof/>
            <w14:scene3d>
              <w14:camera w14:prst="orthographicFront"/>
              <w14:lightRig w14:rig="threePt" w14:dir="t">
                <w14:rot w14:lat="0" w14:lon="0" w14:rev="0"/>
              </w14:lightRig>
            </w14:scene3d>
          </w:rPr>
          <w:t>2.1.2</w:t>
        </w:r>
        <w:r w:rsidR="00C8756D">
          <w:rPr>
            <w:rFonts w:asciiTheme="minorHAnsi" w:eastAsiaTheme="minorEastAsia" w:hAnsiTheme="minorHAnsi" w:cstheme="minorBidi"/>
            <w:caps w:val="0"/>
            <w:noProof/>
            <w:sz w:val="22"/>
          </w:rPr>
          <w:tab/>
        </w:r>
        <w:r w:rsidR="00C8756D" w:rsidRPr="00A977A0">
          <w:rPr>
            <w:rStyle w:val="Hyperlink"/>
            <w:noProof/>
          </w:rPr>
          <w:t>Better reporting of sports-related overuse injuries and health issues</w:t>
        </w:r>
        <w:r w:rsidR="00C8756D">
          <w:rPr>
            <w:noProof/>
            <w:webHidden/>
          </w:rPr>
          <w:tab/>
        </w:r>
        <w:r w:rsidR="00C8756D">
          <w:rPr>
            <w:noProof/>
            <w:webHidden/>
          </w:rPr>
          <w:fldChar w:fldCharType="begin"/>
        </w:r>
        <w:r w:rsidR="00C8756D">
          <w:rPr>
            <w:noProof/>
            <w:webHidden/>
          </w:rPr>
          <w:instrText xml:space="preserve"> PAGEREF _Toc120318150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9D9CF63" w14:textId="7094C311" w:rsidR="00C8756D" w:rsidRDefault="00000000">
      <w:pPr>
        <w:pStyle w:val="TOC4"/>
        <w:rPr>
          <w:rFonts w:asciiTheme="minorHAnsi" w:eastAsiaTheme="minorEastAsia" w:hAnsiTheme="minorHAnsi" w:cstheme="minorBidi"/>
          <w:caps w:val="0"/>
          <w:noProof/>
          <w:sz w:val="22"/>
        </w:rPr>
      </w:pPr>
      <w:hyperlink w:anchor="_Toc120318151" w:history="1">
        <w:r w:rsidR="00C8756D" w:rsidRPr="00A977A0">
          <w:rPr>
            <w:rStyle w:val="Hyperlink"/>
            <w:noProof/>
            <w14:scene3d>
              <w14:camera w14:prst="orthographicFront"/>
              <w14:lightRig w14:rig="threePt" w14:dir="t">
                <w14:rot w14:lat="0" w14:lon="0" w14:rev="0"/>
              </w14:lightRig>
            </w14:scene3d>
          </w:rPr>
          <w:t>2.1.3</w:t>
        </w:r>
        <w:r w:rsidR="00C8756D">
          <w:rPr>
            <w:rFonts w:asciiTheme="minorHAnsi" w:eastAsiaTheme="minorEastAsia" w:hAnsiTheme="minorHAnsi" w:cstheme="minorBidi"/>
            <w:caps w:val="0"/>
            <w:noProof/>
            <w:sz w:val="22"/>
          </w:rPr>
          <w:tab/>
        </w:r>
        <w:r w:rsidR="00C8756D" w:rsidRPr="00A977A0">
          <w:rPr>
            <w:rStyle w:val="Hyperlink"/>
            <w:noProof/>
          </w:rPr>
          <w:t>Development of an overuse injury questionnaire</w:t>
        </w:r>
        <w:r w:rsidR="00C8756D">
          <w:rPr>
            <w:noProof/>
            <w:webHidden/>
          </w:rPr>
          <w:tab/>
        </w:r>
        <w:r w:rsidR="00C8756D">
          <w:rPr>
            <w:noProof/>
            <w:webHidden/>
          </w:rPr>
          <w:fldChar w:fldCharType="begin"/>
        </w:r>
        <w:r w:rsidR="00C8756D">
          <w:rPr>
            <w:noProof/>
            <w:webHidden/>
          </w:rPr>
          <w:instrText xml:space="preserve"> PAGEREF _Toc120318151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3F5C97B" w14:textId="04E64427" w:rsidR="00C8756D" w:rsidRDefault="00000000">
      <w:pPr>
        <w:pStyle w:val="TOC2"/>
        <w:rPr>
          <w:rFonts w:asciiTheme="minorHAnsi" w:eastAsiaTheme="minorEastAsia" w:hAnsiTheme="minorHAnsi" w:cstheme="minorBidi"/>
          <w:b w:val="0"/>
          <w:caps w:val="0"/>
          <w:noProof/>
          <w:sz w:val="22"/>
        </w:rPr>
      </w:pPr>
      <w:hyperlink w:anchor="_Toc120318152" w:history="1">
        <w:r w:rsidR="00C8756D">
          <w:rPr>
            <w:rFonts w:asciiTheme="minorHAnsi" w:eastAsiaTheme="minorEastAsia" w:hAnsiTheme="minorHAnsi" w:cstheme="minorBidi"/>
            <w:b w:val="0"/>
            <w:caps w:val="0"/>
            <w:noProof/>
            <w:sz w:val="22"/>
          </w:rPr>
          <w:tab/>
        </w:r>
        <w:r w:rsidR="00C8756D" w:rsidRPr="00A977A0">
          <w:rPr>
            <w:rStyle w:val="Hyperlink"/>
            <w:noProof/>
          </w:rPr>
          <w:t>Analysis and Design</w:t>
        </w:r>
        <w:r w:rsidR="00C8756D">
          <w:rPr>
            <w:noProof/>
            <w:webHidden/>
          </w:rPr>
          <w:tab/>
        </w:r>
        <w:r w:rsidR="00C8756D">
          <w:rPr>
            <w:noProof/>
            <w:webHidden/>
          </w:rPr>
          <w:fldChar w:fldCharType="begin"/>
        </w:r>
        <w:r w:rsidR="00C8756D">
          <w:rPr>
            <w:noProof/>
            <w:webHidden/>
          </w:rPr>
          <w:instrText xml:space="preserve"> PAGEREF _Toc120318152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073F3639" w14:textId="299CDD6D" w:rsidR="00C8756D" w:rsidRDefault="00000000">
      <w:pPr>
        <w:pStyle w:val="TOC3"/>
        <w:rPr>
          <w:rFonts w:asciiTheme="minorHAnsi" w:eastAsiaTheme="minorEastAsia" w:hAnsiTheme="minorHAnsi" w:cstheme="minorBidi"/>
          <w:caps w:val="0"/>
          <w:noProof/>
          <w:sz w:val="22"/>
        </w:rPr>
      </w:pPr>
      <w:hyperlink w:anchor="_Toc120318153" w:history="1">
        <w:r w:rsidR="00C8756D" w:rsidRPr="00A977A0">
          <w:rPr>
            <w:rStyle w:val="Hyperlink"/>
            <w:noProof/>
            <w14:scene3d>
              <w14:camera w14:prst="orthographicFront"/>
              <w14:lightRig w14:rig="threePt" w14:dir="t">
                <w14:rot w14:lat="0" w14:lon="0" w14:rev="0"/>
              </w14:lightRig>
            </w14:scene3d>
          </w:rPr>
          <w:t>3.1</w:t>
        </w:r>
        <w:r w:rsidR="00C8756D">
          <w:rPr>
            <w:rFonts w:asciiTheme="minorHAnsi" w:eastAsiaTheme="minorEastAsia" w:hAnsiTheme="minorHAnsi" w:cstheme="minorBidi"/>
            <w:caps w:val="0"/>
            <w:noProof/>
            <w:sz w:val="22"/>
          </w:rPr>
          <w:tab/>
        </w:r>
        <w:r w:rsidR="00C8756D" w:rsidRPr="00A977A0">
          <w:rPr>
            <w:rStyle w:val="Hyperlink"/>
            <w:noProof/>
          </w:rPr>
          <w:t>System Architecture Overview</w:t>
        </w:r>
        <w:r w:rsidR="00C8756D">
          <w:rPr>
            <w:noProof/>
            <w:webHidden/>
          </w:rPr>
          <w:tab/>
        </w:r>
        <w:r w:rsidR="00C8756D">
          <w:rPr>
            <w:noProof/>
            <w:webHidden/>
          </w:rPr>
          <w:fldChar w:fldCharType="begin"/>
        </w:r>
        <w:r w:rsidR="00C8756D">
          <w:rPr>
            <w:noProof/>
            <w:webHidden/>
          </w:rPr>
          <w:instrText xml:space="preserve"> PAGEREF _Toc120318153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1F0FE793" w14:textId="276652C0" w:rsidR="00C8756D" w:rsidRDefault="00000000">
      <w:pPr>
        <w:pStyle w:val="TOC3"/>
        <w:rPr>
          <w:rFonts w:asciiTheme="minorHAnsi" w:eastAsiaTheme="minorEastAsia" w:hAnsiTheme="minorHAnsi" w:cstheme="minorBidi"/>
          <w:caps w:val="0"/>
          <w:noProof/>
          <w:sz w:val="22"/>
        </w:rPr>
      </w:pPr>
      <w:hyperlink w:anchor="_Toc120318154" w:history="1">
        <w:r w:rsidR="00C8756D" w:rsidRPr="00A977A0">
          <w:rPr>
            <w:rStyle w:val="Hyperlink"/>
            <w:noProof/>
            <w14:scene3d>
              <w14:camera w14:prst="orthographicFront"/>
              <w14:lightRig w14:rig="threePt" w14:dir="t">
                <w14:rot w14:lat="0" w14:lon="0" w14:rev="0"/>
              </w14:lightRig>
            </w14:scene3d>
          </w:rPr>
          <w:t>3.2</w:t>
        </w:r>
        <w:r w:rsidR="00C8756D">
          <w:rPr>
            <w:rFonts w:asciiTheme="minorHAnsi" w:eastAsiaTheme="minorEastAsia" w:hAnsiTheme="minorHAnsi" w:cstheme="minorBidi"/>
            <w:caps w:val="0"/>
            <w:noProof/>
            <w:sz w:val="22"/>
          </w:rPr>
          <w:tab/>
        </w:r>
        <w:r w:rsidR="00C8756D" w:rsidRPr="00A977A0">
          <w:rPr>
            <w:rStyle w:val="Hyperlink"/>
            <w:noProof/>
          </w:rPr>
          <w:t>System Structure Chart</w:t>
        </w:r>
        <w:r w:rsidR="00C8756D">
          <w:rPr>
            <w:noProof/>
            <w:webHidden/>
          </w:rPr>
          <w:tab/>
        </w:r>
        <w:r w:rsidR="00C8756D">
          <w:rPr>
            <w:noProof/>
            <w:webHidden/>
          </w:rPr>
          <w:fldChar w:fldCharType="begin"/>
        </w:r>
        <w:r w:rsidR="00C8756D">
          <w:rPr>
            <w:noProof/>
            <w:webHidden/>
          </w:rPr>
          <w:instrText xml:space="preserve"> PAGEREF _Toc120318154 \h </w:instrText>
        </w:r>
        <w:r w:rsidR="00C8756D">
          <w:rPr>
            <w:noProof/>
            <w:webHidden/>
          </w:rPr>
        </w:r>
        <w:r w:rsidR="00C8756D">
          <w:rPr>
            <w:noProof/>
            <w:webHidden/>
          </w:rPr>
          <w:fldChar w:fldCharType="separate"/>
        </w:r>
        <w:r w:rsidR="00C8756D">
          <w:rPr>
            <w:noProof/>
            <w:webHidden/>
          </w:rPr>
          <w:t>9</w:t>
        </w:r>
        <w:r w:rsidR="00C8756D">
          <w:rPr>
            <w:noProof/>
            <w:webHidden/>
          </w:rPr>
          <w:fldChar w:fldCharType="end"/>
        </w:r>
      </w:hyperlink>
    </w:p>
    <w:p w14:paraId="4033B517" w14:textId="51EB8C91" w:rsidR="00C8756D" w:rsidRDefault="00000000">
      <w:pPr>
        <w:pStyle w:val="TOC3"/>
        <w:rPr>
          <w:rFonts w:asciiTheme="minorHAnsi" w:eastAsiaTheme="minorEastAsia" w:hAnsiTheme="minorHAnsi" w:cstheme="minorBidi"/>
          <w:caps w:val="0"/>
          <w:noProof/>
          <w:sz w:val="22"/>
        </w:rPr>
      </w:pPr>
      <w:hyperlink w:anchor="_Toc120318155" w:history="1">
        <w:r w:rsidR="00C8756D" w:rsidRPr="00A977A0">
          <w:rPr>
            <w:rStyle w:val="Hyperlink"/>
            <w:noProof/>
            <w14:scene3d>
              <w14:camera w14:prst="orthographicFront"/>
              <w14:lightRig w14:rig="threePt" w14:dir="t">
                <w14:rot w14:lat="0" w14:lon="0" w14:rev="0"/>
              </w14:lightRig>
            </w14:scene3d>
          </w:rPr>
          <w:t>3.3</w:t>
        </w:r>
        <w:r w:rsidR="00C8756D">
          <w:rPr>
            <w:rFonts w:asciiTheme="minorHAnsi" w:eastAsiaTheme="minorEastAsia" w:hAnsiTheme="minorHAnsi" w:cstheme="minorBidi"/>
            <w:caps w:val="0"/>
            <w:noProof/>
            <w:sz w:val="22"/>
          </w:rPr>
          <w:tab/>
        </w:r>
        <w:r w:rsidR="00C8756D" w:rsidRPr="00A977A0">
          <w:rPr>
            <w:rStyle w:val="Hyperlink"/>
            <w:noProof/>
          </w:rPr>
          <w:t>Process Analysis and Design</w:t>
        </w:r>
        <w:r w:rsidR="00C8756D">
          <w:rPr>
            <w:noProof/>
            <w:webHidden/>
          </w:rPr>
          <w:tab/>
        </w:r>
        <w:r w:rsidR="00C8756D">
          <w:rPr>
            <w:noProof/>
            <w:webHidden/>
          </w:rPr>
          <w:fldChar w:fldCharType="begin"/>
        </w:r>
        <w:r w:rsidR="00C8756D">
          <w:rPr>
            <w:noProof/>
            <w:webHidden/>
          </w:rPr>
          <w:instrText xml:space="preserve"> PAGEREF _Toc120318155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1AB70029" w14:textId="7B6FDD2B" w:rsidR="00C8756D" w:rsidRDefault="00000000">
      <w:pPr>
        <w:pStyle w:val="TOC4"/>
        <w:rPr>
          <w:rFonts w:asciiTheme="minorHAnsi" w:eastAsiaTheme="minorEastAsia" w:hAnsiTheme="minorHAnsi" w:cstheme="minorBidi"/>
          <w:caps w:val="0"/>
          <w:noProof/>
          <w:sz w:val="22"/>
        </w:rPr>
      </w:pPr>
      <w:hyperlink w:anchor="_Toc120318156" w:history="1">
        <w:r w:rsidR="00C8756D" w:rsidRPr="00A977A0">
          <w:rPr>
            <w:rStyle w:val="Hyperlink"/>
            <w:noProof/>
            <w14:scene3d>
              <w14:camera w14:prst="orthographicFront"/>
              <w14:lightRig w14:rig="threePt" w14:dir="t">
                <w14:rot w14:lat="0" w14:lon="0" w14:rev="0"/>
              </w14:lightRig>
            </w14:scene3d>
          </w:rPr>
          <w:t>3.3.1</w:t>
        </w:r>
        <w:r w:rsidR="00C8756D">
          <w:rPr>
            <w:rFonts w:asciiTheme="minorHAnsi" w:eastAsiaTheme="minorEastAsia" w:hAnsiTheme="minorHAnsi" w:cstheme="minorBidi"/>
            <w:caps w:val="0"/>
            <w:noProof/>
            <w:sz w:val="22"/>
          </w:rPr>
          <w:tab/>
        </w:r>
        <w:r w:rsidR="00C8756D" w:rsidRPr="00A977A0">
          <w:rPr>
            <w:rStyle w:val="Hyperlink"/>
            <w:noProof/>
          </w:rPr>
          <w:t>Data Flow Diagram</w:t>
        </w:r>
        <w:r w:rsidR="00C8756D">
          <w:rPr>
            <w:noProof/>
            <w:webHidden/>
          </w:rPr>
          <w:tab/>
        </w:r>
        <w:r w:rsidR="00C8756D">
          <w:rPr>
            <w:noProof/>
            <w:webHidden/>
          </w:rPr>
          <w:fldChar w:fldCharType="begin"/>
        </w:r>
        <w:r w:rsidR="00C8756D">
          <w:rPr>
            <w:noProof/>
            <w:webHidden/>
          </w:rPr>
          <w:instrText xml:space="preserve"> PAGEREF _Toc120318156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798DDF56" w14:textId="42893D83" w:rsidR="00C8756D" w:rsidRDefault="00000000">
      <w:pPr>
        <w:pStyle w:val="TOC4"/>
        <w:rPr>
          <w:rFonts w:asciiTheme="minorHAnsi" w:eastAsiaTheme="minorEastAsia" w:hAnsiTheme="minorHAnsi" w:cstheme="minorBidi"/>
          <w:caps w:val="0"/>
          <w:noProof/>
          <w:sz w:val="22"/>
        </w:rPr>
      </w:pPr>
      <w:hyperlink w:anchor="_Toc120318157" w:history="1">
        <w:r w:rsidR="00C8756D" w:rsidRPr="00A977A0">
          <w:rPr>
            <w:rStyle w:val="Hyperlink"/>
            <w:noProof/>
            <w14:scene3d>
              <w14:camera w14:prst="orthographicFront"/>
              <w14:lightRig w14:rig="threePt" w14:dir="t">
                <w14:rot w14:lat="0" w14:lon="0" w14:rev="0"/>
              </w14:lightRig>
            </w14:scene3d>
          </w:rPr>
          <w:t>3.3.2</w:t>
        </w:r>
        <w:r w:rsidR="00C8756D">
          <w:rPr>
            <w:rFonts w:asciiTheme="minorHAnsi" w:eastAsiaTheme="minorEastAsia" w:hAnsiTheme="minorHAnsi" w:cstheme="minorBidi"/>
            <w:caps w:val="0"/>
            <w:noProof/>
            <w:sz w:val="22"/>
          </w:rPr>
          <w:tab/>
        </w:r>
        <w:r w:rsidR="00C8756D" w:rsidRPr="00A977A0">
          <w:rPr>
            <w:rStyle w:val="Hyperlink"/>
            <w:noProof/>
          </w:rPr>
          <w:t>Data Dictionary</w:t>
        </w:r>
        <w:r w:rsidR="00C8756D">
          <w:rPr>
            <w:noProof/>
            <w:webHidden/>
          </w:rPr>
          <w:tab/>
        </w:r>
        <w:r w:rsidR="00C8756D">
          <w:rPr>
            <w:noProof/>
            <w:webHidden/>
          </w:rPr>
          <w:fldChar w:fldCharType="begin"/>
        </w:r>
        <w:r w:rsidR="00C8756D">
          <w:rPr>
            <w:noProof/>
            <w:webHidden/>
          </w:rPr>
          <w:instrText xml:space="preserve"> PAGEREF _Toc120318157 \h </w:instrText>
        </w:r>
        <w:r w:rsidR="00C8756D">
          <w:rPr>
            <w:noProof/>
            <w:webHidden/>
          </w:rPr>
        </w:r>
        <w:r w:rsidR="00C8756D">
          <w:rPr>
            <w:noProof/>
            <w:webHidden/>
          </w:rPr>
          <w:fldChar w:fldCharType="separate"/>
        </w:r>
        <w:r w:rsidR="00C8756D">
          <w:rPr>
            <w:noProof/>
            <w:webHidden/>
          </w:rPr>
          <w:t>16</w:t>
        </w:r>
        <w:r w:rsidR="00C8756D">
          <w:rPr>
            <w:noProof/>
            <w:webHidden/>
          </w:rPr>
          <w:fldChar w:fldCharType="end"/>
        </w:r>
      </w:hyperlink>
    </w:p>
    <w:p w14:paraId="52BDDA28" w14:textId="24353365" w:rsidR="00C8756D" w:rsidRDefault="00000000">
      <w:pPr>
        <w:pStyle w:val="TOC3"/>
        <w:rPr>
          <w:rFonts w:asciiTheme="minorHAnsi" w:eastAsiaTheme="minorEastAsia" w:hAnsiTheme="minorHAnsi" w:cstheme="minorBidi"/>
          <w:caps w:val="0"/>
          <w:noProof/>
          <w:sz w:val="22"/>
        </w:rPr>
      </w:pPr>
      <w:hyperlink w:anchor="_Toc120318158" w:history="1">
        <w:r w:rsidR="00C8756D" w:rsidRPr="00A977A0">
          <w:rPr>
            <w:rStyle w:val="Hyperlink"/>
            <w:noProof/>
            <w14:scene3d>
              <w14:camera w14:prst="orthographicFront"/>
              <w14:lightRig w14:rig="threePt" w14:dir="t">
                <w14:rot w14:lat="0" w14:lon="0" w14:rev="0"/>
              </w14:lightRig>
            </w14:scene3d>
          </w:rPr>
          <w:t>3.4</w:t>
        </w:r>
        <w:r w:rsidR="00C8756D">
          <w:rPr>
            <w:rFonts w:asciiTheme="minorHAnsi" w:eastAsiaTheme="minorEastAsia" w:hAnsiTheme="minorHAnsi" w:cstheme="minorBidi"/>
            <w:caps w:val="0"/>
            <w:noProof/>
            <w:sz w:val="22"/>
          </w:rPr>
          <w:tab/>
        </w:r>
        <w:r w:rsidR="00C8756D" w:rsidRPr="00A977A0">
          <w:rPr>
            <w:rStyle w:val="Hyperlink"/>
            <w:noProof/>
          </w:rPr>
          <w:t>Database Analysis and Design</w:t>
        </w:r>
        <w:r w:rsidR="00C8756D">
          <w:rPr>
            <w:noProof/>
            <w:webHidden/>
          </w:rPr>
          <w:tab/>
        </w:r>
        <w:r w:rsidR="00C8756D">
          <w:rPr>
            <w:noProof/>
            <w:webHidden/>
          </w:rPr>
          <w:fldChar w:fldCharType="begin"/>
        </w:r>
        <w:r w:rsidR="00C8756D">
          <w:rPr>
            <w:noProof/>
            <w:webHidden/>
          </w:rPr>
          <w:instrText xml:space="preserve"> PAGEREF _Toc120318158 \h </w:instrText>
        </w:r>
        <w:r w:rsidR="00C8756D">
          <w:rPr>
            <w:noProof/>
            <w:webHidden/>
          </w:rPr>
        </w:r>
        <w:r w:rsidR="00C8756D">
          <w:rPr>
            <w:noProof/>
            <w:webHidden/>
          </w:rPr>
          <w:fldChar w:fldCharType="separate"/>
        </w:r>
        <w:r w:rsidR="00C8756D">
          <w:rPr>
            <w:noProof/>
            <w:webHidden/>
          </w:rPr>
          <w:t>25</w:t>
        </w:r>
        <w:r w:rsidR="00C8756D">
          <w:rPr>
            <w:noProof/>
            <w:webHidden/>
          </w:rPr>
          <w:fldChar w:fldCharType="end"/>
        </w:r>
      </w:hyperlink>
    </w:p>
    <w:p w14:paraId="58670A5E" w14:textId="677E945F" w:rsidR="00C8756D" w:rsidRDefault="00000000">
      <w:pPr>
        <w:pStyle w:val="TOC4"/>
        <w:rPr>
          <w:rFonts w:asciiTheme="minorHAnsi" w:eastAsiaTheme="minorEastAsia" w:hAnsiTheme="minorHAnsi" w:cstheme="minorBidi"/>
          <w:caps w:val="0"/>
          <w:noProof/>
          <w:sz w:val="22"/>
        </w:rPr>
      </w:pPr>
      <w:hyperlink w:anchor="_Toc120318159" w:history="1">
        <w:r w:rsidR="00C8756D" w:rsidRPr="00A977A0">
          <w:rPr>
            <w:rStyle w:val="Hyperlink"/>
            <w:noProof/>
            <w14:scene3d>
              <w14:camera w14:prst="orthographicFront"/>
              <w14:lightRig w14:rig="threePt" w14:dir="t">
                <w14:rot w14:lat="0" w14:lon="0" w14:rev="0"/>
              </w14:lightRig>
            </w14:scene3d>
          </w:rPr>
          <w:t>3.4.1</w:t>
        </w:r>
        <w:r w:rsidR="00C8756D">
          <w:rPr>
            <w:rFonts w:asciiTheme="minorHAnsi" w:eastAsiaTheme="minorEastAsia" w:hAnsiTheme="minorHAnsi" w:cstheme="minorBidi"/>
            <w:caps w:val="0"/>
            <w:noProof/>
            <w:sz w:val="22"/>
          </w:rPr>
          <w:tab/>
        </w:r>
        <w:r w:rsidR="00C8756D" w:rsidRPr="00A977A0">
          <w:rPr>
            <w:rStyle w:val="Hyperlink"/>
            <w:noProof/>
          </w:rPr>
          <w:t>ER-Diagram</w:t>
        </w:r>
        <w:r w:rsidR="00C8756D">
          <w:rPr>
            <w:noProof/>
            <w:webHidden/>
          </w:rPr>
          <w:tab/>
        </w:r>
        <w:r w:rsidR="00C8756D">
          <w:rPr>
            <w:noProof/>
            <w:webHidden/>
          </w:rPr>
          <w:fldChar w:fldCharType="begin"/>
        </w:r>
        <w:r w:rsidR="00C8756D">
          <w:rPr>
            <w:noProof/>
            <w:webHidden/>
          </w:rPr>
          <w:instrText xml:space="preserve"> PAGEREF _Toc120318159 \h </w:instrText>
        </w:r>
        <w:r w:rsidR="00C8756D">
          <w:rPr>
            <w:noProof/>
            <w:webHidden/>
          </w:rPr>
        </w:r>
        <w:r w:rsidR="00C8756D">
          <w:rPr>
            <w:noProof/>
            <w:webHidden/>
          </w:rPr>
          <w:fldChar w:fldCharType="separate"/>
        </w:r>
        <w:r w:rsidR="00C8756D">
          <w:rPr>
            <w:noProof/>
            <w:webHidden/>
          </w:rPr>
          <w:t>26</w:t>
        </w:r>
        <w:r w:rsidR="00C8756D">
          <w:rPr>
            <w:noProof/>
            <w:webHidden/>
          </w:rPr>
          <w:fldChar w:fldCharType="end"/>
        </w:r>
      </w:hyperlink>
    </w:p>
    <w:p w14:paraId="0405B030" w14:textId="2CD8FB51" w:rsidR="00C8756D" w:rsidRDefault="00000000">
      <w:pPr>
        <w:pStyle w:val="TOC4"/>
        <w:rPr>
          <w:rFonts w:asciiTheme="minorHAnsi" w:eastAsiaTheme="minorEastAsia" w:hAnsiTheme="minorHAnsi" w:cstheme="minorBidi"/>
          <w:caps w:val="0"/>
          <w:noProof/>
          <w:sz w:val="22"/>
        </w:rPr>
      </w:pPr>
      <w:hyperlink w:anchor="_Toc120318160" w:history="1">
        <w:r w:rsidR="00C8756D" w:rsidRPr="00A977A0">
          <w:rPr>
            <w:rStyle w:val="Hyperlink"/>
            <w:noProof/>
            <w14:scene3d>
              <w14:camera w14:prst="orthographicFront"/>
              <w14:lightRig w14:rig="threePt" w14:dir="t">
                <w14:rot w14:lat="0" w14:lon="0" w14:rev="0"/>
              </w14:lightRig>
            </w14:scene3d>
          </w:rPr>
          <w:t>3.4.2</w:t>
        </w:r>
        <w:r w:rsidR="00C8756D">
          <w:rPr>
            <w:rFonts w:asciiTheme="minorHAnsi" w:eastAsiaTheme="minorEastAsia" w:hAnsiTheme="minorHAnsi" w:cstheme="minorBidi"/>
            <w:caps w:val="0"/>
            <w:noProof/>
            <w:sz w:val="22"/>
          </w:rPr>
          <w:tab/>
        </w:r>
        <w:r w:rsidR="00C8756D" w:rsidRPr="00A977A0">
          <w:rPr>
            <w:rStyle w:val="Hyperlink"/>
            <w:noProof/>
          </w:rPr>
          <w:t>Relational Schema</w:t>
        </w:r>
        <w:r w:rsidR="00C8756D">
          <w:rPr>
            <w:noProof/>
            <w:webHidden/>
          </w:rPr>
          <w:tab/>
        </w:r>
        <w:r w:rsidR="00C8756D">
          <w:rPr>
            <w:noProof/>
            <w:webHidden/>
          </w:rPr>
          <w:fldChar w:fldCharType="begin"/>
        </w:r>
        <w:r w:rsidR="00C8756D">
          <w:rPr>
            <w:noProof/>
            <w:webHidden/>
          </w:rPr>
          <w:instrText xml:space="preserve"> PAGEREF _Toc120318160 \h </w:instrText>
        </w:r>
        <w:r w:rsidR="00C8756D">
          <w:rPr>
            <w:noProof/>
            <w:webHidden/>
          </w:rPr>
        </w:r>
        <w:r w:rsidR="00C8756D">
          <w:rPr>
            <w:noProof/>
            <w:webHidden/>
          </w:rPr>
          <w:fldChar w:fldCharType="separate"/>
        </w:r>
        <w:r w:rsidR="00C8756D">
          <w:rPr>
            <w:noProof/>
            <w:webHidden/>
          </w:rPr>
          <w:t>27</w:t>
        </w:r>
        <w:r w:rsidR="00C8756D">
          <w:rPr>
            <w:noProof/>
            <w:webHidden/>
          </w:rPr>
          <w:fldChar w:fldCharType="end"/>
        </w:r>
      </w:hyperlink>
    </w:p>
    <w:p w14:paraId="6944D476" w14:textId="133546FE" w:rsidR="00C8756D" w:rsidRDefault="00000000">
      <w:pPr>
        <w:pStyle w:val="TOC4"/>
        <w:rPr>
          <w:rFonts w:asciiTheme="minorHAnsi" w:eastAsiaTheme="minorEastAsia" w:hAnsiTheme="minorHAnsi" w:cstheme="minorBidi"/>
          <w:caps w:val="0"/>
          <w:noProof/>
          <w:sz w:val="22"/>
        </w:rPr>
      </w:pPr>
      <w:hyperlink w:anchor="_Toc120318161" w:history="1">
        <w:r w:rsidR="00C8756D" w:rsidRPr="00A977A0">
          <w:rPr>
            <w:rStyle w:val="Hyperlink"/>
            <w:noProof/>
            <w14:scene3d>
              <w14:camera w14:prst="orthographicFront"/>
              <w14:lightRig w14:rig="threePt" w14:dir="t">
                <w14:rot w14:lat="0" w14:lon="0" w14:rev="0"/>
              </w14:lightRig>
            </w14:scene3d>
          </w:rPr>
          <w:t>3.4.3</w:t>
        </w:r>
        <w:r w:rsidR="00C8756D">
          <w:rPr>
            <w:rFonts w:asciiTheme="minorHAnsi" w:eastAsiaTheme="minorEastAsia" w:hAnsiTheme="minorHAnsi" w:cstheme="minorBidi"/>
            <w:caps w:val="0"/>
            <w:noProof/>
            <w:sz w:val="22"/>
          </w:rPr>
          <w:tab/>
        </w:r>
        <w:r w:rsidR="00C8756D" w:rsidRPr="00A977A0">
          <w:rPr>
            <w:rStyle w:val="Hyperlink"/>
            <w:noProof/>
          </w:rPr>
          <w:t>File Structure</w:t>
        </w:r>
        <w:r w:rsidR="00C8756D">
          <w:rPr>
            <w:noProof/>
            <w:webHidden/>
          </w:rPr>
          <w:tab/>
        </w:r>
        <w:r w:rsidR="00C8756D">
          <w:rPr>
            <w:noProof/>
            <w:webHidden/>
          </w:rPr>
          <w:fldChar w:fldCharType="begin"/>
        </w:r>
        <w:r w:rsidR="00C8756D">
          <w:rPr>
            <w:noProof/>
            <w:webHidden/>
          </w:rPr>
          <w:instrText xml:space="preserve"> PAGEREF _Toc120318161 \h </w:instrText>
        </w:r>
        <w:r w:rsidR="00C8756D">
          <w:rPr>
            <w:noProof/>
            <w:webHidden/>
          </w:rPr>
        </w:r>
        <w:r w:rsidR="00C8756D">
          <w:rPr>
            <w:noProof/>
            <w:webHidden/>
          </w:rPr>
          <w:fldChar w:fldCharType="separate"/>
        </w:r>
        <w:r w:rsidR="00C8756D">
          <w:rPr>
            <w:noProof/>
            <w:webHidden/>
          </w:rPr>
          <w:t>31</w:t>
        </w:r>
        <w:r w:rsidR="00C8756D">
          <w:rPr>
            <w:noProof/>
            <w:webHidden/>
          </w:rPr>
          <w:fldChar w:fldCharType="end"/>
        </w:r>
      </w:hyperlink>
    </w:p>
    <w:p w14:paraId="1097A775" w14:textId="51956F66" w:rsidR="00C8756D" w:rsidRDefault="00000000">
      <w:pPr>
        <w:pStyle w:val="TOC3"/>
        <w:rPr>
          <w:rFonts w:asciiTheme="minorHAnsi" w:eastAsiaTheme="minorEastAsia" w:hAnsiTheme="minorHAnsi" w:cstheme="minorBidi"/>
          <w:caps w:val="0"/>
          <w:noProof/>
          <w:sz w:val="22"/>
        </w:rPr>
      </w:pPr>
      <w:hyperlink w:anchor="_Toc120318162" w:history="1">
        <w:r w:rsidR="00C8756D" w:rsidRPr="00A977A0">
          <w:rPr>
            <w:rStyle w:val="Hyperlink"/>
            <w:noProof/>
            <w14:scene3d>
              <w14:camera w14:prst="orthographicFront"/>
              <w14:lightRig w14:rig="threePt" w14:dir="t">
                <w14:rot w14:lat="0" w14:lon="0" w14:rev="0"/>
              </w14:lightRig>
            </w14:scene3d>
          </w:rPr>
          <w:t>3.5</w:t>
        </w:r>
        <w:r w:rsidR="00C8756D">
          <w:rPr>
            <w:rFonts w:asciiTheme="minorHAnsi" w:eastAsiaTheme="minorEastAsia" w:hAnsiTheme="minorHAnsi" w:cstheme="minorBidi"/>
            <w:caps w:val="0"/>
            <w:noProof/>
            <w:sz w:val="22"/>
          </w:rPr>
          <w:tab/>
        </w:r>
        <w:r w:rsidR="00C8756D" w:rsidRPr="00A977A0">
          <w:rPr>
            <w:rStyle w:val="Hyperlink"/>
            <w:noProof/>
          </w:rPr>
          <w:t>I/O Design</w:t>
        </w:r>
        <w:r w:rsidR="00C8756D">
          <w:rPr>
            <w:noProof/>
            <w:webHidden/>
          </w:rPr>
          <w:tab/>
        </w:r>
        <w:r w:rsidR="00C8756D">
          <w:rPr>
            <w:noProof/>
            <w:webHidden/>
          </w:rPr>
          <w:fldChar w:fldCharType="begin"/>
        </w:r>
        <w:r w:rsidR="00C8756D">
          <w:rPr>
            <w:noProof/>
            <w:webHidden/>
          </w:rPr>
          <w:instrText xml:space="preserve"> PAGEREF _Toc120318162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24FFFF42" w14:textId="63B25E7B" w:rsidR="00C8756D" w:rsidRDefault="00000000">
      <w:pPr>
        <w:pStyle w:val="TOC4"/>
        <w:rPr>
          <w:rFonts w:asciiTheme="minorHAnsi" w:eastAsiaTheme="minorEastAsia" w:hAnsiTheme="minorHAnsi" w:cstheme="minorBidi"/>
          <w:caps w:val="0"/>
          <w:noProof/>
          <w:sz w:val="22"/>
        </w:rPr>
      </w:pPr>
      <w:hyperlink w:anchor="_Toc120318163" w:history="1">
        <w:r w:rsidR="00C8756D" w:rsidRPr="00A977A0">
          <w:rPr>
            <w:rStyle w:val="Hyperlink"/>
            <w:noProof/>
            <w14:scene3d>
              <w14:camera w14:prst="orthographicFront"/>
              <w14:lightRig w14:rig="threePt" w14:dir="t">
                <w14:rot w14:lat="0" w14:lon="0" w14:rev="0"/>
              </w14:lightRig>
            </w14:scene3d>
          </w:rPr>
          <w:t>3.5.1</w:t>
        </w:r>
        <w:r w:rsidR="00C8756D">
          <w:rPr>
            <w:rFonts w:asciiTheme="minorHAnsi" w:eastAsiaTheme="minorEastAsia" w:hAnsiTheme="minorHAnsi" w:cstheme="minorBidi"/>
            <w:caps w:val="0"/>
            <w:noProof/>
            <w:sz w:val="22"/>
          </w:rPr>
          <w:tab/>
        </w:r>
        <w:r w:rsidR="00C8756D" w:rsidRPr="00A977A0">
          <w:rPr>
            <w:rStyle w:val="Hyperlink"/>
            <w:noProof/>
          </w:rPr>
          <w:t>Interface Design</w:t>
        </w:r>
        <w:r w:rsidR="00C8756D">
          <w:rPr>
            <w:noProof/>
            <w:webHidden/>
          </w:rPr>
          <w:tab/>
        </w:r>
        <w:r w:rsidR="00C8756D">
          <w:rPr>
            <w:noProof/>
            <w:webHidden/>
          </w:rPr>
          <w:fldChar w:fldCharType="begin"/>
        </w:r>
        <w:r w:rsidR="00C8756D">
          <w:rPr>
            <w:noProof/>
            <w:webHidden/>
          </w:rPr>
          <w:instrText xml:space="preserve"> PAGEREF _Toc120318163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0BF052F5" w14:textId="61355389" w:rsidR="00C8756D" w:rsidRDefault="00000000">
      <w:pPr>
        <w:pStyle w:val="TOC2"/>
        <w:rPr>
          <w:rFonts w:asciiTheme="minorHAnsi" w:eastAsiaTheme="minorEastAsia" w:hAnsiTheme="minorHAnsi" w:cstheme="minorBidi"/>
          <w:b w:val="0"/>
          <w:caps w:val="0"/>
          <w:noProof/>
          <w:sz w:val="22"/>
        </w:rPr>
      </w:pPr>
      <w:hyperlink w:anchor="_Toc120318164" w:history="1">
        <w:r w:rsidR="00C8756D">
          <w:rPr>
            <w:rFonts w:asciiTheme="minorHAnsi" w:eastAsiaTheme="minorEastAsia" w:hAnsiTheme="minorHAnsi" w:cstheme="minorBidi"/>
            <w:b w:val="0"/>
            <w:caps w:val="0"/>
            <w:noProof/>
            <w:sz w:val="22"/>
          </w:rPr>
          <w:tab/>
        </w:r>
        <w:r w:rsidR="00C8756D" w:rsidRPr="00A977A0">
          <w:rPr>
            <w:rStyle w:val="Hyperlink"/>
            <w:noProof/>
          </w:rPr>
          <w:t>Implementation</w:t>
        </w:r>
        <w:r w:rsidR="00C8756D">
          <w:rPr>
            <w:noProof/>
            <w:webHidden/>
          </w:rPr>
          <w:tab/>
        </w:r>
        <w:r w:rsidR="00C8756D">
          <w:rPr>
            <w:noProof/>
            <w:webHidden/>
          </w:rPr>
          <w:fldChar w:fldCharType="begin"/>
        </w:r>
        <w:r w:rsidR="00C8756D">
          <w:rPr>
            <w:noProof/>
            <w:webHidden/>
          </w:rPr>
          <w:instrText xml:space="preserve"> PAGEREF _Toc120318164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1DAB3B86" w14:textId="2C72FD98" w:rsidR="00C8756D" w:rsidRDefault="00000000">
      <w:pPr>
        <w:pStyle w:val="TOC3"/>
        <w:rPr>
          <w:rFonts w:asciiTheme="minorHAnsi" w:eastAsiaTheme="minorEastAsia" w:hAnsiTheme="minorHAnsi" w:cstheme="minorBidi"/>
          <w:caps w:val="0"/>
          <w:noProof/>
          <w:sz w:val="22"/>
        </w:rPr>
      </w:pPr>
      <w:hyperlink w:anchor="_Toc120318165" w:history="1">
        <w:r w:rsidR="00C8756D" w:rsidRPr="00A977A0">
          <w:rPr>
            <w:rStyle w:val="Hyperlink"/>
            <w:noProof/>
            <w14:scene3d>
              <w14:camera w14:prst="orthographicFront"/>
              <w14:lightRig w14:rig="threePt" w14:dir="t">
                <w14:rot w14:lat="0" w14:lon="0" w14:rev="0"/>
              </w14:lightRig>
            </w14:scene3d>
          </w:rPr>
          <w:t>4.1</w:t>
        </w:r>
        <w:r w:rsidR="00C8756D">
          <w:rPr>
            <w:rFonts w:asciiTheme="minorHAnsi" w:eastAsiaTheme="minorEastAsia" w:hAnsiTheme="minorHAnsi" w:cstheme="minorBidi"/>
            <w:caps w:val="0"/>
            <w:noProof/>
            <w:sz w:val="22"/>
          </w:rPr>
          <w:tab/>
        </w:r>
        <w:r w:rsidR="00C8756D" w:rsidRPr="00A977A0">
          <w:rPr>
            <w:rStyle w:val="Hyperlink"/>
            <w:noProof/>
          </w:rPr>
          <w:t>Hardware and System Environment</w:t>
        </w:r>
        <w:r w:rsidR="00C8756D">
          <w:rPr>
            <w:noProof/>
            <w:webHidden/>
          </w:rPr>
          <w:tab/>
        </w:r>
        <w:r w:rsidR="00C8756D">
          <w:rPr>
            <w:noProof/>
            <w:webHidden/>
          </w:rPr>
          <w:fldChar w:fldCharType="begin"/>
        </w:r>
        <w:r w:rsidR="00C8756D">
          <w:rPr>
            <w:noProof/>
            <w:webHidden/>
          </w:rPr>
          <w:instrText xml:space="preserve"> PAGEREF _Toc120318165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4D175833" w14:textId="6C36D3AF" w:rsidR="00C8756D" w:rsidRDefault="00000000">
      <w:pPr>
        <w:pStyle w:val="TOC3"/>
        <w:rPr>
          <w:rFonts w:asciiTheme="minorHAnsi" w:eastAsiaTheme="minorEastAsia" w:hAnsiTheme="minorHAnsi" w:cstheme="minorBidi"/>
          <w:caps w:val="0"/>
          <w:noProof/>
          <w:sz w:val="22"/>
        </w:rPr>
      </w:pPr>
      <w:hyperlink w:anchor="_Toc120318166" w:history="1">
        <w:r w:rsidR="00C8756D" w:rsidRPr="00A977A0">
          <w:rPr>
            <w:rStyle w:val="Hyperlink"/>
            <w:noProof/>
            <w14:scene3d>
              <w14:camera w14:prst="orthographicFront"/>
              <w14:lightRig w14:rig="threePt" w14:dir="t">
                <w14:rot w14:lat="0" w14:lon="0" w14:rev="0"/>
              </w14:lightRig>
            </w14:scene3d>
          </w:rPr>
          <w:t>4.2</w:t>
        </w:r>
        <w:r w:rsidR="00C8756D">
          <w:rPr>
            <w:rFonts w:asciiTheme="minorHAnsi" w:eastAsiaTheme="minorEastAsia" w:hAnsiTheme="minorHAnsi" w:cstheme="minorBidi"/>
            <w:caps w:val="0"/>
            <w:noProof/>
            <w:sz w:val="22"/>
          </w:rPr>
          <w:tab/>
        </w:r>
        <w:r w:rsidR="00C8756D" w:rsidRPr="00A977A0">
          <w:rPr>
            <w:rStyle w:val="Hyperlink"/>
            <w:noProof/>
          </w:rPr>
          <w:t>Implementation Guide and Techniques</w:t>
        </w:r>
        <w:r w:rsidR="00C8756D">
          <w:rPr>
            <w:noProof/>
            <w:webHidden/>
          </w:rPr>
          <w:tab/>
        </w:r>
        <w:r w:rsidR="00C8756D">
          <w:rPr>
            <w:noProof/>
            <w:webHidden/>
          </w:rPr>
          <w:fldChar w:fldCharType="begin"/>
        </w:r>
        <w:r w:rsidR="00C8756D">
          <w:rPr>
            <w:noProof/>
            <w:webHidden/>
          </w:rPr>
          <w:instrText xml:space="preserve"> PAGEREF _Toc120318166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139F722C" w14:textId="4794152D" w:rsidR="00C8756D" w:rsidRDefault="00000000">
      <w:pPr>
        <w:pStyle w:val="TOC4"/>
        <w:rPr>
          <w:rFonts w:asciiTheme="minorHAnsi" w:eastAsiaTheme="minorEastAsia" w:hAnsiTheme="minorHAnsi" w:cstheme="minorBidi"/>
          <w:caps w:val="0"/>
          <w:noProof/>
          <w:sz w:val="22"/>
        </w:rPr>
      </w:pPr>
      <w:hyperlink w:anchor="_Toc120318167" w:history="1">
        <w:r w:rsidR="00C8756D" w:rsidRPr="00A977A0">
          <w:rPr>
            <w:rStyle w:val="Hyperlink"/>
            <w:noProof/>
            <w14:scene3d>
              <w14:camera w14:prst="orthographicFront"/>
              <w14:lightRig w14:rig="threePt" w14:dir="t">
                <w14:rot w14:lat="0" w14:lon="0" w14:rev="0"/>
              </w14:lightRig>
            </w14:scene3d>
          </w:rPr>
          <w:t>4.2.1</w:t>
        </w:r>
        <w:r w:rsidR="00C8756D">
          <w:rPr>
            <w:rFonts w:asciiTheme="minorHAnsi" w:eastAsiaTheme="minorEastAsia" w:hAnsiTheme="minorHAnsi" w:cstheme="minorBidi"/>
            <w:caps w:val="0"/>
            <w:noProof/>
            <w:sz w:val="22"/>
          </w:rPr>
          <w:tab/>
        </w:r>
        <w:r w:rsidR="00C8756D" w:rsidRPr="00A977A0">
          <w:rPr>
            <w:rStyle w:val="Hyperlink"/>
            <w:noProof/>
          </w:rPr>
          <w:t>&lt;Guide/Technique/Know-how&gt;</w:t>
        </w:r>
        <w:r w:rsidR="00C8756D">
          <w:rPr>
            <w:noProof/>
            <w:webHidden/>
          </w:rPr>
          <w:tab/>
        </w:r>
        <w:r w:rsidR="00C8756D">
          <w:rPr>
            <w:noProof/>
            <w:webHidden/>
          </w:rPr>
          <w:fldChar w:fldCharType="begin"/>
        </w:r>
        <w:r w:rsidR="00C8756D">
          <w:rPr>
            <w:noProof/>
            <w:webHidden/>
          </w:rPr>
          <w:instrText xml:space="preserve"> PAGEREF _Toc120318167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66EBCD0F" w14:textId="1C3A1477" w:rsidR="00C8756D" w:rsidRDefault="00000000">
      <w:pPr>
        <w:pStyle w:val="TOC4"/>
        <w:rPr>
          <w:rFonts w:asciiTheme="minorHAnsi" w:eastAsiaTheme="minorEastAsia" w:hAnsiTheme="minorHAnsi" w:cstheme="minorBidi"/>
          <w:caps w:val="0"/>
          <w:noProof/>
          <w:sz w:val="22"/>
        </w:rPr>
      </w:pPr>
      <w:hyperlink w:anchor="_Toc120318168" w:history="1">
        <w:r w:rsidR="00C8756D" w:rsidRPr="00A977A0">
          <w:rPr>
            <w:rStyle w:val="Hyperlink"/>
            <w:noProof/>
            <w14:scene3d>
              <w14:camera w14:prst="orthographicFront"/>
              <w14:lightRig w14:rig="threePt" w14:dir="t">
                <w14:rot w14:lat="0" w14:lon="0" w14:rev="0"/>
              </w14:lightRig>
            </w14:scene3d>
          </w:rPr>
          <w:t>4.2.2</w:t>
        </w:r>
        <w:r w:rsidR="00C8756D">
          <w:rPr>
            <w:rFonts w:asciiTheme="minorHAnsi" w:eastAsiaTheme="minorEastAsia" w:hAnsiTheme="minorHAnsi" w:cstheme="minorBidi"/>
            <w:caps w:val="0"/>
            <w:noProof/>
            <w:sz w:val="22"/>
          </w:rPr>
          <w:tab/>
        </w:r>
        <w:r w:rsidR="00C8756D" w:rsidRPr="00A977A0">
          <w:rPr>
            <w:rStyle w:val="Hyperlink"/>
            <w:noProof/>
          </w:rPr>
          <w:t>&lt; Guide/Technique/Know-how&gt;</w:t>
        </w:r>
        <w:r w:rsidR="00C8756D">
          <w:rPr>
            <w:noProof/>
            <w:webHidden/>
          </w:rPr>
          <w:tab/>
        </w:r>
        <w:r w:rsidR="00C8756D">
          <w:rPr>
            <w:noProof/>
            <w:webHidden/>
          </w:rPr>
          <w:fldChar w:fldCharType="begin"/>
        </w:r>
        <w:r w:rsidR="00C8756D">
          <w:rPr>
            <w:noProof/>
            <w:webHidden/>
          </w:rPr>
          <w:instrText xml:space="preserve"> PAGEREF _Toc120318168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7F26B8CC" w14:textId="4B464F8F" w:rsidR="00C8756D" w:rsidRDefault="00000000">
      <w:pPr>
        <w:pStyle w:val="TOC2"/>
        <w:rPr>
          <w:rFonts w:asciiTheme="minorHAnsi" w:eastAsiaTheme="minorEastAsia" w:hAnsiTheme="minorHAnsi" w:cstheme="minorBidi"/>
          <w:b w:val="0"/>
          <w:caps w:val="0"/>
          <w:noProof/>
          <w:sz w:val="22"/>
        </w:rPr>
      </w:pPr>
      <w:hyperlink w:anchor="_Toc120318169" w:history="1">
        <w:r w:rsidR="00C8756D">
          <w:rPr>
            <w:rFonts w:asciiTheme="minorHAnsi" w:eastAsiaTheme="minorEastAsia" w:hAnsiTheme="minorHAnsi" w:cstheme="minorBidi"/>
            <w:b w:val="0"/>
            <w:caps w:val="0"/>
            <w:noProof/>
            <w:sz w:val="22"/>
          </w:rPr>
          <w:tab/>
        </w:r>
        <w:r w:rsidR="00C8756D" w:rsidRPr="00A977A0">
          <w:rPr>
            <w:rStyle w:val="Hyperlink"/>
            <w:noProof/>
          </w:rPr>
          <w:t>Testing and Evaluation</w:t>
        </w:r>
        <w:r w:rsidR="00C8756D">
          <w:rPr>
            <w:noProof/>
            <w:webHidden/>
          </w:rPr>
          <w:tab/>
        </w:r>
        <w:r w:rsidR="00C8756D">
          <w:rPr>
            <w:noProof/>
            <w:webHidden/>
          </w:rPr>
          <w:fldChar w:fldCharType="begin"/>
        </w:r>
        <w:r w:rsidR="00C8756D">
          <w:rPr>
            <w:noProof/>
            <w:webHidden/>
          </w:rPr>
          <w:instrText xml:space="preserve"> PAGEREF _Toc120318169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0B8C7016" w14:textId="73FD098F" w:rsidR="00C8756D" w:rsidRDefault="00000000">
      <w:pPr>
        <w:pStyle w:val="TOC3"/>
        <w:rPr>
          <w:rFonts w:asciiTheme="minorHAnsi" w:eastAsiaTheme="minorEastAsia" w:hAnsiTheme="minorHAnsi" w:cstheme="minorBidi"/>
          <w:caps w:val="0"/>
          <w:noProof/>
          <w:sz w:val="22"/>
        </w:rPr>
      </w:pPr>
      <w:hyperlink w:anchor="_Toc120318170" w:history="1">
        <w:r w:rsidR="00C8756D" w:rsidRPr="00A977A0">
          <w:rPr>
            <w:rStyle w:val="Hyperlink"/>
            <w:noProof/>
            <w14:scene3d>
              <w14:camera w14:prst="orthographicFront"/>
              <w14:lightRig w14:rig="threePt" w14:dir="t">
                <w14:rot w14:lat="0" w14:lon="0" w14:rev="0"/>
              </w14:lightRig>
            </w14:scene3d>
          </w:rPr>
          <w:t>5.1</w:t>
        </w:r>
        <w:r w:rsidR="00C8756D">
          <w:rPr>
            <w:rFonts w:asciiTheme="minorHAnsi" w:eastAsiaTheme="minorEastAsia" w:hAnsiTheme="minorHAnsi" w:cstheme="minorBidi"/>
            <w:caps w:val="0"/>
            <w:noProof/>
            <w:sz w:val="22"/>
          </w:rPr>
          <w:tab/>
        </w:r>
        <w:r w:rsidR="00C8756D" w:rsidRPr="00A977A0">
          <w:rPr>
            <w:rStyle w:val="Hyperlink"/>
            <w:noProof/>
          </w:rPr>
          <w:t>Unit Tests</w:t>
        </w:r>
        <w:r w:rsidR="00C8756D">
          <w:rPr>
            <w:noProof/>
            <w:webHidden/>
          </w:rPr>
          <w:tab/>
        </w:r>
        <w:r w:rsidR="00C8756D">
          <w:rPr>
            <w:noProof/>
            <w:webHidden/>
          </w:rPr>
          <w:fldChar w:fldCharType="begin"/>
        </w:r>
        <w:r w:rsidR="00C8756D">
          <w:rPr>
            <w:noProof/>
            <w:webHidden/>
          </w:rPr>
          <w:instrText xml:space="preserve"> PAGEREF _Toc120318170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5B4A6C7" w14:textId="10C2F8AD" w:rsidR="00C8756D" w:rsidRDefault="00000000">
      <w:pPr>
        <w:pStyle w:val="TOC4"/>
        <w:rPr>
          <w:rFonts w:asciiTheme="minorHAnsi" w:eastAsiaTheme="minorEastAsia" w:hAnsiTheme="minorHAnsi" w:cstheme="minorBidi"/>
          <w:caps w:val="0"/>
          <w:noProof/>
          <w:sz w:val="22"/>
        </w:rPr>
      </w:pPr>
      <w:hyperlink w:anchor="_Toc120318171" w:history="1">
        <w:r w:rsidR="00C8756D" w:rsidRPr="00A977A0">
          <w:rPr>
            <w:rStyle w:val="Hyperlink"/>
            <w:noProof/>
            <w14:scene3d>
              <w14:camera w14:prst="orthographicFront"/>
              <w14:lightRig w14:rig="threePt" w14:dir="t">
                <w14:rot w14:lat="0" w14:lon="0" w14:rev="0"/>
              </w14:lightRig>
            </w14:scene3d>
          </w:rPr>
          <w:t>5.1.1</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_Toc120318171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1E6EEF45" w14:textId="115CB495" w:rsidR="00C8756D" w:rsidRDefault="00000000">
      <w:pPr>
        <w:pStyle w:val="TOC4"/>
        <w:rPr>
          <w:rFonts w:asciiTheme="minorHAnsi" w:eastAsiaTheme="minorEastAsia" w:hAnsiTheme="minorHAnsi" w:cstheme="minorBidi"/>
          <w:caps w:val="0"/>
          <w:noProof/>
          <w:sz w:val="22"/>
        </w:rPr>
      </w:pPr>
      <w:hyperlink w:anchor="_Toc120318172" w:history="1">
        <w:r w:rsidR="00C8756D" w:rsidRPr="00A977A0">
          <w:rPr>
            <w:rStyle w:val="Hyperlink"/>
            <w:noProof/>
            <w14:scene3d>
              <w14:camera w14:prst="orthographicFront"/>
              <w14:lightRig w14:rig="threePt" w14:dir="t">
                <w14:rot w14:lat="0" w14:lon="0" w14:rev="0"/>
              </w14:lightRig>
            </w14:scene3d>
          </w:rPr>
          <w:t>5.1.2</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_Toc120318172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0DDEEC7" w14:textId="0B59592F" w:rsidR="00C8756D" w:rsidRDefault="00000000">
      <w:pPr>
        <w:pStyle w:val="TOC3"/>
        <w:rPr>
          <w:rFonts w:asciiTheme="minorHAnsi" w:eastAsiaTheme="minorEastAsia" w:hAnsiTheme="minorHAnsi" w:cstheme="minorBidi"/>
          <w:caps w:val="0"/>
          <w:noProof/>
          <w:sz w:val="22"/>
        </w:rPr>
      </w:pPr>
      <w:hyperlink w:anchor="_Toc120318173" w:history="1">
        <w:r w:rsidR="00C8756D" w:rsidRPr="00A977A0">
          <w:rPr>
            <w:rStyle w:val="Hyperlink"/>
            <w:noProof/>
            <w14:scene3d>
              <w14:camera w14:prst="orthographicFront"/>
              <w14:lightRig w14:rig="threePt" w14:dir="t">
                <w14:rot w14:lat="0" w14:lon="0" w14:rev="0"/>
              </w14:lightRig>
            </w14:scene3d>
          </w:rPr>
          <w:t>5.2</w:t>
        </w:r>
        <w:r w:rsidR="00C8756D">
          <w:rPr>
            <w:rFonts w:asciiTheme="minorHAnsi" w:eastAsiaTheme="minorEastAsia" w:hAnsiTheme="minorHAnsi" w:cstheme="minorBidi"/>
            <w:caps w:val="0"/>
            <w:noProof/>
            <w:sz w:val="22"/>
          </w:rPr>
          <w:tab/>
        </w:r>
        <w:r w:rsidR="00C8756D" w:rsidRPr="00A977A0">
          <w:rPr>
            <w:rStyle w:val="Hyperlink"/>
            <w:noProof/>
          </w:rPr>
          <w:t>System Integration Test</w:t>
        </w:r>
        <w:r w:rsidR="00C8756D">
          <w:rPr>
            <w:noProof/>
            <w:webHidden/>
          </w:rPr>
          <w:tab/>
        </w:r>
        <w:r w:rsidR="00C8756D">
          <w:rPr>
            <w:noProof/>
            <w:webHidden/>
          </w:rPr>
          <w:fldChar w:fldCharType="begin"/>
        </w:r>
        <w:r w:rsidR="00C8756D">
          <w:rPr>
            <w:noProof/>
            <w:webHidden/>
          </w:rPr>
          <w:instrText xml:space="preserve"> PAGEREF _Toc120318173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7D1E116B" w14:textId="56480DBA" w:rsidR="00C8756D" w:rsidRDefault="00000000">
      <w:pPr>
        <w:pStyle w:val="TOC4"/>
        <w:rPr>
          <w:rFonts w:asciiTheme="minorHAnsi" w:eastAsiaTheme="minorEastAsia" w:hAnsiTheme="minorHAnsi" w:cstheme="minorBidi"/>
          <w:caps w:val="0"/>
          <w:noProof/>
          <w:sz w:val="22"/>
        </w:rPr>
      </w:pPr>
      <w:hyperlink w:anchor="_Toc120318174" w:history="1">
        <w:r w:rsidR="00C8756D" w:rsidRPr="00A977A0">
          <w:rPr>
            <w:rStyle w:val="Hyperlink"/>
            <w:noProof/>
            <w14:scene3d>
              <w14:camera w14:prst="orthographicFront"/>
              <w14:lightRig w14:rig="threePt" w14:dir="t">
                <w14:rot w14:lat="0" w14:lon="0" w14:rev="0"/>
              </w14:lightRig>
            </w14:scene3d>
          </w:rPr>
          <w:t>5.2.1</w:t>
        </w:r>
        <w:r w:rsidR="00C8756D">
          <w:rPr>
            <w:rFonts w:asciiTheme="minorHAnsi" w:eastAsiaTheme="minorEastAsia" w:hAnsiTheme="minorHAnsi" w:cstheme="minorBidi"/>
            <w:caps w:val="0"/>
            <w:noProof/>
            <w:sz w:val="22"/>
          </w:rPr>
          <w:tab/>
        </w:r>
        <w:r w:rsidR="00C8756D" w:rsidRPr="00A977A0">
          <w:rPr>
            <w:rStyle w:val="Hyperlink"/>
            <w:noProof/>
          </w:rPr>
          <w:t>Test Scenario</w:t>
        </w:r>
        <w:r w:rsidR="00C8756D">
          <w:rPr>
            <w:noProof/>
            <w:webHidden/>
          </w:rPr>
          <w:tab/>
        </w:r>
        <w:r w:rsidR="00C8756D">
          <w:rPr>
            <w:noProof/>
            <w:webHidden/>
          </w:rPr>
          <w:fldChar w:fldCharType="begin"/>
        </w:r>
        <w:r w:rsidR="00C8756D">
          <w:rPr>
            <w:noProof/>
            <w:webHidden/>
          </w:rPr>
          <w:instrText xml:space="preserve"> PAGEREF _Toc120318174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058F40DE" w14:textId="03E9C6ED" w:rsidR="00C8756D" w:rsidRDefault="00000000">
      <w:pPr>
        <w:pStyle w:val="TOC2"/>
        <w:rPr>
          <w:rFonts w:asciiTheme="minorHAnsi" w:eastAsiaTheme="minorEastAsia" w:hAnsiTheme="minorHAnsi" w:cstheme="minorBidi"/>
          <w:b w:val="0"/>
          <w:caps w:val="0"/>
          <w:noProof/>
          <w:sz w:val="22"/>
        </w:rPr>
      </w:pPr>
      <w:hyperlink w:anchor="_Toc120318175" w:history="1">
        <w:r w:rsidR="00C8756D">
          <w:rPr>
            <w:rFonts w:asciiTheme="minorHAnsi" w:eastAsiaTheme="minorEastAsia" w:hAnsiTheme="minorHAnsi" w:cstheme="minorBidi"/>
            <w:b w:val="0"/>
            <w:caps w:val="0"/>
            <w:noProof/>
            <w:sz w:val="22"/>
          </w:rPr>
          <w:tab/>
        </w:r>
        <w:r w:rsidR="00C8756D" w:rsidRPr="00A977A0">
          <w:rPr>
            <w:rStyle w:val="Hyperlink"/>
            <w:noProof/>
          </w:rPr>
          <w:t>Conclusions</w:t>
        </w:r>
        <w:r w:rsidR="00C8756D">
          <w:rPr>
            <w:noProof/>
            <w:webHidden/>
          </w:rPr>
          <w:tab/>
        </w:r>
        <w:r w:rsidR="00C8756D">
          <w:rPr>
            <w:noProof/>
            <w:webHidden/>
          </w:rPr>
          <w:fldChar w:fldCharType="begin"/>
        </w:r>
        <w:r w:rsidR="00C8756D">
          <w:rPr>
            <w:noProof/>
            <w:webHidden/>
          </w:rPr>
          <w:instrText xml:space="preserve"> PAGEREF _Toc120318175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63B83606" w14:textId="6270A249" w:rsidR="00C8756D" w:rsidRDefault="00000000">
      <w:pPr>
        <w:pStyle w:val="TOC3"/>
        <w:rPr>
          <w:rFonts w:asciiTheme="minorHAnsi" w:eastAsiaTheme="minorEastAsia" w:hAnsiTheme="minorHAnsi" w:cstheme="minorBidi"/>
          <w:caps w:val="0"/>
          <w:noProof/>
          <w:sz w:val="22"/>
        </w:rPr>
      </w:pPr>
      <w:hyperlink w:anchor="_Toc120318176" w:history="1">
        <w:r w:rsidR="00C8756D" w:rsidRPr="00A977A0">
          <w:rPr>
            <w:rStyle w:val="Hyperlink"/>
            <w:noProof/>
            <w14:scene3d>
              <w14:camera w14:prst="orthographicFront"/>
              <w14:lightRig w14:rig="threePt" w14:dir="t">
                <w14:rot w14:lat="0" w14:lon="0" w14:rev="0"/>
              </w14:lightRig>
            </w14:scene3d>
          </w:rPr>
          <w:t>6.1</w:t>
        </w:r>
        <w:r w:rsidR="00C8756D">
          <w:rPr>
            <w:rFonts w:asciiTheme="minorHAnsi" w:eastAsiaTheme="minorEastAsia" w:hAnsiTheme="minorHAnsi" w:cstheme="minorBidi"/>
            <w:caps w:val="0"/>
            <w:noProof/>
            <w:sz w:val="22"/>
          </w:rPr>
          <w:tab/>
        </w:r>
        <w:r w:rsidR="00C8756D" w:rsidRPr="00A977A0">
          <w:rPr>
            <w:rStyle w:val="Hyperlink"/>
            <w:noProof/>
          </w:rPr>
          <w:t>Benefits</w:t>
        </w:r>
        <w:r w:rsidR="00C8756D">
          <w:rPr>
            <w:noProof/>
            <w:webHidden/>
          </w:rPr>
          <w:tab/>
        </w:r>
        <w:r w:rsidR="00C8756D">
          <w:rPr>
            <w:noProof/>
            <w:webHidden/>
          </w:rPr>
          <w:fldChar w:fldCharType="begin"/>
        </w:r>
        <w:r w:rsidR="00C8756D">
          <w:rPr>
            <w:noProof/>
            <w:webHidden/>
          </w:rPr>
          <w:instrText xml:space="preserve"> PAGEREF _Toc120318176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2CFD78EB" w14:textId="084C3E13" w:rsidR="00C8756D" w:rsidRDefault="00000000">
      <w:pPr>
        <w:pStyle w:val="TOC4"/>
        <w:rPr>
          <w:rFonts w:asciiTheme="minorHAnsi" w:eastAsiaTheme="minorEastAsia" w:hAnsiTheme="minorHAnsi" w:cstheme="minorBidi"/>
          <w:caps w:val="0"/>
          <w:noProof/>
          <w:sz w:val="22"/>
        </w:rPr>
      </w:pPr>
      <w:hyperlink w:anchor="_Toc120318177" w:history="1">
        <w:r w:rsidR="00C8756D" w:rsidRPr="00A977A0">
          <w:rPr>
            <w:rStyle w:val="Hyperlink"/>
            <w:noProof/>
            <w14:scene3d>
              <w14:camera w14:prst="orthographicFront"/>
              <w14:lightRig w14:rig="threePt" w14:dir="t">
                <w14:rot w14:lat="0" w14:lon="0" w14:rev="0"/>
              </w14:lightRig>
            </w14:scene3d>
          </w:rPr>
          <w:t>6.1.1</w:t>
        </w:r>
        <w:r w:rsidR="00C8756D">
          <w:rPr>
            <w:rFonts w:asciiTheme="minorHAnsi" w:eastAsiaTheme="minorEastAsia" w:hAnsiTheme="minorHAnsi" w:cstheme="minorBidi"/>
            <w:caps w:val="0"/>
            <w:noProof/>
            <w:sz w:val="22"/>
          </w:rPr>
          <w:tab/>
        </w:r>
        <w:r w:rsidR="00C8756D" w:rsidRPr="00A977A0">
          <w:rPr>
            <w:rStyle w:val="Hyperlink"/>
            <w:noProof/>
          </w:rPr>
          <w:t>Benefits to Project Developers</w:t>
        </w:r>
        <w:r w:rsidR="00C8756D">
          <w:rPr>
            <w:noProof/>
            <w:webHidden/>
          </w:rPr>
          <w:tab/>
        </w:r>
        <w:r w:rsidR="00C8756D">
          <w:rPr>
            <w:noProof/>
            <w:webHidden/>
          </w:rPr>
          <w:fldChar w:fldCharType="begin"/>
        </w:r>
        <w:r w:rsidR="00C8756D">
          <w:rPr>
            <w:noProof/>
            <w:webHidden/>
          </w:rPr>
          <w:instrText xml:space="preserve"> PAGEREF _Toc120318177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314A910" w14:textId="5F9F87C0" w:rsidR="00C8756D" w:rsidRDefault="00000000">
      <w:pPr>
        <w:pStyle w:val="TOC4"/>
        <w:rPr>
          <w:rFonts w:asciiTheme="minorHAnsi" w:eastAsiaTheme="minorEastAsia" w:hAnsiTheme="minorHAnsi" w:cstheme="minorBidi"/>
          <w:caps w:val="0"/>
          <w:noProof/>
          <w:sz w:val="22"/>
        </w:rPr>
      </w:pPr>
      <w:hyperlink w:anchor="_Toc120318178" w:history="1">
        <w:r w:rsidR="00C8756D" w:rsidRPr="00A977A0">
          <w:rPr>
            <w:rStyle w:val="Hyperlink"/>
            <w:noProof/>
            <w14:scene3d>
              <w14:camera w14:prst="orthographicFront"/>
              <w14:lightRig w14:rig="threePt" w14:dir="t">
                <w14:rot w14:lat="0" w14:lon="0" w14:rev="0"/>
              </w14:lightRig>
            </w14:scene3d>
          </w:rPr>
          <w:t>6.1.2</w:t>
        </w:r>
        <w:r w:rsidR="00C8756D">
          <w:rPr>
            <w:rFonts w:asciiTheme="minorHAnsi" w:eastAsiaTheme="minorEastAsia" w:hAnsiTheme="minorHAnsi" w:cstheme="minorBidi"/>
            <w:caps w:val="0"/>
            <w:noProof/>
            <w:sz w:val="22"/>
          </w:rPr>
          <w:tab/>
        </w:r>
        <w:r w:rsidR="00C8756D" w:rsidRPr="00A977A0">
          <w:rPr>
            <w:rStyle w:val="Hyperlink"/>
            <w:noProof/>
          </w:rPr>
          <w:t>Benefits to Users</w:t>
        </w:r>
        <w:r w:rsidR="00C8756D">
          <w:rPr>
            <w:noProof/>
            <w:webHidden/>
          </w:rPr>
          <w:tab/>
        </w:r>
        <w:r w:rsidR="00C8756D">
          <w:rPr>
            <w:noProof/>
            <w:webHidden/>
          </w:rPr>
          <w:fldChar w:fldCharType="begin"/>
        </w:r>
        <w:r w:rsidR="00C8756D">
          <w:rPr>
            <w:noProof/>
            <w:webHidden/>
          </w:rPr>
          <w:instrText xml:space="preserve"> PAGEREF _Toc120318178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AA68E8D" w14:textId="3B0351FD" w:rsidR="00C8756D" w:rsidRDefault="00000000">
      <w:pPr>
        <w:pStyle w:val="TOC3"/>
        <w:rPr>
          <w:rFonts w:asciiTheme="minorHAnsi" w:eastAsiaTheme="minorEastAsia" w:hAnsiTheme="minorHAnsi" w:cstheme="minorBidi"/>
          <w:caps w:val="0"/>
          <w:noProof/>
          <w:sz w:val="22"/>
        </w:rPr>
      </w:pPr>
      <w:hyperlink w:anchor="_Toc120318179" w:history="1">
        <w:r w:rsidR="00C8756D" w:rsidRPr="00A977A0">
          <w:rPr>
            <w:rStyle w:val="Hyperlink"/>
            <w:noProof/>
            <w14:scene3d>
              <w14:camera w14:prst="orthographicFront"/>
              <w14:lightRig w14:rig="threePt" w14:dir="t">
                <w14:rot w14:lat="0" w14:lon="0" w14:rev="0"/>
              </w14:lightRig>
            </w14:scene3d>
          </w:rPr>
          <w:t>6.2</w:t>
        </w:r>
        <w:r w:rsidR="00C8756D">
          <w:rPr>
            <w:rFonts w:asciiTheme="minorHAnsi" w:eastAsiaTheme="minorEastAsia" w:hAnsiTheme="minorHAnsi" w:cstheme="minorBidi"/>
            <w:caps w:val="0"/>
            <w:noProof/>
            <w:sz w:val="22"/>
          </w:rPr>
          <w:tab/>
        </w:r>
        <w:r w:rsidR="00C8756D" w:rsidRPr="00A977A0">
          <w:rPr>
            <w:rStyle w:val="Hyperlink"/>
            <w:noProof/>
          </w:rPr>
          <w:t>Problems and Limitations</w:t>
        </w:r>
        <w:r w:rsidR="00C8756D">
          <w:rPr>
            <w:noProof/>
            <w:webHidden/>
          </w:rPr>
          <w:tab/>
        </w:r>
        <w:r w:rsidR="00C8756D">
          <w:rPr>
            <w:noProof/>
            <w:webHidden/>
          </w:rPr>
          <w:fldChar w:fldCharType="begin"/>
        </w:r>
        <w:r w:rsidR="00C8756D">
          <w:rPr>
            <w:noProof/>
            <w:webHidden/>
          </w:rPr>
          <w:instrText xml:space="preserve"> PAGEREF _Toc120318179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02B7727F" w14:textId="5DB0A64D" w:rsidR="00C8756D" w:rsidRDefault="00000000">
      <w:pPr>
        <w:pStyle w:val="TOC3"/>
        <w:rPr>
          <w:rFonts w:asciiTheme="minorHAnsi" w:eastAsiaTheme="minorEastAsia" w:hAnsiTheme="minorHAnsi" w:cstheme="minorBidi"/>
          <w:caps w:val="0"/>
          <w:noProof/>
          <w:sz w:val="22"/>
        </w:rPr>
      </w:pPr>
      <w:hyperlink w:anchor="_Toc120318180" w:history="1">
        <w:r w:rsidR="00C8756D" w:rsidRPr="00A977A0">
          <w:rPr>
            <w:rStyle w:val="Hyperlink"/>
            <w:noProof/>
            <w14:scene3d>
              <w14:camera w14:prst="orthographicFront"/>
              <w14:lightRig w14:rig="threePt" w14:dir="t">
                <w14:rot w14:lat="0" w14:lon="0" w14:rev="0"/>
              </w14:lightRig>
            </w14:scene3d>
          </w:rPr>
          <w:t>6.3</w:t>
        </w:r>
        <w:r w:rsidR="00C8756D">
          <w:rPr>
            <w:rFonts w:asciiTheme="minorHAnsi" w:eastAsiaTheme="minorEastAsia" w:hAnsiTheme="minorHAnsi" w:cstheme="minorBidi"/>
            <w:caps w:val="0"/>
            <w:noProof/>
            <w:sz w:val="22"/>
          </w:rPr>
          <w:tab/>
        </w:r>
        <w:r w:rsidR="00C8756D" w:rsidRPr="00A977A0">
          <w:rPr>
            <w:rStyle w:val="Hyperlink"/>
            <w:noProof/>
          </w:rPr>
          <w:t>Future Work</w:t>
        </w:r>
        <w:r w:rsidR="00C8756D">
          <w:rPr>
            <w:noProof/>
            <w:webHidden/>
          </w:rPr>
          <w:tab/>
        </w:r>
        <w:r w:rsidR="00C8756D">
          <w:rPr>
            <w:noProof/>
            <w:webHidden/>
          </w:rPr>
          <w:fldChar w:fldCharType="begin"/>
        </w:r>
        <w:r w:rsidR="00C8756D">
          <w:rPr>
            <w:noProof/>
            <w:webHidden/>
          </w:rPr>
          <w:instrText xml:space="preserve"> PAGEREF _Toc120318180 \h </w:instrText>
        </w:r>
        <w:r w:rsidR="00C8756D">
          <w:rPr>
            <w:noProof/>
            <w:webHidden/>
          </w:rPr>
        </w:r>
        <w:r w:rsidR="00C8756D">
          <w:rPr>
            <w:noProof/>
            <w:webHidden/>
          </w:rPr>
          <w:fldChar w:fldCharType="separate"/>
        </w:r>
        <w:r w:rsidR="00C8756D">
          <w:rPr>
            <w:noProof/>
            <w:webHidden/>
          </w:rPr>
          <w:t>59</w:t>
        </w:r>
        <w:r w:rsidR="00C8756D">
          <w:rPr>
            <w:noProof/>
            <w:webHidden/>
          </w:rPr>
          <w:fldChar w:fldCharType="end"/>
        </w:r>
      </w:hyperlink>
    </w:p>
    <w:p w14:paraId="52B01940" w14:textId="28475196" w:rsidR="00C8756D" w:rsidRDefault="00000000">
      <w:pPr>
        <w:pStyle w:val="TOC1"/>
        <w:rPr>
          <w:rFonts w:asciiTheme="minorHAnsi" w:eastAsiaTheme="minorEastAsia" w:hAnsiTheme="minorHAnsi" w:cstheme="minorBidi"/>
          <w:noProof/>
          <w:sz w:val="22"/>
        </w:rPr>
      </w:pPr>
      <w:hyperlink w:anchor="_Toc120318181" w:history="1">
        <w:r w:rsidR="00C8756D" w:rsidRPr="00A977A0">
          <w:rPr>
            <w:rStyle w:val="Hyperlink"/>
            <w:rFonts w:cs="Times New Roman"/>
            <w:noProof/>
          </w:rPr>
          <w:t>REFERENCES</w:t>
        </w:r>
        <w:r w:rsidR="00C8756D">
          <w:rPr>
            <w:noProof/>
            <w:webHidden/>
          </w:rPr>
          <w:tab/>
        </w:r>
        <w:r w:rsidR="00C8756D">
          <w:rPr>
            <w:noProof/>
            <w:webHidden/>
          </w:rPr>
          <w:fldChar w:fldCharType="begin"/>
        </w:r>
        <w:r w:rsidR="00C8756D">
          <w:rPr>
            <w:noProof/>
            <w:webHidden/>
          </w:rPr>
          <w:instrText xml:space="preserve"> PAGEREF _Toc120318181 \h </w:instrText>
        </w:r>
        <w:r w:rsidR="00C8756D">
          <w:rPr>
            <w:noProof/>
            <w:webHidden/>
          </w:rPr>
        </w:r>
        <w:r w:rsidR="00C8756D">
          <w:rPr>
            <w:noProof/>
            <w:webHidden/>
          </w:rPr>
          <w:fldChar w:fldCharType="separate"/>
        </w:r>
        <w:r w:rsidR="00C8756D">
          <w:rPr>
            <w:noProof/>
            <w:webHidden/>
          </w:rPr>
          <w:t>60</w:t>
        </w:r>
        <w:r w:rsidR="00C8756D">
          <w:rPr>
            <w:noProof/>
            <w:webHidden/>
          </w:rPr>
          <w:fldChar w:fldCharType="end"/>
        </w:r>
      </w:hyperlink>
    </w:p>
    <w:p w14:paraId="48C57F0C" w14:textId="770D6680" w:rsidR="00C8756D" w:rsidRDefault="00000000">
      <w:pPr>
        <w:pStyle w:val="TOC2"/>
        <w:rPr>
          <w:rFonts w:asciiTheme="minorHAnsi" w:eastAsiaTheme="minorEastAsia" w:hAnsiTheme="minorHAnsi" w:cstheme="minorBidi"/>
          <w:b w:val="0"/>
          <w:caps w:val="0"/>
          <w:noProof/>
          <w:sz w:val="22"/>
        </w:rPr>
      </w:pPr>
      <w:hyperlink w:anchor="_Toc120318182" w:history="1">
        <w:r w:rsidR="00C8756D">
          <w:rPr>
            <w:rFonts w:asciiTheme="minorHAnsi" w:eastAsiaTheme="minorEastAsia" w:hAnsiTheme="minorHAnsi" w:cstheme="minorBidi"/>
            <w:b w:val="0"/>
            <w:caps w:val="0"/>
            <w:noProof/>
            <w:sz w:val="22"/>
          </w:rPr>
          <w:tab/>
        </w:r>
        <w:r w:rsidR="00C8756D" w:rsidRPr="00A977A0">
          <w:rPr>
            <w:rStyle w:val="Hyperlink"/>
            <w:noProof/>
          </w:rPr>
          <w:t>&lt;INSERT YOUR TOPIC&gt;</w:t>
        </w:r>
        <w:r w:rsidR="00C8756D">
          <w:rPr>
            <w:noProof/>
            <w:webHidden/>
          </w:rPr>
          <w:tab/>
        </w:r>
        <w:r w:rsidR="00C8756D">
          <w:rPr>
            <w:noProof/>
            <w:webHidden/>
          </w:rPr>
          <w:fldChar w:fldCharType="begin"/>
        </w:r>
        <w:r w:rsidR="00C8756D">
          <w:rPr>
            <w:noProof/>
            <w:webHidden/>
          </w:rPr>
          <w:instrText xml:space="preserve"> PAGEREF _Toc120318182 \h </w:instrText>
        </w:r>
        <w:r w:rsidR="00C8756D">
          <w:rPr>
            <w:noProof/>
            <w:webHidden/>
          </w:rPr>
        </w:r>
        <w:r w:rsidR="00C8756D">
          <w:rPr>
            <w:noProof/>
            <w:webHidden/>
          </w:rPr>
          <w:fldChar w:fldCharType="separate"/>
        </w:r>
        <w:r w:rsidR="00C8756D">
          <w:rPr>
            <w:noProof/>
            <w:webHidden/>
          </w:rPr>
          <w:t>61</w:t>
        </w:r>
        <w:r w:rsidR="00C8756D">
          <w:rPr>
            <w:noProof/>
            <w:webHidden/>
          </w:rPr>
          <w:fldChar w:fldCharType="end"/>
        </w:r>
      </w:hyperlink>
    </w:p>
    <w:p w14:paraId="5BA7D530" w14:textId="062C5D6F" w:rsidR="00C8756D" w:rsidRDefault="00000000">
      <w:pPr>
        <w:pStyle w:val="TOC1"/>
        <w:rPr>
          <w:rFonts w:asciiTheme="minorHAnsi" w:eastAsiaTheme="minorEastAsia" w:hAnsiTheme="minorHAnsi" w:cstheme="minorBidi"/>
          <w:noProof/>
          <w:sz w:val="22"/>
        </w:rPr>
      </w:pPr>
      <w:hyperlink w:anchor="_Toc120318183" w:history="1">
        <w:r w:rsidR="00C8756D" w:rsidRPr="00A977A0">
          <w:rPr>
            <w:rStyle w:val="Hyperlink"/>
            <w:noProof/>
          </w:rPr>
          <w:t>BIOGRAPHIES</w:t>
        </w:r>
        <w:r w:rsidR="00C8756D">
          <w:rPr>
            <w:noProof/>
            <w:webHidden/>
          </w:rPr>
          <w:tab/>
        </w:r>
        <w:r w:rsidR="00C8756D">
          <w:rPr>
            <w:noProof/>
            <w:webHidden/>
          </w:rPr>
          <w:fldChar w:fldCharType="begin"/>
        </w:r>
        <w:r w:rsidR="00C8756D">
          <w:rPr>
            <w:noProof/>
            <w:webHidden/>
          </w:rPr>
          <w:instrText xml:space="preserve"> PAGEREF _Toc120318183 \h </w:instrText>
        </w:r>
        <w:r w:rsidR="00C8756D">
          <w:rPr>
            <w:noProof/>
            <w:webHidden/>
          </w:rPr>
        </w:r>
        <w:r w:rsidR="00C8756D">
          <w:rPr>
            <w:noProof/>
            <w:webHidden/>
          </w:rPr>
          <w:fldChar w:fldCharType="separate"/>
        </w:r>
        <w:r w:rsidR="00C8756D">
          <w:rPr>
            <w:noProof/>
            <w:webHidden/>
          </w:rPr>
          <w:t>62</w:t>
        </w:r>
        <w:r w:rsidR="00C8756D">
          <w:rPr>
            <w:noProof/>
            <w:webHidden/>
          </w:rPr>
          <w:fldChar w:fldCharType="end"/>
        </w:r>
      </w:hyperlink>
    </w:p>
    <w:p w14:paraId="3F70A9F6" w14:textId="50AA6682"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20358468"/>
      <w:r>
        <w:lastRenderedPageBreak/>
        <w:t>LIST OF TABLES</w:t>
      </w:r>
      <w:bookmarkEnd w:id="12"/>
      <w:bookmarkEnd w:id="13"/>
    </w:p>
    <w:p w14:paraId="496C1A79" w14:textId="77777777" w:rsidR="00C51B0C" w:rsidRDefault="00C51B0C" w:rsidP="00C51B0C">
      <w:pPr>
        <w:pStyle w:val="TOCPageText"/>
      </w:pPr>
      <w:r>
        <w:t>Page</w:t>
      </w:r>
    </w:p>
    <w:p w14:paraId="1CD652E8" w14:textId="785DC2D5" w:rsidR="00024F86" w:rsidRDefault="00C51B0C">
      <w:pPr>
        <w:pStyle w:val="TableofFigures"/>
        <w:rPr>
          <w:rFonts w:asciiTheme="minorHAnsi" w:eastAsiaTheme="minorEastAsia" w:hAnsiTheme="minorHAnsi"/>
          <w:szCs w:val="30"/>
          <w:lang w:val="en-TH"/>
        </w:rPr>
      </w:pPr>
      <w:r>
        <w:fldChar w:fldCharType="begin"/>
      </w:r>
      <w:r>
        <w:instrText xml:space="preserve"> TOC \h \z \c "Table" </w:instrText>
      </w:r>
      <w:r>
        <w:fldChar w:fldCharType="separate"/>
      </w:r>
      <w:hyperlink w:anchor="_Toc120563104" w:history="1">
        <w:r w:rsidR="00024F86" w:rsidRPr="00F838D9">
          <w:rPr>
            <w:rStyle w:val="Hyperlink"/>
          </w:rPr>
          <w:t xml:space="preserve">Table 2.1: </w:t>
        </w:r>
        <w:r w:rsidR="00024F86" w:rsidRPr="00F838D9">
          <w:rPr>
            <w:rStyle w:val="Hyperlink"/>
            <w:iCs/>
          </w:rPr>
          <w:t>Thai</w:t>
        </w:r>
        <w:r w:rsidR="00024F86" w:rsidRPr="00F838D9">
          <w:rPr>
            <w:rStyle w:val="Hyperlink"/>
            <w:iCs/>
            <w:spacing w:val="-3"/>
          </w:rPr>
          <w:t xml:space="preserve"> </w:t>
        </w:r>
        <w:r w:rsidR="00024F86" w:rsidRPr="00F838D9">
          <w:rPr>
            <w:rStyle w:val="Hyperlink"/>
            <w:iCs/>
          </w:rPr>
          <w:t>and</w:t>
        </w:r>
        <w:r w:rsidR="00024F86" w:rsidRPr="00F838D9">
          <w:rPr>
            <w:rStyle w:val="Hyperlink"/>
            <w:iCs/>
            <w:spacing w:val="-4"/>
          </w:rPr>
          <w:t xml:space="preserve"> </w:t>
        </w:r>
        <w:r w:rsidR="00024F86" w:rsidRPr="00F838D9">
          <w:rPr>
            <w:rStyle w:val="Hyperlink"/>
            <w:iCs/>
          </w:rPr>
          <w:t>English</w:t>
        </w:r>
        <w:r w:rsidR="00024F86" w:rsidRPr="00F838D9">
          <w:rPr>
            <w:rStyle w:val="Hyperlink"/>
            <w:iCs/>
            <w:spacing w:val="-3"/>
          </w:rPr>
          <w:t xml:space="preserve"> </w:t>
        </w:r>
        <w:r w:rsidR="00024F86" w:rsidRPr="00F838D9">
          <w:rPr>
            <w:rStyle w:val="Hyperlink"/>
            <w:iCs/>
          </w:rPr>
          <w:t>in</w:t>
        </w:r>
        <w:r w:rsidR="00024F86" w:rsidRPr="00F838D9">
          <w:rPr>
            <w:rStyle w:val="Hyperlink"/>
            <w:iCs/>
            <w:spacing w:val="-3"/>
          </w:rPr>
          <w:t xml:space="preserve"> </w:t>
        </w:r>
        <w:r w:rsidR="00024F86" w:rsidRPr="00F838D9">
          <w:rPr>
            <w:rStyle w:val="Hyperlink"/>
            <w:iCs/>
          </w:rPr>
          <w:t>OSTRC</w:t>
        </w:r>
        <w:r w:rsidR="00024F86" w:rsidRPr="00F838D9">
          <w:rPr>
            <w:rStyle w:val="Hyperlink"/>
            <w:iCs/>
            <w:spacing w:val="-3"/>
          </w:rPr>
          <w:t xml:space="preserve"> </w:t>
        </w:r>
        <w:r w:rsidR="00024F86" w:rsidRPr="00F838D9">
          <w:rPr>
            <w:rStyle w:val="Hyperlink"/>
            <w:iCs/>
          </w:rPr>
          <w:t>Health</w:t>
        </w:r>
        <w:r w:rsidR="00024F86" w:rsidRPr="00F838D9">
          <w:rPr>
            <w:rStyle w:val="Hyperlink"/>
            <w:iCs/>
            <w:spacing w:val="-3"/>
          </w:rPr>
          <w:t xml:space="preserve"> </w:t>
        </w:r>
        <w:r w:rsidR="00024F86" w:rsidRPr="00F838D9">
          <w:rPr>
            <w:rStyle w:val="Hyperlink"/>
            <w:iCs/>
            <w:spacing w:val="-2"/>
          </w:rPr>
          <w:t>questionnaires</w:t>
        </w:r>
        <w:r w:rsidR="00024F86">
          <w:rPr>
            <w:webHidden/>
          </w:rPr>
          <w:tab/>
        </w:r>
        <w:r w:rsidR="00024F86">
          <w:rPr>
            <w:webHidden/>
          </w:rPr>
          <w:fldChar w:fldCharType="begin"/>
        </w:r>
        <w:r w:rsidR="00024F86">
          <w:rPr>
            <w:webHidden/>
          </w:rPr>
          <w:instrText xml:space="preserve"> PAGEREF _Toc120563104 \h </w:instrText>
        </w:r>
        <w:r w:rsidR="00024F86">
          <w:rPr>
            <w:webHidden/>
          </w:rPr>
        </w:r>
        <w:r w:rsidR="00024F86">
          <w:rPr>
            <w:webHidden/>
          </w:rPr>
          <w:fldChar w:fldCharType="separate"/>
        </w:r>
        <w:r w:rsidR="00024F86">
          <w:rPr>
            <w:webHidden/>
          </w:rPr>
          <w:t>6</w:t>
        </w:r>
        <w:r w:rsidR="00024F86">
          <w:rPr>
            <w:webHidden/>
          </w:rPr>
          <w:fldChar w:fldCharType="end"/>
        </w:r>
      </w:hyperlink>
    </w:p>
    <w:p w14:paraId="653744AD" w14:textId="61C79638" w:rsidR="00024F86" w:rsidRDefault="00000000">
      <w:pPr>
        <w:pStyle w:val="TableofFigures"/>
        <w:rPr>
          <w:rFonts w:asciiTheme="minorHAnsi" w:eastAsiaTheme="minorEastAsia" w:hAnsiTheme="minorHAnsi"/>
          <w:szCs w:val="30"/>
          <w:lang w:val="en-TH"/>
        </w:rPr>
      </w:pPr>
      <w:hyperlink w:anchor="_Toc120563105" w:history="1">
        <w:r w:rsidR="00024F86" w:rsidRPr="00F838D9">
          <w:rPr>
            <w:rStyle w:val="Hyperlink"/>
          </w:rPr>
          <w:t>Table 2.2: Thai</w:t>
        </w:r>
        <w:r w:rsidR="00024F86" w:rsidRPr="00F838D9">
          <w:rPr>
            <w:rStyle w:val="Hyperlink"/>
            <w:spacing w:val="-4"/>
          </w:rPr>
          <w:t xml:space="preserve"> </w:t>
        </w:r>
        <w:r w:rsidR="00024F86" w:rsidRPr="00F838D9">
          <w:rPr>
            <w:rStyle w:val="Hyperlink"/>
          </w:rPr>
          <w:t>and</w:t>
        </w:r>
        <w:r w:rsidR="00024F86" w:rsidRPr="00F838D9">
          <w:rPr>
            <w:rStyle w:val="Hyperlink"/>
            <w:spacing w:val="-5"/>
          </w:rPr>
          <w:t xml:space="preserve"> </w:t>
        </w:r>
        <w:r w:rsidR="00024F86" w:rsidRPr="00F838D9">
          <w:rPr>
            <w:rStyle w:val="Hyperlink"/>
          </w:rPr>
          <w:t>English</w:t>
        </w:r>
        <w:r w:rsidR="00024F86" w:rsidRPr="00F838D9">
          <w:rPr>
            <w:rStyle w:val="Hyperlink"/>
            <w:spacing w:val="-4"/>
          </w:rPr>
          <w:t xml:space="preserve"> </w:t>
        </w:r>
        <w:r w:rsidR="00024F86" w:rsidRPr="00F838D9">
          <w:rPr>
            <w:rStyle w:val="Hyperlink"/>
          </w:rPr>
          <w:t>in</w:t>
        </w:r>
        <w:r w:rsidR="00024F86" w:rsidRPr="00F838D9">
          <w:rPr>
            <w:rStyle w:val="Hyperlink"/>
            <w:spacing w:val="-4"/>
          </w:rPr>
          <w:t xml:space="preserve"> </w:t>
        </w:r>
        <w:r w:rsidR="00024F86" w:rsidRPr="00F838D9">
          <w:rPr>
            <w:rStyle w:val="Hyperlink"/>
          </w:rPr>
          <w:t>OSTRC</w:t>
        </w:r>
        <w:r w:rsidR="00024F86" w:rsidRPr="00F838D9">
          <w:rPr>
            <w:rStyle w:val="Hyperlink"/>
            <w:spacing w:val="-4"/>
          </w:rPr>
          <w:t xml:space="preserve"> </w:t>
        </w:r>
        <w:r w:rsidR="00024F86" w:rsidRPr="00F838D9">
          <w:rPr>
            <w:rStyle w:val="Hyperlink"/>
          </w:rPr>
          <w:t>Overuse</w:t>
        </w:r>
        <w:r w:rsidR="00024F86" w:rsidRPr="00F838D9">
          <w:rPr>
            <w:rStyle w:val="Hyperlink"/>
            <w:spacing w:val="-6"/>
          </w:rPr>
          <w:t xml:space="preserve"> </w:t>
        </w:r>
        <w:r w:rsidR="00024F86" w:rsidRPr="00F838D9">
          <w:rPr>
            <w:rStyle w:val="Hyperlink"/>
            <w:spacing w:val="-2"/>
          </w:rPr>
          <w:t>questionnaires</w:t>
        </w:r>
        <w:r w:rsidR="00024F86">
          <w:rPr>
            <w:webHidden/>
          </w:rPr>
          <w:tab/>
        </w:r>
        <w:r w:rsidR="00024F86">
          <w:rPr>
            <w:webHidden/>
          </w:rPr>
          <w:fldChar w:fldCharType="begin"/>
        </w:r>
        <w:r w:rsidR="00024F86">
          <w:rPr>
            <w:webHidden/>
          </w:rPr>
          <w:instrText xml:space="preserve"> PAGEREF _Toc120563105 \h </w:instrText>
        </w:r>
        <w:r w:rsidR="00024F86">
          <w:rPr>
            <w:webHidden/>
          </w:rPr>
        </w:r>
        <w:r w:rsidR="00024F86">
          <w:rPr>
            <w:webHidden/>
          </w:rPr>
          <w:fldChar w:fldCharType="separate"/>
        </w:r>
        <w:r w:rsidR="00024F86">
          <w:rPr>
            <w:webHidden/>
          </w:rPr>
          <w:t>9</w:t>
        </w:r>
        <w:r w:rsidR="00024F86">
          <w:rPr>
            <w:webHidden/>
          </w:rPr>
          <w:fldChar w:fldCharType="end"/>
        </w:r>
      </w:hyperlink>
    </w:p>
    <w:p w14:paraId="14529C1C" w14:textId="2A064440" w:rsidR="00024F86" w:rsidRDefault="00000000">
      <w:pPr>
        <w:pStyle w:val="TableofFigures"/>
        <w:rPr>
          <w:rFonts w:asciiTheme="minorHAnsi" w:eastAsiaTheme="minorEastAsia" w:hAnsiTheme="minorHAnsi"/>
          <w:szCs w:val="30"/>
          <w:lang w:val="en-TH"/>
        </w:rPr>
      </w:pPr>
      <w:hyperlink w:anchor="_Toc120563106" w:history="1">
        <w:r w:rsidR="00024F86" w:rsidRPr="00F838D9">
          <w:rPr>
            <w:rStyle w:val="Hyperlink"/>
          </w:rPr>
          <w:t>Table 2.3</w:t>
        </w:r>
        <w:r w:rsidR="00024F86" w:rsidRPr="00F838D9">
          <w:rPr>
            <w:rStyle w:val="Hyperlink"/>
            <w:spacing w:val="-5"/>
          </w:rPr>
          <w:t xml:space="preserve"> </w:t>
        </w:r>
        <w:r w:rsidR="00024F86" w:rsidRPr="00F838D9">
          <w:rPr>
            <w:rStyle w:val="Hyperlink"/>
          </w:rPr>
          <w:t>Thai</w:t>
        </w:r>
        <w:r w:rsidR="00024F86" w:rsidRPr="00F838D9">
          <w:rPr>
            <w:rStyle w:val="Hyperlink"/>
            <w:spacing w:val="-5"/>
          </w:rPr>
          <w:t xml:space="preserve"> </w:t>
        </w:r>
        <w:r w:rsidR="00024F86" w:rsidRPr="00F838D9">
          <w:rPr>
            <w:rStyle w:val="Hyperlink"/>
          </w:rPr>
          <w:t>and</w:t>
        </w:r>
        <w:r w:rsidR="00024F86" w:rsidRPr="00F838D9">
          <w:rPr>
            <w:rStyle w:val="Hyperlink"/>
            <w:spacing w:val="-5"/>
          </w:rPr>
          <w:t xml:space="preserve"> </w:t>
        </w:r>
        <w:r w:rsidR="00024F86" w:rsidRPr="00F838D9">
          <w:rPr>
            <w:rStyle w:val="Hyperlink"/>
          </w:rPr>
          <w:t>English</w:t>
        </w:r>
        <w:r w:rsidR="00024F86" w:rsidRPr="00F838D9">
          <w:rPr>
            <w:rStyle w:val="Hyperlink"/>
            <w:spacing w:val="-5"/>
          </w:rPr>
          <w:t xml:space="preserve"> </w:t>
        </w:r>
        <w:r w:rsidR="00024F86" w:rsidRPr="00F838D9">
          <w:rPr>
            <w:rStyle w:val="Hyperlink"/>
          </w:rPr>
          <w:t>in</w:t>
        </w:r>
        <w:r w:rsidR="00024F86" w:rsidRPr="00F838D9">
          <w:rPr>
            <w:rStyle w:val="Hyperlink"/>
            <w:spacing w:val="-4"/>
          </w:rPr>
          <w:t xml:space="preserve"> </w:t>
        </w:r>
        <w:r w:rsidR="00024F86" w:rsidRPr="00F838D9">
          <w:rPr>
            <w:rStyle w:val="Hyperlink"/>
          </w:rPr>
          <w:t>Sport</w:t>
        </w:r>
        <w:r w:rsidR="00024F86" w:rsidRPr="00F838D9">
          <w:rPr>
            <w:rStyle w:val="Hyperlink"/>
            <w:spacing w:val="-5"/>
          </w:rPr>
          <w:t xml:space="preserve"> </w:t>
        </w:r>
        <w:r w:rsidR="00024F86" w:rsidRPr="00F838D9">
          <w:rPr>
            <w:rStyle w:val="Hyperlink"/>
          </w:rPr>
          <w:t xml:space="preserve">psychology </w:t>
        </w:r>
        <w:r w:rsidR="00024F86" w:rsidRPr="00F838D9">
          <w:rPr>
            <w:rStyle w:val="Hyperlink"/>
            <w:spacing w:val="-2"/>
          </w:rPr>
          <w:t>questionnaires</w:t>
        </w:r>
        <w:r w:rsidR="00024F86">
          <w:rPr>
            <w:webHidden/>
          </w:rPr>
          <w:tab/>
        </w:r>
        <w:r w:rsidR="00024F86">
          <w:rPr>
            <w:webHidden/>
          </w:rPr>
          <w:fldChar w:fldCharType="begin"/>
        </w:r>
        <w:r w:rsidR="00024F86">
          <w:rPr>
            <w:webHidden/>
          </w:rPr>
          <w:instrText xml:space="preserve"> PAGEREF _Toc120563106 \h </w:instrText>
        </w:r>
        <w:r w:rsidR="00024F86">
          <w:rPr>
            <w:webHidden/>
          </w:rPr>
        </w:r>
        <w:r w:rsidR="00024F86">
          <w:rPr>
            <w:webHidden/>
          </w:rPr>
          <w:fldChar w:fldCharType="separate"/>
        </w:r>
        <w:r w:rsidR="00024F86">
          <w:rPr>
            <w:webHidden/>
          </w:rPr>
          <w:t>12</w:t>
        </w:r>
        <w:r w:rsidR="00024F86">
          <w:rPr>
            <w:webHidden/>
          </w:rPr>
          <w:fldChar w:fldCharType="end"/>
        </w:r>
      </w:hyperlink>
    </w:p>
    <w:p w14:paraId="403B89EE" w14:textId="70291337" w:rsidR="00024F86" w:rsidRDefault="00000000">
      <w:pPr>
        <w:pStyle w:val="TableofFigures"/>
        <w:rPr>
          <w:rFonts w:asciiTheme="minorHAnsi" w:eastAsiaTheme="minorEastAsia" w:hAnsiTheme="minorHAnsi"/>
          <w:szCs w:val="30"/>
          <w:lang w:val="en-TH"/>
        </w:rPr>
      </w:pPr>
      <w:hyperlink w:anchor="_Toc120563107" w:history="1">
        <w:r w:rsidR="00024F86" w:rsidRPr="00F838D9">
          <w:rPr>
            <w:rStyle w:val="Hyperlink"/>
          </w:rPr>
          <w:t>Table 3.1: List of all Processes</w:t>
        </w:r>
        <w:r w:rsidR="00024F86">
          <w:rPr>
            <w:webHidden/>
          </w:rPr>
          <w:tab/>
        </w:r>
        <w:r w:rsidR="00024F86">
          <w:rPr>
            <w:webHidden/>
          </w:rPr>
          <w:fldChar w:fldCharType="begin"/>
        </w:r>
        <w:r w:rsidR="00024F86">
          <w:rPr>
            <w:webHidden/>
          </w:rPr>
          <w:instrText xml:space="preserve"> PAGEREF _Toc120563107 \h </w:instrText>
        </w:r>
        <w:r w:rsidR="00024F86">
          <w:rPr>
            <w:webHidden/>
          </w:rPr>
        </w:r>
        <w:r w:rsidR="00024F86">
          <w:rPr>
            <w:webHidden/>
          </w:rPr>
          <w:fldChar w:fldCharType="separate"/>
        </w:r>
        <w:r w:rsidR="00024F86">
          <w:rPr>
            <w:webHidden/>
          </w:rPr>
          <w:t>27</w:t>
        </w:r>
        <w:r w:rsidR="00024F86">
          <w:rPr>
            <w:webHidden/>
          </w:rPr>
          <w:fldChar w:fldCharType="end"/>
        </w:r>
      </w:hyperlink>
    </w:p>
    <w:p w14:paraId="47274C4C" w14:textId="500AAA29" w:rsidR="00024F86" w:rsidRDefault="00000000">
      <w:pPr>
        <w:pStyle w:val="TableofFigures"/>
        <w:rPr>
          <w:rFonts w:asciiTheme="minorHAnsi" w:eastAsiaTheme="minorEastAsia" w:hAnsiTheme="minorHAnsi"/>
          <w:szCs w:val="30"/>
          <w:lang w:val="en-TH"/>
        </w:rPr>
      </w:pPr>
      <w:hyperlink w:anchor="_Toc120563108" w:history="1">
        <w:r w:rsidR="00024F86" w:rsidRPr="00F838D9">
          <w:rPr>
            <w:rStyle w:val="Hyperlink"/>
          </w:rPr>
          <w:t>Table 3.2: Process Description of Log on to the application authentication</w:t>
        </w:r>
        <w:r w:rsidR="00024F86">
          <w:rPr>
            <w:webHidden/>
          </w:rPr>
          <w:tab/>
        </w:r>
        <w:r w:rsidR="00024F86">
          <w:rPr>
            <w:webHidden/>
          </w:rPr>
          <w:fldChar w:fldCharType="begin"/>
        </w:r>
        <w:r w:rsidR="00024F86">
          <w:rPr>
            <w:webHidden/>
          </w:rPr>
          <w:instrText xml:space="preserve"> PAGEREF _Toc120563108 \h </w:instrText>
        </w:r>
        <w:r w:rsidR="00024F86">
          <w:rPr>
            <w:webHidden/>
          </w:rPr>
        </w:r>
        <w:r w:rsidR="00024F86">
          <w:rPr>
            <w:webHidden/>
          </w:rPr>
          <w:fldChar w:fldCharType="separate"/>
        </w:r>
        <w:r w:rsidR="00024F86">
          <w:rPr>
            <w:webHidden/>
          </w:rPr>
          <w:t>28</w:t>
        </w:r>
        <w:r w:rsidR="00024F86">
          <w:rPr>
            <w:webHidden/>
          </w:rPr>
          <w:fldChar w:fldCharType="end"/>
        </w:r>
      </w:hyperlink>
    </w:p>
    <w:p w14:paraId="49A6DB79" w14:textId="576A0176" w:rsidR="00024F86" w:rsidRDefault="00000000">
      <w:pPr>
        <w:pStyle w:val="TableofFigures"/>
        <w:rPr>
          <w:rFonts w:asciiTheme="minorHAnsi" w:eastAsiaTheme="minorEastAsia" w:hAnsiTheme="minorHAnsi"/>
          <w:szCs w:val="30"/>
          <w:lang w:val="en-TH"/>
        </w:rPr>
      </w:pPr>
      <w:hyperlink w:anchor="_Toc120563109" w:history="1">
        <w:r w:rsidR="00024F86" w:rsidRPr="00F838D9">
          <w:rPr>
            <w:rStyle w:val="Hyperlink"/>
          </w:rPr>
          <w:t>Table 3.3: Process Description of Complete the questionnaire</w:t>
        </w:r>
        <w:r w:rsidR="00024F86">
          <w:rPr>
            <w:webHidden/>
          </w:rPr>
          <w:tab/>
        </w:r>
        <w:r w:rsidR="00024F86">
          <w:rPr>
            <w:webHidden/>
          </w:rPr>
          <w:fldChar w:fldCharType="begin"/>
        </w:r>
        <w:r w:rsidR="00024F86">
          <w:rPr>
            <w:webHidden/>
          </w:rPr>
          <w:instrText xml:space="preserve"> PAGEREF _Toc120563109 \h </w:instrText>
        </w:r>
        <w:r w:rsidR="00024F86">
          <w:rPr>
            <w:webHidden/>
          </w:rPr>
        </w:r>
        <w:r w:rsidR="00024F86">
          <w:rPr>
            <w:webHidden/>
          </w:rPr>
          <w:fldChar w:fldCharType="separate"/>
        </w:r>
        <w:r w:rsidR="00024F86">
          <w:rPr>
            <w:webHidden/>
          </w:rPr>
          <w:t>28</w:t>
        </w:r>
        <w:r w:rsidR="00024F86">
          <w:rPr>
            <w:webHidden/>
          </w:rPr>
          <w:fldChar w:fldCharType="end"/>
        </w:r>
      </w:hyperlink>
    </w:p>
    <w:p w14:paraId="213E7EF6" w14:textId="4F3CA4DE" w:rsidR="00024F86" w:rsidRDefault="00000000">
      <w:pPr>
        <w:pStyle w:val="TableofFigures"/>
        <w:rPr>
          <w:rFonts w:asciiTheme="minorHAnsi" w:eastAsiaTheme="minorEastAsia" w:hAnsiTheme="minorHAnsi"/>
          <w:szCs w:val="30"/>
          <w:lang w:val="en-TH"/>
        </w:rPr>
      </w:pPr>
      <w:hyperlink w:anchor="_Toc120563110" w:history="1">
        <w:r w:rsidR="00024F86" w:rsidRPr="00F838D9">
          <w:rPr>
            <w:rStyle w:val="Hyperlink"/>
          </w:rPr>
          <w:t>Table 3.4: Process Description of Notify cases</w:t>
        </w:r>
        <w:r w:rsidR="00024F86">
          <w:rPr>
            <w:webHidden/>
          </w:rPr>
          <w:tab/>
        </w:r>
        <w:r w:rsidR="00024F86">
          <w:rPr>
            <w:webHidden/>
          </w:rPr>
          <w:fldChar w:fldCharType="begin"/>
        </w:r>
        <w:r w:rsidR="00024F86">
          <w:rPr>
            <w:webHidden/>
          </w:rPr>
          <w:instrText xml:space="preserve"> PAGEREF _Toc120563110 \h </w:instrText>
        </w:r>
        <w:r w:rsidR="00024F86">
          <w:rPr>
            <w:webHidden/>
          </w:rPr>
        </w:r>
        <w:r w:rsidR="00024F86">
          <w:rPr>
            <w:webHidden/>
          </w:rPr>
          <w:fldChar w:fldCharType="separate"/>
        </w:r>
        <w:r w:rsidR="00024F86">
          <w:rPr>
            <w:webHidden/>
          </w:rPr>
          <w:t>29</w:t>
        </w:r>
        <w:r w:rsidR="00024F86">
          <w:rPr>
            <w:webHidden/>
          </w:rPr>
          <w:fldChar w:fldCharType="end"/>
        </w:r>
      </w:hyperlink>
    </w:p>
    <w:p w14:paraId="75995A36" w14:textId="7DB5A05A" w:rsidR="00024F86" w:rsidRDefault="00000000">
      <w:pPr>
        <w:pStyle w:val="TableofFigures"/>
        <w:rPr>
          <w:rFonts w:asciiTheme="minorHAnsi" w:eastAsiaTheme="minorEastAsia" w:hAnsiTheme="minorHAnsi"/>
          <w:szCs w:val="30"/>
          <w:lang w:val="en-TH"/>
        </w:rPr>
      </w:pPr>
      <w:hyperlink w:anchor="_Toc120563111" w:history="1">
        <w:r w:rsidR="00024F86" w:rsidRPr="00F838D9">
          <w:rPr>
            <w:rStyle w:val="Hyperlink"/>
          </w:rPr>
          <w:t>Table 3.5: Process Description of Complete the medical record</w:t>
        </w:r>
        <w:r w:rsidR="00024F86">
          <w:rPr>
            <w:webHidden/>
          </w:rPr>
          <w:tab/>
        </w:r>
        <w:r w:rsidR="00024F86">
          <w:rPr>
            <w:webHidden/>
          </w:rPr>
          <w:fldChar w:fldCharType="begin"/>
        </w:r>
        <w:r w:rsidR="00024F86">
          <w:rPr>
            <w:webHidden/>
          </w:rPr>
          <w:instrText xml:space="preserve"> PAGEREF _Toc120563111 \h </w:instrText>
        </w:r>
        <w:r w:rsidR="00024F86">
          <w:rPr>
            <w:webHidden/>
          </w:rPr>
        </w:r>
        <w:r w:rsidR="00024F86">
          <w:rPr>
            <w:webHidden/>
          </w:rPr>
          <w:fldChar w:fldCharType="separate"/>
        </w:r>
        <w:r w:rsidR="00024F86">
          <w:rPr>
            <w:webHidden/>
          </w:rPr>
          <w:t>29</w:t>
        </w:r>
        <w:r w:rsidR="00024F86">
          <w:rPr>
            <w:webHidden/>
          </w:rPr>
          <w:fldChar w:fldCharType="end"/>
        </w:r>
      </w:hyperlink>
    </w:p>
    <w:p w14:paraId="1726C853" w14:textId="1EA6FDEE" w:rsidR="00024F86" w:rsidRDefault="00000000">
      <w:pPr>
        <w:pStyle w:val="TableofFigures"/>
        <w:rPr>
          <w:rFonts w:asciiTheme="minorHAnsi" w:eastAsiaTheme="minorEastAsia" w:hAnsiTheme="minorHAnsi"/>
          <w:szCs w:val="30"/>
          <w:lang w:val="en-TH"/>
        </w:rPr>
      </w:pPr>
      <w:hyperlink w:anchor="_Toc120563112" w:history="1">
        <w:r w:rsidR="00024F86" w:rsidRPr="00F838D9">
          <w:rPr>
            <w:rStyle w:val="Hyperlink"/>
          </w:rPr>
          <w:t>Table 3.6: Process Description of Notify status and advice messages</w:t>
        </w:r>
        <w:r w:rsidR="00024F86">
          <w:rPr>
            <w:webHidden/>
          </w:rPr>
          <w:tab/>
        </w:r>
        <w:r w:rsidR="00024F86">
          <w:rPr>
            <w:webHidden/>
          </w:rPr>
          <w:fldChar w:fldCharType="begin"/>
        </w:r>
        <w:r w:rsidR="00024F86">
          <w:rPr>
            <w:webHidden/>
          </w:rPr>
          <w:instrText xml:space="preserve"> PAGEREF _Toc120563112 \h </w:instrText>
        </w:r>
        <w:r w:rsidR="00024F86">
          <w:rPr>
            <w:webHidden/>
          </w:rPr>
        </w:r>
        <w:r w:rsidR="00024F86">
          <w:rPr>
            <w:webHidden/>
          </w:rPr>
          <w:fldChar w:fldCharType="separate"/>
        </w:r>
        <w:r w:rsidR="00024F86">
          <w:rPr>
            <w:webHidden/>
          </w:rPr>
          <w:t>29</w:t>
        </w:r>
        <w:r w:rsidR="00024F86">
          <w:rPr>
            <w:webHidden/>
          </w:rPr>
          <w:fldChar w:fldCharType="end"/>
        </w:r>
      </w:hyperlink>
    </w:p>
    <w:p w14:paraId="45DFD19F" w14:textId="04A66F43" w:rsidR="00024F86" w:rsidRDefault="00000000">
      <w:pPr>
        <w:pStyle w:val="TableofFigures"/>
        <w:rPr>
          <w:rFonts w:asciiTheme="minorHAnsi" w:eastAsiaTheme="minorEastAsia" w:hAnsiTheme="minorHAnsi"/>
          <w:szCs w:val="30"/>
          <w:lang w:val="en-TH"/>
        </w:rPr>
      </w:pPr>
      <w:hyperlink w:anchor="_Toc120563113" w:history="1">
        <w:r w:rsidR="00024F86" w:rsidRPr="00F838D9">
          <w:rPr>
            <w:rStyle w:val="Hyperlink"/>
          </w:rPr>
          <w:t>Table 3.7: Process Description of Retrieve result questionnaire history</w:t>
        </w:r>
        <w:r w:rsidR="00024F86">
          <w:rPr>
            <w:webHidden/>
          </w:rPr>
          <w:tab/>
        </w:r>
        <w:r w:rsidR="00024F86">
          <w:rPr>
            <w:webHidden/>
          </w:rPr>
          <w:fldChar w:fldCharType="begin"/>
        </w:r>
        <w:r w:rsidR="00024F86">
          <w:rPr>
            <w:webHidden/>
          </w:rPr>
          <w:instrText xml:space="preserve"> PAGEREF _Toc120563113 \h </w:instrText>
        </w:r>
        <w:r w:rsidR="00024F86">
          <w:rPr>
            <w:webHidden/>
          </w:rPr>
        </w:r>
        <w:r w:rsidR="00024F86">
          <w:rPr>
            <w:webHidden/>
          </w:rPr>
          <w:fldChar w:fldCharType="separate"/>
        </w:r>
        <w:r w:rsidR="00024F86">
          <w:rPr>
            <w:webHidden/>
          </w:rPr>
          <w:t>30</w:t>
        </w:r>
        <w:r w:rsidR="00024F86">
          <w:rPr>
            <w:webHidden/>
          </w:rPr>
          <w:fldChar w:fldCharType="end"/>
        </w:r>
      </w:hyperlink>
    </w:p>
    <w:p w14:paraId="3679A6D1" w14:textId="2BFF609D" w:rsidR="00024F86" w:rsidRDefault="00000000">
      <w:pPr>
        <w:pStyle w:val="TableofFigures"/>
        <w:rPr>
          <w:rFonts w:asciiTheme="minorHAnsi" w:eastAsiaTheme="minorEastAsia" w:hAnsiTheme="minorHAnsi"/>
          <w:szCs w:val="30"/>
          <w:lang w:val="en-TH"/>
        </w:rPr>
      </w:pPr>
      <w:hyperlink w:anchor="_Toc120563114" w:history="1">
        <w:r w:rsidR="00024F86" w:rsidRPr="00F838D9">
          <w:rPr>
            <w:rStyle w:val="Hyperlink"/>
          </w:rPr>
          <w:t>Table 3.8: Process Description of Retrieve result records and cases</w:t>
        </w:r>
        <w:r w:rsidR="00024F86">
          <w:rPr>
            <w:webHidden/>
          </w:rPr>
          <w:tab/>
        </w:r>
        <w:r w:rsidR="00024F86">
          <w:rPr>
            <w:webHidden/>
          </w:rPr>
          <w:fldChar w:fldCharType="begin"/>
        </w:r>
        <w:r w:rsidR="00024F86">
          <w:rPr>
            <w:webHidden/>
          </w:rPr>
          <w:instrText xml:space="preserve"> PAGEREF _Toc120563114 \h </w:instrText>
        </w:r>
        <w:r w:rsidR="00024F86">
          <w:rPr>
            <w:webHidden/>
          </w:rPr>
        </w:r>
        <w:r w:rsidR="00024F86">
          <w:rPr>
            <w:webHidden/>
          </w:rPr>
          <w:fldChar w:fldCharType="separate"/>
        </w:r>
        <w:r w:rsidR="00024F86">
          <w:rPr>
            <w:webHidden/>
          </w:rPr>
          <w:t>30</w:t>
        </w:r>
        <w:r w:rsidR="00024F86">
          <w:rPr>
            <w:webHidden/>
          </w:rPr>
          <w:fldChar w:fldCharType="end"/>
        </w:r>
      </w:hyperlink>
    </w:p>
    <w:p w14:paraId="74016289" w14:textId="21CEA523" w:rsidR="00024F86" w:rsidRDefault="00000000">
      <w:pPr>
        <w:pStyle w:val="TableofFigures"/>
        <w:rPr>
          <w:rFonts w:asciiTheme="minorHAnsi" w:eastAsiaTheme="minorEastAsia" w:hAnsiTheme="minorHAnsi"/>
          <w:szCs w:val="30"/>
          <w:lang w:val="en-TH"/>
        </w:rPr>
      </w:pPr>
      <w:hyperlink w:anchor="_Toc120563115" w:history="1">
        <w:r w:rsidR="00024F86" w:rsidRPr="00F838D9">
          <w:rPr>
            <w:rStyle w:val="Hyperlink"/>
          </w:rPr>
          <w:t>Table 3.9: List of all Data Stores</w:t>
        </w:r>
        <w:r w:rsidR="00024F86">
          <w:rPr>
            <w:webHidden/>
          </w:rPr>
          <w:tab/>
        </w:r>
        <w:r w:rsidR="00024F86">
          <w:rPr>
            <w:webHidden/>
          </w:rPr>
          <w:fldChar w:fldCharType="begin"/>
        </w:r>
        <w:r w:rsidR="00024F86">
          <w:rPr>
            <w:webHidden/>
          </w:rPr>
          <w:instrText xml:space="preserve"> PAGEREF _Toc120563115 \h </w:instrText>
        </w:r>
        <w:r w:rsidR="00024F86">
          <w:rPr>
            <w:webHidden/>
          </w:rPr>
        </w:r>
        <w:r w:rsidR="00024F86">
          <w:rPr>
            <w:webHidden/>
          </w:rPr>
          <w:fldChar w:fldCharType="separate"/>
        </w:r>
        <w:r w:rsidR="00024F86">
          <w:rPr>
            <w:webHidden/>
          </w:rPr>
          <w:t>31</w:t>
        </w:r>
        <w:r w:rsidR="00024F86">
          <w:rPr>
            <w:webHidden/>
          </w:rPr>
          <w:fldChar w:fldCharType="end"/>
        </w:r>
      </w:hyperlink>
    </w:p>
    <w:p w14:paraId="742E0DF7" w14:textId="0AF6F738" w:rsidR="00024F86" w:rsidRDefault="00000000">
      <w:pPr>
        <w:pStyle w:val="TableofFigures"/>
        <w:rPr>
          <w:rFonts w:asciiTheme="minorHAnsi" w:eastAsiaTheme="minorEastAsia" w:hAnsiTheme="minorHAnsi"/>
          <w:szCs w:val="30"/>
          <w:lang w:val="en-TH"/>
        </w:rPr>
      </w:pPr>
      <w:hyperlink w:anchor="_Toc120563116" w:history="1">
        <w:r w:rsidR="00024F86" w:rsidRPr="00F838D9">
          <w:rPr>
            <w:rStyle w:val="Hyperlink"/>
          </w:rPr>
          <w:t>Table 3.10: Data Store Description of Users database</w:t>
        </w:r>
        <w:r w:rsidR="00024F86">
          <w:rPr>
            <w:webHidden/>
          </w:rPr>
          <w:tab/>
        </w:r>
        <w:r w:rsidR="00024F86">
          <w:rPr>
            <w:webHidden/>
          </w:rPr>
          <w:fldChar w:fldCharType="begin"/>
        </w:r>
        <w:r w:rsidR="00024F86">
          <w:rPr>
            <w:webHidden/>
          </w:rPr>
          <w:instrText xml:space="preserve"> PAGEREF _Toc120563116 \h </w:instrText>
        </w:r>
        <w:r w:rsidR="00024F86">
          <w:rPr>
            <w:webHidden/>
          </w:rPr>
        </w:r>
        <w:r w:rsidR="00024F86">
          <w:rPr>
            <w:webHidden/>
          </w:rPr>
          <w:fldChar w:fldCharType="separate"/>
        </w:r>
        <w:r w:rsidR="00024F86">
          <w:rPr>
            <w:webHidden/>
          </w:rPr>
          <w:t>31</w:t>
        </w:r>
        <w:r w:rsidR="00024F86">
          <w:rPr>
            <w:webHidden/>
          </w:rPr>
          <w:fldChar w:fldCharType="end"/>
        </w:r>
      </w:hyperlink>
    </w:p>
    <w:p w14:paraId="25DAA1A9" w14:textId="2CD9BC02" w:rsidR="00024F86" w:rsidRDefault="00000000">
      <w:pPr>
        <w:pStyle w:val="TableofFigures"/>
        <w:rPr>
          <w:rFonts w:asciiTheme="minorHAnsi" w:eastAsiaTheme="minorEastAsia" w:hAnsiTheme="minorHAnsi"/>
          <w:szCs w:val="30"/>
          <w:lang w:val="en-TH"/>
        </w:rPr>
      </w:pPr>
      <w:hyperlink w:anchor="_Toc120563117" w:history="1">
        <w:r w:rsidR="00024F86" w:rsidRPr="00F838D9">
          <w:rPr>
            <w:rStyle w:val="Hyperlink"/>
          </w:rPr>
          <w:t>Table 3.11: Data Store Description of Questionnaire database</w:t>
        </w:r>
        <w:r w:rsidR="00024F86">
          <w:rPr>
            <w:webHidden/>
          </w:rPr>
          <w:tab/>
        </w:r>
        <w:r w:rsidR="00024F86">
          <w:rPr>
            <w:webHidden/>
          </w:rPr>
          <w:fldChar w:fldCharType="begin"/>
        </w:r>
        <w:r w:rsidR="00024F86">
          <w:rPr>
            <w:webHidden/>
          </w:rPr>
          <w:instrText xml:space="preserve"> PAGEREF _Toc120563117 \h </w:instrText>
        </w:r>
        <w:r w:rsidR="00024F86">
          <w:rPr>
            <w:webHidden/>
          </w:rPr>
        </w:r>
        <w:r w:rsidR="00024F86">
          <w:rPr>
            <w:webHidden/>
          </w:rPr>
          <w:fldChar w:fldCharType="separate"/>
        </w:r>
        <w:r w:rsidR="00024F86">
          <w:rPr>
            <w:webHidden/>
          </w:rPr>
          <w:t>32</w:t>
        </w:r>
        <w:r w:rsidR="00024F86">
          <w:rPr>
            <w:webHidden/>
          </w:rPr>
          <w:fldChar w:fldCharType="end"/>
        </w:r>
      </w:hyperlink>
    </w:p>
    <w:p w14:paraId="4F789DA5" w14:textId="044F87ED" w:rsidR="00024F86" w:rsidRDefault="00000000">
      <w:pPr>
        <w:pStyle w:val="TableofFigures"/>
        <w:rPr>
          <w:rFonts w:asciiTheme="minorHAnsi" w:eastAsiaTheme="minorEastAsia" w:hAnsiTheme="minorHAnsi"/>
          <w:szCs w:val="30"/>
          <w:lang w:val="en-TH"/>
        </w:rPr>
      </w:pPr>
      <w:hyperlink w:anchor="_Toc120563118" w:history="1">
        <w:r w:rsidR="00024F86" w:rsidRPr="00F838D9">
          <w:rPr>
            <w:rStyle w:val="Hyperlink"/>
          </w:rPr>
          <w:t>Table 3.12: Data Store Description of Medical record database</w:t>
        </w:r>
        <w:r w:rsidR="00024F86">
          <w:rPr>
            <w:webHidden/>
          </w:rPr>
          <w:tab/>
        </w:r>
        <w:r w:rsidR="00024F86">
          <w:rPr>
            <w:webHidden/>
          </w:rPr>
          <w:fldChar w:fldCharType="begin"/>
        </w:r>
        <w:r w:rsidR="00024F86">
          <w:rPr>
            <w:webHidden/>
          </w:rPr>
          <w:instrText xml:space="preserve"> PAGEREF _Toc120563118 \h </w:instrText>
        </w:r>
        <w:r w:rsidR="00024F86">
          <w:rPr>
            <w:webHidden/>
          </w:rPr>
        </w:r>
        <w:r w:rsidR="00024F86">
          <w:rPr>
            <w:webHidden/>
          </w:rPr>
          <w:fldChar w:fldCharType="separate"/>
        </w:r>
        <w:r w:rsidR="00024F86">
          <w:rPr>
            <w:webHidden/>
          </w:rPr>
          <w:t>32</w:t>
        </w:r>
        <w:r w:rsidR="00024F86">
          <w:rPr>
            <w:webHidden/>
          </w:rPr>
          <w:fldChar w:fldCharType="end"/>
        </w:r>
      </w:hyperlink>
    </w:p>
    <w:p w14:paraId="6144A732" w14:textId="5876E742" w:rsidR="00024F86" w:rsidRDefault="00000000">
      <w:pPr>
        <w:pStyle w:val="TableofFigures"/>
        <w:rPr>
          <w:rFonts w:asciiTheme="minorHAnsi" w:eastAsiaTheme="minorEastAsia" w:hAnsiTheme="minorHAnsi"/>
          <w:szCs w:val="30"/>
          <w:lang w:val="en-TH"/>
        </w:rPr>
      </w:pPr>
      <w:hyperlink w:anchor="_Toc120563119" w:history="1">
        <w:r w:rsidR="00024F86" w:rsidRPr="00F838D9">
          <w:rPr>
            <w:rStyle w:val="Hyperlink"/>
          </w:rPr>
          <w:t>Table 3.13: Data Store Description of Medical record database</w:t>
        </w:r>
        <w:r w:rsidR="00024F86">
          <w:rPr>
            <w:webHidden/>
          </w:rPr>
          <w:tab/>
        </w:r>
        <w:r w:rsidR="00024F86">
          <w:rPr>
            <w:webHidden/>
          </w:rPr>
          <w:fldChar w:fldCharType="begin"/>
        </w:r>
        <w:r w:rsidR="00024F86">
          <w:rPr>
            <w:webHidden/>
          </w:rPr>
          <w:instrText xml:space="preserve"> PAGEREF _Toc120563119 \h </w:instrText>
        </w:r>
        <w:r w:rsidR="00024F86">
          <w:rPr>
            <w:webHidden/>
          </w:rPr>
        </w:r>
        <w:r w:rsidR="00024F86">
          <w:rPr>
            <w:webHidden/>
          </w:rPr>
          <w:fldChar w:fldCharType="separate"/>
        </w:r>
        <w:r w:rsidR="00024F86">
          <w:rPr>
            <w:webHidden/>
          </w:rPr>
          <w:t>32</w:t>
        </w:r>
        <w:r w:rsidR="00024F86">
          <w:rPr>
            <w:webHidden/>
          </w:rPr>
          <w:fldChar w:fldCharType="end"/>
        </w:r>
      </w:hyperlink>
    </w:p>
    <w:p w14:paraId="21CF045B" w14:textId="0E4340AC" w:rsidR="00024F86" w:rsidRDefault="00000000">
      <w:pPr>
        <w:pStyle w:val="TableofFigures"/>
        <w:rPr>
          <w:rFonts w:asciiTheme="minorHAnsi" w:eastAsiaTheme="minorEastAsia" w:hAnsiTheme="minorHAnsi"/>
          <w:szCs w:val="30"/>
          <w:lang w:val="en-TH"/>
        </w:rPr>
      </w:pPr>
      <w:hyperlink w:anchor="_Toc120563120" w:history="1">
        <w:r w:rsidR="00024F86" w:rsidRPr="00F838D9">
          <w:rPr>
            <w:rStyle w:val="Hyperlink"/>
          </w:rPr>
          <w:t>Table 3.14: List of All Data Elements</w:t>
        </w:r>
        <w:r w:rsidR="00024F86">
          <w:rPr>
            <w:webHidden/>
          </w:rPr>
          <w:tab/>
        </w:r>
        <w:r w:rsidR="00024F86">
          <w:rPr>
            <w:webHidden/>
          </w:rPr>
          <w:fldChar w:fldCharType="begin"/>
        </w:r>
        <w:r w:rsidR="00024F86">
          <w:rPr>
            <w:webHidden/>
          </w:rPr>
          <w:instrText xml:space="preserve"> PAGEREF _Toc120563120 \h </w:instrText>
        </w:r>
        <w:r w:rsidR="00024F86">
          <w:rPr>
            <w:webHidden/>
          </w:rPr>
        </w:r>
        <w:r w:rsidR="00024F86">
          <w:rPr>
            <w:webHidden/>
          </w:rPr>
          <w:fldChar w:fldCharType="separate"/>
        </w:r>
        <w:r w:rsidR="00024F86">
          <w:rPr>
            <w:webHidden/>
          </w:rPr>
          <w:t>33</w:t>
        </w:r>
        <w:r w:rsidR="00024F86">
          <w:rPr>
            <w:webHidden/>
          </w:rPr>
          <w:fldChar w:fldCharType="end"/>
        </w:r>
      </w:hyperlink>
    </w:p>
    <w:p w14:paraId="1DE6CCB6" w14:textId="357E2F50" w:rsidR="00024F86" w:rsidRDefault="00000000">
      <w:pPr>
        <w:pStyle w:val="TableofFigures"/>
        <w:rPr>
          <w:rFonts w:asciiTheme="minorHAnsi" w:eastAsiaTheme="minorEastAsia" w:hAnsiTheme="minorHAnsi"/>
          <w:szCs w:val="30"/>
          <w:lang w:val="en-TH"/>
        </w:rPr>
      </w:pPr>
      <w:hyperlink w:anchor="_Toc120563121" w:history="1">
        <w:r w:rsidR="00024F86" w:rsidRPr="00F838D9">
          <w:rPr>
            <w:rStyle w:val="Hyperlink"/>
          </w:rPr>
          <w:t>Table 3.15: List of all Tables in Our System Database</w:t>
        </w:r>
        <w:r w:rsidR="00024F86">
          <w:rPr>
            <w:webHidden/>
          </w:rPr>
          <w:tab/>
        </w:r>
        <w:r w:rsidR="00024F86">
          <w:rPr>
            <w:webHidden/>
          </w:rPr>
          <w:fldChar w:fldCharType="begin"/>
        </w:r>
        <w:r w:rsidR="00024F86">
          <w:rPr>
            <w:webHidden/>
          </w:rPr>
          <w:instrText xml:space="preserve"> PAGEREF _Toc120563121 \h </w:instrText>
        </w:r>
        <w:r w:rsidR="00024F86">
          <w:rPr>
            <w:webHidden/>
          </w:rPr>
        </w:r>
        <w:r w:rsidR="00024F86">
          <w:rPr>
            <w:webHidden/>
          </w:rPr>
          <w:fldChar w:fldCharType="separate"/>
        </w:r>
        <w:r w:rsidR="00024F86">
          <w:rPr>
            <w:webHidden/>
          </w:rPr>
          <w:t>38</w:t>
        </w:r>
        <w:r w:rsidR="00024F86">
          <w:rPr>
            <w:webHidden/>
          </w:rPr>
          <w:fldChar w:fldCharType="end"/>
        </w:r>
      </w:hyperlink>
    </w:p>
    <w:p w14:paraId="3A4817B1" w14:textId="36071C97" w:rsidR="00024F86" w:rsidRDefault="00000000">
      <w:pPr>
        <w:pStyle w:val="TableofFigures"/>
        <w:rPr>
          <w:rFonts w:asciiTheme="minorHAnsi" w:eastAsiaTheme="minorEastAsia" w:hAnsiTheme="minorHAnsi"/>
          <w:szCs w:val="30"/>
          <w:lang w:val="en-TH"/>
        </w:rPr>
      </w:pPr>
      <w:hyperlink w:anchor="_Toc120563122" w:history="1">
        <w:r w:rsidR="00024F86" w:rsidRPr="00F838D9">
          <w:rPr>
            <w:rStyle w:val="Hyperlink"/>
          </w:rPr>
          <w:t>Table 3.16: File Structure of Athlete</w:t>
        </w:r>
        <w:r w:rsidR="00024F86">
          <w:rPr>
            <w:webHidden/>
          </w:rPr>
          <w:tab/>
        </w:r>
        <w:r w:rsidR="00024F86">
          <w:rPr>
            <w:webHidden/>
          </w:rPr>
          <w:fldChar w:fldCharType="begin"/>
        </w:r>
        <w:r w:rsidR="00024F86">
          <w:rPr>
            <w:webHidden/>
          </w:rPr>
          <w:instrText xml:space="preserve"> PAGEREF _Toc120563122 \h </w:instrText>
        </w:r>
        <w:r w:rsidR="00024F86">
          <w:rPr>
            <w:webHidden/>
          </w:rPr>
        </w:r>
        <w:r w:rsidR="00024F86">
          <w:rPr>
            <w:webHidden/>
          </w:rPr>
          <w:fldChar w:fldCharType="separate"/>
        </w:r>
        <w:r w:rsidR="00024F86">
          <w:rPr>
            <w:webHidden/>
          </w:rPr>
          <w:t>43</w:t>
        </w:r>
        <w:r w:rsidR="00024F86">
          <w:rPr>
            <w:webHidden/>
          </w:rPr>
          <w:fldChar w:fldCharType="end"/>
        </w:r>
      </w:hyperlink>
    </w:p>
    <w:p w14:paraId="7AC1B644" w14:textId="384AB362" w:rsidR="00024F86" w:rsidRDefault="00000000">
      <w:pPr>
        <w:pStyle w:val="TableofFigures"/>
        <w:rPr>
          <w:rFonts w:asciiTheme="minorHAnsi" w:eastAsiaTheme="minorEastAsia" w:hAnsiTheme="minorHAnsi"/>
          <w:szCs w:val="30"/>
          <w:lang w:val="en-TH"/>
        </w:rPr>
      </w:pPr>
      <w:hyperlink w:anchor="_Toc120563123" w:history="1">
        <w:r w:rsidR="00024F86" w:rsidRPr="00F838D9">
          <w:rPr>
            <w:rStyle w:val="Hyperlink"/>
          </w:rPr>
          <w:t>Table 3.17: File Structure of Staff</w:t>
        </w:r>
        <w:r w:rsidR="00024F86">
          <w:rPr>
            <w:webHidden/>
          </w:rPr>
          <w:tab/>
        </w:r>
        <w:r w:rsidR="00024F86">
          <w:rPr>
            <w:webHidden/>
          </w:rPr>
          <w:fldChar w:fldCharType="begin"/>
        </w:r>
        <w:r w:rsidR="00024F86">
          <w:rPr>
            <w:webHidden/>
          </w:rPr>
          <w:instrText xml:space="preserve"> PAGEREF _Toc120563123 \h </w:instrText>
        </w:r>
        <w:r w:rsidR="00024F86">
          <w:rPr>
            <w:webHidden/>
          </w:rPr>
        </w:r>
        <w:r w:rsidR="00024F86">
          <w:rPr>
            <w:webHidden/>
          </w:rPr>
          <w:fldChar w:fldCharType="separate"/>
        </w:r>
        <w:r w:rsidR="00024F86">
          <w:rPr>
            <w:webHidden/>
          </w:rPr>
          <w:t>45</w:t>
        </w:r>
        <w:r w:rsidR="00024F86">
          <w:rPr>
            <w:webHidden/>
          </w:rPr>
          <w:fldChar w:fldCharType="end"/>
        </w:r>
      </w:hyperlink>
    </w:p>
    <w:p w14:paraId="747A4E27" w14:textId="4EE98B4D" w:rsidR="00024F86" w:rsidRDefault="00000000">
      <w:pPr>
        <w:pStyle w:val="TableofFigures"/>
        <w:rPr>
          <w:rFonts w:asciiTheme="minorHAnsi" w:eastAsiaTheme="minorEastAsia" w:hAnsiTheme="minorHAnsi"/>
          <w:szCs w:val="30"/>
          <w:lang w:val="en-TH"/>
        </w:rPr>
      </w:pPr>
      <w:hyperlink w:anchor="_Toc120563124" w:history="1">
        <w:r w:rsidR="00024F86" w:rsidRPr="00F838D9">
          <w:rPr>
            <w:rStyle w:val="Hyperlink"/>
          </w:rPr>
          <w:t>Table 3.18: File Structure of Health questionnaire</w:t>
        </w:r>
        <w:r w:rsidR="00024F86">
          <w:rPr>
            <w:webHidden/>
          </w:rPr>
          <w:tab/>
        </w:r>
        <w:r w:rsidR="00024F86">
          <w:rPr>
            <w:webHidden/>
          </w:rPr>
          <w:fldChar w:fldCharType="begin"/>
        </w:r>
        <w:r w:rsidR="00024F86">
          <w:rPr>
            <w:webHidden/>
          </w:rPr>
          <w:instrText xml:space="preserve"> PAGEREF _Toc120563124 \h </w:instrText>
        </w:r>
        <w:r w:rsidR="00024F86">
          <w:rPr>
            <w:webHidden/>
          </w:rPr>
        </w:r>
        <w:r w:rsidR="00024F86">
          <w:rPr>
            <w:webHidden/>
          </w:rPr>
          <w:fldChar w:fldCharType="separate"/>
        </w:r>
        <w:r w:rsidR="00024F86">
          <w:rPr>
            <w:webHidden/>
          </w:rPr>
          <w:t>46</w:t>
        </w:r>
        <w:r w:rsidR="00024F86">
          <w:rPr>
            <w:webHidden/>
          </w:rPr>
          <w:fldChar w:fldCharType="end"/>
        </w:r>
      </w:hyperlink>
    </w:p>
    <w:p w14:paraId="13152D53" w14:textId="60D3B498" w:rsidR="00024F86" w:rsidRDefault="00000000">
      <w:pPr>
        <w:pStyle w:val="TableofFigures"/>
        <w:rPr>
          <w:rFonts w:asciiTheme="minorHAnsi" w:eastAsiaTheme="minorEastAsia" w:hAnsiTheme="minorHAnsi"/>
          <w:szCs w:val="30"/>
          <w:lang w:val="en-TH"/>
        </w:rPr>
      </w:pPr>
      <w:hyperlink w:anchor="_Toc120563125" w:history="1">
        <w:r w:rsidR="00024F86" w:rsidRPr="00F838D9">
          <w:rPr>
            <w:rStyle w:val="Hyperlink"/>
          </w:rPr>
          <w:t>Table 3.19: File Structure of Physical questionnaire</w:t>
        </w:r>
        <w:r w:rsidR="00024F86">
          <w:rPr>
            <w:webHidden/>
          </w:rPr>
          <w:tab/>
        </w:r>
        <w:r w:rsidR="00024F86">
          <w:rPr>
            <w:webHidden/>
          </w:rPr>
          <w:fldChar w:fldCharType="begin"/>
        </w:r>
        <w:r w:rsidR="00024F86">
          <w:rPr>
            <w:webHidden/>
          </w:rPr>
          <w:instrText xml:space="preserve"> PAGEREF _Toc120563125 \h </w:instrText>
        </w:r>
        <w:r w:rsidR="00024F86">
          <w:rPr>
            <w:webHidden/>
          </w:rPr>
        </w:r>
        <w:r w:rsidR="00024F86">
          <w:rPr>
            <w:webHidden/>
          </w:rPr>
          <w:fldChar w:fldCharType="separate"/>
        </w:r>
        <w:r w:rsidR="00024F86">
          <w:rPr>
            <w:webHidden/>
          </w:rPr>
          <w:t>48</w:t>
        </w:r>
        <w:r w:rsidR="00024F86">
          <w:rPr>
            <w:webHidden/>
          </w:rPr>
          <w:fldChar w:fldCharType="end"/>
        </w:r>
      </w:hyperlink>
    </w:p>
    <w:p w14:paraId="2E788612" w14:textId="239B6687" w:rsidR="00024F86" w:rsidRDefault="00000000">
      <w:pPr>
        <w:pStyle w:val="TableofFigures"/>
        <w:rPr>
          <w:rFonts w:asciiTheme="minorHAnsi" w:eastAsiaTheme="minorEastAsia" w:hAnsiTheme="minorHAnsi"/>
          <w:szCs w:val="30"/>
          <w:lang w:val="en-TH"/>
        </w:rPr>
      </w:pPr>
      <w:hyperlink w:anchor="_Toc120563126" w:history="1">
        <w:r w:rsidR="00024F86" w:rsidRPr="00F838D9">
          <w:rPr>
            <w:rStyle w:val="Hyperlink"/>
          </w:rPr>
          <w:t>Table 3.20: File Structure of Illness record</w:t>
        </w:r>
        <w:r w:rsidR="00024F86">
          <w:rPr>
            <w:webHidden/>
          </w:rPr>
          <w:tab/>
        </w:r>
        <w:r w:rsidR="00024F86">
          <w:rPr>
            <w:webHidden/>
          </w:rPr>
          <w:fldChar w:fldCharType="begin"/>
        </w:r>
        <w:r w:rsidR="00024F86">
          <w:rPr>
            <w:webHidden/>
          </w:rPr>
          <w:instrText xml:space="preserve"> PAGEREF _Toc120563126 \h </w:instrText>
        </w:r>
        <w:r w:rsidR="00024F86">
          <w:rPr>
            <w:webHidden/>
          </w:rPr>
        </w:r>
        <w:r w:rsidR="00024F86">
          <w:rPr>
            <w:webHidden/>
          </w:rPr>
          <w:fldChar w:fldCharType="separate"/>
        </w:r>
        <w:r w:rsidR="00024F86">
          <w:rPr>
            <w:webHidden/>
          </w:rPr>
          <w:t>50</w:t>
        </w:r>
        <w:r w:rsidR="00024F86">
          <w:rPr>
            <w:webHidden/>
          </w:rPr>
          <w:fldChar w:fldCharType="end"/>
        </w:r>
      </w:hyperlink>
    </w:p>
    <w:p w14:paraId="60BC2DDD" w14:textId="3457928E" w:rsidR="00024F86" w:rsidRDefault="00000000">
      <w:pPr>
        <w:pStyle w:val="TableofFigures"/>
        <w:rPr>
          <w:rFonts w:asciiTheme="minorHAnsi" w:eastAsiaTheme="minorEastAsia" w:hAnsiTheme="minorHAnsi"/>
          <w:szCs w:val="30"/>
          <w:lang w:val="en-TH"/>
        </w:rPr>
      </w:pPr>
      <w:hyperlink w:anchor="_Toc120563127" w:history="1">
        <w:r w:rsidR="00024F86" w:rsidRPr="00F838D9">
          <w:rPr>
            <w:rStyle w:val="Hyperlink"/>
          </w:rPr>
          <w:t>Table 3.21: File Structure of Injury record</w:t>
        </w:r>
        <w:r w:rsidR="00024F86">
          <w:rPr>
            <w:webHidden/>
          </w:rPr>
          <w:tab/>
        </w:r>
        <w:r w:rsidR="00024F86">
          <w:rPr>
            <w:webHidden/>
          </w:rPr>
          <w:fldChar w:fldCharType="begin"/>
        </w:r>
        <w:r w:rsidR="00024F86">
          <w:rPr>
            <w:webHidden/>
          </w:rPr>
          <w:instrText xml:space="preserve"> PAGEREF _Toc120563127 \h </w:instrText>
        </w:r>
        <w:r w:rsidR="00024F86">
          <w:rPr>
            <w:webHidden/>
          </w:rPr>
        </w:r>
        <w:r w:rsidR="00024F86">
          <w:rPr>
            <w:webHidden/>
          </w:rPr>
          <w:fldChar w:fldCharType="separate"/>
        </w:r>
        <w:r w:rsidR="00024F86">
          <w:rPr>
            <w:webHidden/>
          </w:rPr>
          <w:t>52</w:t>
        </w:r>
        <w:r w:rsidR="00024F86">
          <w:rPr>
            <w:webHidden/>
          </w:rPr>
          <w:fldChar w:fldCharType="end"/>
        </w:r>
      </w:hyperlink>
    </w:p>
    <w:p w14:paraId="2E386282" w14:textId="01FB0AAA" w:rsidR="00024F86" w:rsidRDefault="00000000">
      <w:pPr>
        <w:pStyle w:val="TableofFigures"/>
        <w:rPr>
          <w:rFonts w:asciiTheme="minorHAnsi" w:eastAsiaTheme="minorEastAsia" w:hAnsiTheme="minorHAnsi"/>
          <w:szCs w:val="30"/>
          <w:lang w:val="en-TH"/>
        </w:rPr>
      </w:pPr>
      <w:hyperlink w:anchor="_Toc120563128" w:history="1">
        <w:r w:rsidR="00024F86" w:rsidRPr="00F838D9">
          <w:rPr>
            <w:rStyle w:val="Hyperlink"/>
          </w:rPr>
          <w:t>Table 3.22: File Structure of Illness record</w:t>
        </w:r>
        <w:r w:rsidR="00024F86">
          <w:rPr>
            <w:webHidden/>
          </w:rPr>
          <w:tab/>
        </w:r>
        <w:r w:rsidR="00024F86">
          <w:rPr>
            <w:webHidden/>
          </w:rPr>
          <w:fldChar w:fldCharType="begin"/>
        </w:r>
        <w:r w:rsidR="00024F86">
          <w:rPr>
            <w:webHidden/>
          </w:rPr>
          <w:instrText xml:space="preserve"> PAGEREF _Toc120563128 \h </w:instrText>
        </w:r>
        <w:r w:rsidR="00024F86">
          <w:rPr>
            <w:webHidden/>
          </w:rPr>
        </w:r>
        <w:r w:rsidR="00024F86">
          <w:rPr>
            <w:webHidden/>
          </w:rPr>
          <w:fldChar w:fldCharType="separate"/>
        </w:r>
        <w:r w:rsidR="00024F86">
          <w:rPr>
            <w:webHidden/>
          </w:rPr>
          <w:t>54</w:t>
        </w:r>
        <w:r w:rsidR="00024F86">
          <w:rPr>
            <w:webHidden/>
          </w:rPr>
          <w:fldChar w:fldCharType="end"/>
        </w:r>
      </w:hyperlink>
    </w:p>
    <w:p w14:paraId="4427EC4B" w14:textId="0BF025F6" w:rsidR="00024F86" w:rsidRDefault="00000000">
      <w:pPr>
        <w:pStyle w:val="TableofFigures"/>
        <w:rPr>
          <w:rFonts w:asciiTheme="minorHAnsi" w:eastAsiaTheme="minorEastAsia" w:hAnsiTheme="minorHAnsi"/>
          <w:szCs w:val="30"/>
          <w:lang w:val="en-TH"/>
        </w:rPr>
      </w:pPr>
      <w:hyperlink w:anchor="_Toc120563129" w:history="1">
        <w:r w:rsidR="00024F86" w:rsidRPr="00F838D9">
          <w:rPr>
            <w:rStyle w:val="Hyperlink"/>
          </w:rPr>
          <w:t>Table 3.23: File Structure of Message</w:t>
        </w:r>
        <w:r w:rsidR="00024F86">
          <w:rPr>
            <w:webHidden/>
          </w:rPr>
          <w:tab/>
        </w:r>
        <w:r w:rsidR="00024F86">
          <w:rPr>
            <w:webHidden/>
          </w:rPr>
          <w:fldChar w:fldCharType="begin"/>
        </w:r>
        <w:r w:rsidR="00024F86">
          <w:rPr>
            <w:webHidden/>
          </w:rPr>
          <w:instrText xml:space="preserve"> PAGEREF _Toc120563129 \h </w:instrText>
        </w:r>
        <w:r w:rsidR="00024F86">
          <w:rPr>
            <w:webHidden/>
          </w:rPr>
        </w:r>
        <w:r w:rsidR="00024F86">
          <w:rPr>
            <w:webHidden/>
          </w:rPr>
          <w:fldChar w:fldCharType="separate"/>
        </w:r>
        <w:r w:rsidR="00024F86">
          <w:rPr>
            <w:webHidden/>
          </w:rPr>
          <w:t>56</w:t>
        </w:r>
        <w:r w:rsidR="00024F86">
          <w:rPr>
            <w:webHidden/>
          </w:rPr>
          <w:fldChar w:fldCharType="end"/>
        </w:r>
      </w:hyperlink>
    </w:p>
    <w:p w14:paraId="4AA0D5A2" w14:textId="4C59A14A" w:rsidR="00024F86" w:rsidRDefault="00000000">
      <w:pPr>
        <w:pStyle w:val="TableofFigures"/>
        <w:rPr>
          <w:rFonts w:asciiTheme="minorHAnsi" w:eastAsiaTheme="minorEastAsia" w:hAnsiTheme="minorHAnsi"/>
          <w:szCs w:val="30"/>
          <w:lang w:val="en-TH"/>
        </w:rPr>
      </w:pPr>
      <w:hyperlink w:anchor="_Toc120563130" w:history="1">
        <w:r w:rsidR="00024F86" w:rsidRPr="00F838D9">
          <w:rPr>
            <w:rStyle w:val="Hyperlink"/>
          </w:rPr>
          <w:t>Table 5.1: &lt;Test Name&gt;</w:t>
        </w:r>
        <w:r w:rsidR="00024F86">
          <w:rPr>
            <w:webHidden/>
          </w:rPr>
          <w:tab/>
        </w:r>
        <w:r w:rsidR="00024F86">
          <w:rPr>
            <w:webHidden/>
          </w:rPr>
          <w:fldChar w:fldCharType="begin"/>
        </w:r>
        <w:r w:rsidR="00024F86">
          <w:rPr>
            <w:webHidden/>
          </w:rPr>
          <w:instrText xml:space="preserve"> PAGEREF _Toc120563130 \h </w:instrText>
        </w:r>
        <w:r w:rsidR="00024F86">
          <w:rPr>
            <w:webHidden/>
          </w:rPr>
        </w:r>
        <w:r w:rsidR="00024F86">
          <w:rPr>
            <w:webHidden/>
          </w:rPr>
          <w:fldChar w:fldCharType="separate"/>
        </w:r>
        <w:r w:rsidR="00024F86">
          <w:rPr>
            <w:webHidden/>
          </w:rPr>
          <w:t>66</w:t>
        </w:r>
        <w:r w:rsidR="00024F86">
          <w:rPr>
            <w:webHidden/>
          </w:rPr>
          <w:fldChar w:fldCharType="end"/>
        </w:r>
      </w:hyperlink>
    </w:p>
    <w:p w14:paraId="17308045" w14:textId="4B316C27" w:rsidR="00024F86" w:rsidRDefault="00000000">
      <w:pPr>
        <w:pStyle w:val="TableofFigures"/>
        <w:rPr>
          <w:rFonts w:asciiTheme="minorHAnsi" w:eastAsiaTheme="minorEastAsia" w:hAnsiTheme="minorHAnsi"/>
          <w:szCs w:val="30"/>
          <w:lang w:val="en-TH"/>
        </w:rPr>
      </w:pPr>
      <w:hyperlink w:anchor="_Toc120563131" w:history="1">
        <w:r w:rsidR="00024F86" w:rsidRPr="00F838D9">
          <w:rPr>
            <w:rStyle w:val="Hyperlink"/>
          </w:rPr>
          <w:t>Table 5.2: &lt;Test Name&gt;</w:t>
        </w:r>
        <w:r w:rsidR="00024F86">
          <w:rPr>
            <w:webHidden/>
          </w:rPr>
          <w:tab/>
        </w:r>
        <w:r w:rsidR="00024F86">
          <w:rPr>
            <w:webHidden/>
          </w:rPr>
          <w:fldChar w:fldCharType="begin"/>
        </w:r>
        <w:r w:rsidR="00024F86">
          <w:rPr>
            <w:webHidden/>
          </w:rPr>
          <w:instrText xml:space="preserve"> PAGEREF _Toc120563131 \h </w:instrText>
        </w:r>
        <w:r w:rsidR="00024F86">
          <w:rPr>
            <w:webHidden/>
          </w:rPr>
        </w:r>
        <w:r w:rsidR="00024F86">
          <w:rPr>
            <w:webHidden/>
          </w:rPr>
          <w:fldChar w:fldCharType="separate"/>
        </w:r>
        <w:r w:rsidR="00024F86">
          <w:rPr>
            <w:webHidden/>
          </w:rPr>
          <w:t>66</w:t>
        </w:r>
        <w:r w:rsidR="00024F86">
          <w:rPr>
            <w:webHidden/>
          </w:rPr>
          <w:fldChar w:fldCharType="end"/>
        </w:r>
      </w:hyperlink>
    </w:p>
    <w:p w14:paraId="0F6CC39C" w14:textId="3AB5976E" w:rsidR="00C51B0C" w:rsidRDefault="00C51B0C" w:rsidP="00A057A5">
      <w:pPr>
        <w:pStyle w:val="TOCTitle"/>
        <w:rPr>
          <w:cs/>
        </w:rPr>
      </w:pPr>
      <w:r>
        <w:fldChar w:fldCharType="end"/>
      </w:r>
      <w:r>
        <w:br w:type="page"/>
      </w:r>
      <w:bookmarkStart w:id="14" w:name="_Toc163409026"/>
      <w:bookmarkStart w:id="15" w:name="_Toc120358469"/>
      <w:r>
        <w:lastRenderedPageBreak/>
        <w:t>LIST OF FIGURES</w:t>
      </w:r>
      <w:bookmarkEnd w:id="14"/>
      <w:bookmarkEnd w:id="15"/>
    </w:p>
    <w:p w14:paraId="5A99006D" w14:textId="77777777" w:rsidR="00C51B0C" w:rsidRDefault="00C51B0C" w:rsidP="00C51B0C">
      <w:pPr>
        <w:pStyle w:val="TOCPageText"/>
      </w:pPr>
      <w:r>
        <w:t>Page</w:t>
      </w:r>
    </w:p>
    <w:p w14:paraId="238FEB5A" w14:textId="3C8F141A" w:rsidR="00024F86" w:rsidRDefault="00C51B0C">
      <w:pPr>
        <w:pStyle w:val="TableofFigures"/>
        <w:rPr>
          <w:rFonts w:asciiTheme="minorHAnsi" w:eastAsiaTheme="minorEastAsia" w:hAnsiTheme="minorHAnsi"/>
          <w:szCs w:val="30"/>
          <w:lang w:val="en-TH"/>
        </w:rPr>
      </w:pPr>
      <w:r>
        <w:fldChar w:fldCharType="begin"/>
      </w:r>
      <w:r>
        <w:instrText xml:space="preserve"> TOC \h \z \c "Figure" </w:instrText>
      </w:r>
      <w:r>
        <w:fldChar w:fldCharType="separate"/>
      </w:r>
      <w:hyperlink w:anchor="_Toc120563132" w:history="1">
        <w:r w:rsidR="00024F86" w:rsidRPr="00350DD2">
          <w:rPr>
            <w:rStyle w:val="Hyperlink"/>
          </w:rPr>
          <w:t>Figure 2.1: The example of IOC injury record form</w:t>
        </w:r>
        <w:r w:rsidR="00024F86">
          <w:rPr>
            <w:webHidden/>
          </w:rPr>
          <w:tab/>
        </w:r>
        <w:r w:rsidR="00024F86">
          <w:rPr>
            <w:webHidden/>
          </w:rPr>
          <w:fldChar w:fldCharType="begin"/>
        </w:r>
        <w:r w:rsidR="00024F86">
          <w:rPr>
            <w:webHidden/>
          </w:rPr>
          <w:instrText xml:space="preserve"> PAGEREF _Toc120563132 \h </w:instrText>
        </w:r>
        <w:r w:rsidR="00024F86">
          <w:rPr>
            <w:webHidden/>
          </w:rPr>
        </w:r>
        <w:r w:rsidR="00024F86">
          <w:rPr>
            <w:webHidden/>
          </w:rPr>
          <w:fldChar w:fldCharType="separate"/>
        </w:r>
        <w:r w:rsidR="00024F86">
          <w:rPr>
            <w:webHidden/>
          </w:rPr>
          <w:t>5</w:t>
        </w:r>
        <w:r w:rsidR="00024F86">
          <w:rPr>
            <w:webHidden/>
          </w:rPr>
          <w:fldChar w:fldCharType="end"/>
        </w:r>
      </w:hyperlink>
    </w:p>
    <w:p w14:paraId="63449E9B" w14:textId="2FAE50B0" w:rsidR="00024F86" w:rsidRDefault="00000000">
      <w:pPr>
        <w:pStyle w:val="TableofFigures"/>
        <w:rPr>
          <w:rFonts w:asciiTheme="minorHAnsi" w:eastAsiaTheme="minorEastAsia" w:hAnsiTheme="minorHAnsi"/>
          <w:szCs w:val="30"/>
          <w:lang w:val="en-TH"/>
        </w:rPr>
      </w:pPr>
      <w:hyperlink w:anchor="_Toc120563133" w:history="1">
        <w:r w:rsidR="00024F86" w:rsidRPr="00350DD2">
          <w:rPr>
            <w:rStyle w:val="Hyperlink"/>
          </w:rPr>
          <w:t>Figure 2.2: The example of IOC illness record form</w:t>
        </w:r>
        <w:r w:rsidR="00024F86">
          <w:rPr>
            <w:webHidden/>
          </w:rPr>
          <w:tab/>
        </w:r>
        <w:r w:rsidR="00024F86">
          <w:rPr>
            <w:webHidden/>
          </w:rPr>
          <w:fldChar w:fldCharType="begin"/>
        </w:r>
        <w:r w:rsidR="00024F86">
          <w:rPr>
            <w:webHidden/>
          </w:rPr>
          <w:instrText xml:space="preserve"> PAGEREF _Toc120563133 \h </w:instrText>
        </w:r>
        <w:r w:rsidR="00024F86">
          <w:rPr>
            <w:webHidden/>
          </w:rPr>
        </w:r>
        <w:r w:rsidR="00024F86">
          <w:rPr>
            <w:webHidden/>
          </w:rPr>
          <w:fldChar w:fldCharType="separate"/>
        </w:r>
        <w:r w:rsidR="00024F86">
          <w:rPr>
            <w:webHidden/>
          </w:rPr>
          <w:t>5</w:t>
        </w:r>
        <w:r w:rsidR="00024F86">
          <w:rPr>
            <w:webHidden/>
          </w:rPr>
          <w:fldChar w:fldCharType="end"/>
        </w:r>
      </w:hyperlink>
    </w:p>
    <w:p w14:paraId="5A858204" w14:textId="2CD48492" w:rsidR="00024F86" w:rsidRDefault="00000000">
      <w:pPr>
        <w:pStyle w:val="TableofFigures"/>
        <w:rPr>
          <w:rFonts w:asciiTheme="minorHAnsi" w:eastAsiaTheme="minorEastAsia" w:hAnsiTheme="minorHAnsi"/>
          <w:szCs w:val="30"/>
          <w:lang w:val="en-TH"/>
        </w:rPr>
      </w:pPr>
      <w:hyperlink w:anchor="_Toc120563134" w:history="1">
        <w:r w:rsidR="00024F86" w:rsidRPr="00350DD2">
          <w:rPr>
            <w:rStyle w:val="Hyperlink"/>
          </w:rPr>
          <w:t>Figure 3.1: SIRA Systems architecture</w:t>
        </w:r>
        <w:r w:rsidR="00024F86">
          <w:rPr>
            <w:webHidden/>
          </w:rPr>
          <w:tab/>
        </w:r>
        <w:r w:rsidR="00024F86">
          <w:rPr>
            <w:webHidden/>
          </w:rPr>
          <w:fldChar w:fldCharType="begin"/>
        </w:r>
        <w:r w:rsidR="00024F86">
          <w:rPr>
            <w:webHidden/>
          </w:rPr>
          <w:instrText xml:space="preserve"> PAGEREF _Toc120563134 \h </w:instrText>
        </w:r>
        <w:r w:rsidR="00024F86">
          <w:rPr>
            <w:webHidden/>
          </w:rPr>
        </w:r>
        <w:r w:rsidR="00024F86">
          <w:rPr>
            <w:webHidden/>
          </w:rPr>
          <w:fldChar w:fldCharType="separate"/>
        </w:r>
        <w:r w:rsidR="00024F86">
          <w:rPr>
            <w:webHidden/>
          </w:rPr>
          <w:t>17</w:t>
        </w:r>
        <w:r w:rsidR="00024F86">
          <w:rPr>
            <w:webHidden/>
          </w:rPr>
          <w:fldChar w:fldCharType="end"/>
        </w:r>
      </w:hyperlink>
    </w:p>
    <w:p w14:paraId="4ED9A7E6" w14:textId="2B4040BF" w:rsidR="00024F86" w:rsidRDefault="00000000">
      <w:pPr>
        <w:pStyle w:val="TableofFigures"/>
        <w:rPr>
          <w:rFonts w:asciiTheme="minorHAnsi" w:eastAsiaTheme="minorEastAsia" w:hAnsiTheme="minorHAnsi"/>
          <w:szCs w:val="30"/>
          <w:lang w:val="en-TH"/>
        </w:rPr>
      </w:pPr>
      <w:hyperlink w:anchor="_Toc120563135" w:history="1">
        <w:r w:rsidR="00024F86" w:rsidRPr="00350DD2">
          <w:rPr>
            <w:rStyle w:val="Hyperlink"/>
          </w:rPr>
          <w:t>Figure 3.2: SIRA systems workflow</w:t>
        </w:r>
        <w:r w:rsidR="00024F86">
          <w:rPr>
            <w:webHidden/>
          </w:rPr>
          <w:tab/>
        </w:r>
        <w:r w:rsidR="00024F86">
          <w:rPr>
            <w:webHidden/>
          </w:rPr>
          <w:fldChar w:fldCharType="begin"/>
        </w:r>
        <w:r w:rsidR="00024F86">
          <w:rPr>
            <w:webHidden/>
          </w:rPr>
          <w:instrText xml:space="preserve"> PAGEREF _Toc120563135 \h </w:instrText>
        </w:r>
        <w:r w:rsidR="00024F86">
          <w:rPr>
            <w:webHidden/>
          </w:rPr>
        </w:r>
        <w:r w:rsidR="00024F86">
          <w:rPr>
            <w:webHidden/>
          </w:rPr>
          <w:fldChar w:fldCharType="separate"/>
        </w:r>
        <w:r w:rsidR="00024F86">
          <w:rPr>
            <w:webHidden/>
          </w:rPr>
          <w:t>19</w:t>
        </w:r>
        <w:r w:rsidR="00024F86">
          <w:rPr>
            <w:webHidden/>
          </w:rPr>
          <w:fldChar w:fldCharType="end"/>
        </w:r>
      </w:hyperlink>
    </w:p>
    <w:p w14:paraId="0F0AF13C" w14:textId="4C9FA971" w:rsidR="00024F86" w:rsidRDefault="00000000">
      <w:pPr>
        <w:pStyle w:val="TableofFigures"/>
        <w:rPr>
          <w:rFonts w:asciiTheme="minorHAnsi" w:eastAsiaTheme="minorEastAsia" w:hAnsiTheme="minorHAnsi"/>
          <w:szCs w:val="30"/>
          <w:lang w:val="en-TH"/>
        </w:rPr>
      </w:pPr>
      <w:hyperlink w:anchor="_Toc120563136" w:history="1">
        <w:r w:rsidR="00024F86" w:rsidRPr="00350DD2">
          <w:rPr>
            <w:rStyle w:val="Hyperlink"/>
          </w:rPr>
          <w:t>Figure 3.3: Structure chart of SIRA system</w:t>
        </w:r>
        <w:r w:rsidR="00024F86">
          <w:rPr>
            <w:webHidden/>
          </w:rPr>
          <w:tab/>
        </w:r>
        <w:r w:rsidR="00024F86">
          <w:rPr>
            <w:webHidden/>
          </w:rPr>
          <w:fldChar w:fldCharType="begin"/>
        </w:r>
        <w:r w:rsidR="00024F86">
          <w:rPr>
            <w:webHidden/>
          </w:rPr>
          <w:instrText xml:space="preserve"> PAGEREF _Toc120563136 \h </w:instrText>
        </w:r>
        <w:r w:rsidR="00024F86">
          <w:rPr>
            <w:webHidden/>
          </w:rPr>
        </w:r>
        <w:r w:rsidR="00024F86">
          <w:rPr>
            <w:webHidden/>
          </w:rPr>
          <w:fldChar w:fldCharType="separate"/>
        </w:r>
        <w:r w:rsidR="00024F86">
          <w:rPr>
            <w:webHidden/>
          </w:rPr>
          <w:t>21</w:t>
        </w:r>
        <w:r w:rsidR="00024F86">
          <w:rPr>
            <w:webHidden/>
          </w:rPr>
          <w:fldChar w:fldCharType="end"/>
        </w:r>
      </w:hyperlink>
    </w:p>
    <w:p w14:paraId="31D533A2" w14:textId="344E0017" w:rsidR="00024F86" w:rsidRDefault="00000000">
      <w:pPr>
        <w:pStyle w:val="TableofFigures"/>
        <w:rPr>
          <w:rFonts w:asciiTheme="minorHAnsi" w:eastAsiaTheme="minorEastAsia" w:hAnsiTheme="minorHAnsi"/>
          <w:szCs w:val="30"/>
          <w:lang w:val="en-TH"/>
        </w:rPr>
      </w:pPr>
      <w:hyperlink w:anchor="_Toc120563137" w:history="1">
        <w:r w:rsidR="00024F86" w:rsidRPr="00350DD2">
          <w:rPr>
            <w:rStyle w:val="Hyperlink"/>
          </w:rPr>
          <w:t>Figure 3.4: SIRA Data Flow Diagram Level 0</w:t>
        </w:r>
        <w:r w:rsidR="00024F86">
          <w:rPr>
            <w:webHidden/>
          </w:rPr>
          <w:tab/>
        </w:r>
        <w:r w:rsidR="00024F86">
          <w:rPr>
            <w:webHidden/>
          </w:rPr>
          <w:fldChar w:fldCharType="begin"/>
        </w:r>
        <w:r w:rsidR="00024F86">
          <w:rPr>
            <w:webHidden/>
          </w:rPr>
          <w:instrText xml:space="preserve"> PAGEREF _Toc120563137 \h </w:instrText>
        </w:r>
        <w:r w:rsidR="00024F86">
          <w:rPr>
            <w:webHidden/>
          </w:rPr>
        </w:r>
        <w:r w:rsidR="00024F86">
          <w:rPr>
            <w:webHidden/>
          </w:rPr>
          <w:fldChar w:fldCharType="separate"/>
        </w:r>
        <w:r w:rsidR="00024F86">
          <w:rPr>
            <w:webHidden/>
          </w:rPr>
          <w:t>25</w:t>
        </w:r>
        <w:r w:rsidR="00024F86">
          <w:rPr>
            <w:webHidden/>
          </w:rPr>
          <w:fldChar w:fldCharType="end"/>
        </w:r>
      </w:hyperlink>
    </w:p>
    <w:p w14:paraId="5B2AA777" w14:textId="202C4904" w:rsidR="00024F86" w:rsidRDefault="00000000">
      <w:pPr>
        <w:pStyle w:val="TableofFigures"/>
        <w:rPr>
          <w:rFonts w:asciiTheme="minorHAnsi" w:eastAsiaTheme="minorEastAsia" w:hAnsiTheme="minorHAnsi"/>
          <w:szCs w:val="30"/>
          <w:lang w:val="en-TH"/>
        </w:rPr>
      </w:pPr>
      <w:hyperlink w:anchor="_Toc120563138" w:history="1">
        <w:r w:rsidR="00024F86" w:rsidRPr="00350DD2">
          <w:rPr>
            <w:rStyle w:val="Hyperlink"/>
          </w:rPr>
          <w:t>Figure 3.5: SIRA Data Flow Diagram Level 1</w:t>
        </w:r>
        <w:r w:rsidR="00024F86">
          <w:rPr>
            <w:webHidden/>
          </w:rPr>
          <w:tab/>
        </w:r>
        <w:r w:rsidR="00024F86">
          <w:rPr>
            <w:webHidden/>
          </w:rPr>
          <w:fldChar w:fldCharType="begin"/>
        </w:r>
        <w:r w:rsidR="00024F86">
          <w:rPr>
            <w:webHidden/>
          </w:rPr>
          <w:instrText xml:space="preserve"> PAGEREF _Toc120563138 \h </w:instrText>
        </w:r>
        <w:r w:rsidR="00024F86">
          <w:rPr>
            <w:webHidden/>
          </w:rPr>
        </w:r>
        <w:r w:rsidR="00024F86">
          <w:rPr>
            <w:webHidden/>
          </w:rPr>
          <w:fldChar w:fldCharType="separate"/>
        </w:r>
        <w:r w:rsidR="00024F86">
          <w:rPr>
            <w:webHidden/>
          </w:rPr>
          <w:t>26</w:t>
        </w:r>
        <w:r w:rsidR="00024F86">
          <w:rPr>
            <w:webHidden/>
          </w:rPr>
          <w:fldChar w:fldCharType="end"/>
        </w:r>
      </w:hyperlink>
    </w:p>
    <w:p w14:paraId="0E67635D" w14:textId="58DD3355" w:rsidR="00024F86" w:rsidRDefault="00000000">
      <w:pPr>
        <w:pStyle w:val="TableofFigures"/>
        <w:rPr>
          <w:rFonts w:asciiTheme="minorHAnsi" w:eastAsiaTheme="minorEastAsia" w:hAnsiTheme="minorHAnsi"/>
          <w:szCs w:val="30"/>
          <w:lang w:val="en-TH"/>
        </w:rPr>
      </w:pPr>
      <w:hyperlink w:anchor="_Toc120563139" w:history="1">
        <w:r w:rsidR="00024F86" w:rsidRPr="00350DD2">
          <w:rPr>
            <w:rStyle w:val="Hyperlink"/>
          </w:rPr>
          <w:t>Figure 3.6: Conceptual ER-Diagram of SIRA Database</w:t>
        </w:r>
        <w:r w:rsidR="00024F86">
          <w:rPr>
            <w:webHidden/>
          </w:rPr>
          <w:tab/>
        </w:r>
        <w:r w:rsidR="00024F86">
          <w:rPr>
            <w:webHidden/>
          </w:rPr>
          <w:fldChar w:fldCharType="begin"/>
        </w:r>
        <w:r w:rsidR="00024F86">
          <w:rPr>
            <w:webHidden/>
          </w:rPr>
          <w:instrText xml:space="preserve"> PAGEREF _Toc120563139 \h </w:instrText>
        </w:r>
        <w:r w:rsidR="00024F86">
          <w:rPr>
            <w:webHidden/>
          </w:rPr>
        </w:r>
        <w:r w:rsidR="00024F86">
          <w:rPr>
            <w:webHidden/>
          </w:rPr>
          <w:fldChar w:fldCharType="separate"/>
        </w:r>
        <w:r w:rsidR="00024F86">
          <w:rPr>
            <w:webHidden/>
          </w:rPr>
          <w:t>37</w:t>
        </w:r>
        <w:r w:rsidR="00024F86">
          <w:rPr>
            <w:webHidden/>
          </w:rPr>
          <w:fldChar w:fldCharType="end"/>
        </w:r>
      </w:hyperlink>
    </w:p>
    <w:p w14:paraId="2F5BA62D" w14:textId="645EF354" w:rsidR="00024F86" w:rsidRDefault="00000000">
      <w:pPr>
        <w:pStyle w:val="TableofFigures"/>
        <w:rPr>
          <w:rFonts w:asciiTheme="minorHAnsi" w:eastAsiaTheme="minorEastAsia" w:hAnsiTheme="minorHAnsi"/>
          <w:szCs w:val="30"/>
          <w:lang w:val="en-TH"/>
        </w:rPr>
      </w:pPr>
      <w:hyperlink w:anchor="_Toc120563140" w:history="1">
        <w:r w:rsidR="00024F86" w:rsidRPr="00350DD2">
          <w:rPr>
            <w:rStyle w:val="Hyperlink"/>
          </w:rPr>
          <w:t>Figure 3.7: Register and Login</w:t>
        </w:r>
        <w:r w:rsidR="00024F86">
          <w:rPr>
            <w:webHidden/>
          </w:rPr>
          <w:tab/>
        </w:r>
        <w:r w:rsidR="00024F86">
          <w:rPr>
            <w:webHidden/>
          </w:rPr>
          <w:fldChar w:fldCharType="begin"/>
        </w:r>
        <w:r w:rsidR="00024F86">
          <w:rPr>
            <w:webHidden/>
          </w:rPr>
          <w:instrText xml:space="preserve"> PAGEREF _Toc120563140 \h </w:instrText>
        </w:r>
        <w:r w:rsidR="00024F86">
          <w:rPr>
            <w:webHidden/>
          </w:rPr>
        </w:r>
        <w:r w:rsidR="00024F86">
          <w:rPr>
            <w:webHidden/>
          </w:rPr>
          <w:fldChar w:fldCharType="separate"/>
        </w:r>
        <w:r w:rsidR="00024F86">
          <w:rPr>
            <w:webHidden/>
          </w:rPr>
          <w:t>57</w:t>
        </w:r>
        <w:r w:rsidR="00024F86">
          <w:rPr>
            <w:webHidden/>
          </w:rPr>
          <w:fldChar w:fldCharType="end"/>
        </w:r>
      </w:hyperlink>
    </w:p>
    <w:p w14:paraId="6A02D972" w14:textId="755EB236" w:rsidR="00024F86" w:rsidRDefault="00000000">
      <w:pPr>
        <w:pStyle w:val="TableofFigures"/>
        <w:rPr>
          <w:rFonts w:asciiTheme="minorHAnsi" w:eastAsiaTheme="minorEastAsia" w:hAnsiTheme="minorHAnsi"/>
          <w:szCs w:val="30"/>
          <w:lang w:val="en-TH"/>
        </w:rPr>
      </w:pPr>
      <w:hyperlink w:anchor="_Toc120563141" w:history="1">
        <w:r w:rsidR="00024F86" w:rsidRPr="00350DD2">
          <w:rPr>
            <w:rStyle w:val="Hyperlink"/>
          </w:rPr>
          <w:t>Figure 3.8 Staff/Athlete Homepage</w:t>
        </w:r>
        <w:r w:rsidR="00024F86">
          <w:rPr>
            <w:webHidden/>
          </w:rPr>
          <w:tab/>
        </w:r>
        <w:r w:rsidR="00024F86">
          <w:rPr>
            <w:webHidden/>
          </w:rPr>
          <w:fldChar w:fldCharType="begin"/>
        </w:r>
        <w:r w:rsidR="00024F86">
          <w:rPr>
            <w:webHidden/>
          </w:rPr>
          <w:instrText xml:space="preserve"> PAGEREF _Toc120563141 \h </w:instrText>
        </w:r>
        <w:r w:rsidR="00024F86">
          <w:rPr>
            <w:webHidden/>
          </w:rPr>
        </w:r>
        <w:r w:rsidR="00024F86">
          <w:rPr>
            <w:webHidden/>
          </w:rPr>
          <w:fldChar w:fldCharType="separate"/>
        </w:r>
        <w:r w:rsidR="00024F86">
          <w:rPr>
            <w:webHidden/>
          </w:rPr>
          <w:t>58</w:t>
        </w:r>
        <w:r w:rsidR="00024F86">
          <w:rPr>
            <w:webHidden/>
          </w:rPr>
          <w:fldChar w:fldCharType="end"/>
        </w:r>
      </w:hyperlink>
    </w:p>
    <w:p w14:paraId="0A5CE719" w14:textId="2B07D0D9" w:rsidR="00024F86" w:rsidRDefault="00000000">
      <w:pPr>
        <w:pStyle w:val="TableofFigures"/>
        <w:rPr>
          <w:rFonts w:asciiTheme="minorHAnsi" w:eastAsiaTheme="minorEastAsia" w:hAnsiTheme="minorHAnsi"/>
          <w:szCs w:val="30"/>
          <w:lang w:val="en-TH"/>
        </w:rPr>
      </w:pPr>
      <w:hyperlink w:anchor="_Toc120563142" w:history="1">
        <w:r w:rsidR="00024F86" w:rsidRPr="00350DD2">
          <w:rPr>
            <w:rStyle w:val="Hyperlink"/>
          </w:rPr>
          <w:t>Figure 3.9: Questionnaire page</w:t>
        </w:r>
        <w:r w:rsidR="00024F86">
          <w:rPr>
            <w:webHidden/>
          </w:rPr>
          <w:tab/>
        </w:r>
        <w:r w:rsidR="00024F86">
          <w:rPr>
            <w:webHidden/>
          </w:rPr>
          <w:fldChar w:fldCharType="begin"/>
        </w:r>
        <w:r w:rsidR="00024F86">
          <w:rPr>
            <w:webHidden/>
          </w:rPr>
          <w:instrText xml:space="preserve"> PAGEREF _Toc120563142 \h </w:instrText>
        </w:r>
        <w:r w:rsidR="00024F86">
          <w:rPr>
            <w:webHidden/>
          </w:rPr>
        </w:r>
        <w:r w:rsidR="00024F86">
          <w:rPr>
            <w:webHidden/>
          </w:rPr>
          <w:fldChar w:fldCharType="separate"/>
        </w:r>
        <w:r w:rsidR="00024F86">
          <w:rPr>
            <w:webHidden/>
          </w:rPr>
          <w:t>59</w:t>
        </w:r>
        <w:r w:rsidR="00024F86">
          <w:rPr>
            <w:webHidden/>
          </w:rPr>
          <w:fldChar w:fldCharType="end"/>
        </w:r>
      </w:hyperlink>
    </w:p>
    <w:p w14:paraId="291A6726" w14:textId="46D0EDFA" w:rsidR="00024F86" w:rsidRDefault="00000000">
      <w:pPr>
        <w:pStyle w:val="TableofFigures"/>
        <w:rPr>
          <w:rFonts w:asciiTheme="minorHAnsi" w:eastAsiaTheme="minorEastAsia" w:hAnsiTheme="minorHAnsi"/>
          <w:szCs w:val="30"/>
          <w:lang w:val="en-TH"/>
        </w:rPr>
      </w:pPr>
      <w:hyperlink w:anchor="_Toc120563143" w:history="1">
        <w:r w:rsidR="00024F86" w:rsidRPr="00350DD2">
          <w:rPr>
            <w:rStyle w:val="Hyperlink"/>
          </w:rPr>
          <w:t>Figure 3.10: Recording page</w:t>
        </w:r>
        <w:r w:rsidR="00024F86">
          <w:rPr>
            <w:webHidden/>
          </w:rPr>
          <w:tab/>
        </w:r>
        <w:r w:rsidR="00024F86">
          <w:rPr>
            <w:webHidden/>
          </w:rPr>
          <w:fldChar w:fldCharType="begin"/>
        </w:r>
        <w:r w:rsidR="00024F86">
          <w:rPr>
            <w:webHidden/>
          </w:rPr>
          <w:instrText xml:space="preserve"> PAGEREF _Toc120563143 \h </w:instrText>
        </w:r>
        <w:r w:rsidR="00024F86">
          <w:rPr>
            <w:webHidden/>
          </w:rPr>
        </w:r>
        <w:r w:rsidR="00024F86">
          <w:rPr>
            <w:webHidden/>
          </w:rPr>
          <w:fldChar w:fldCharType="separate"/>
        </w:r>
        <w:r w:rsidR="00024F86">
          <w:rPr>
            <w:webHidden/>
          </w:rPr>
          <w:t>60</w:t>
        </w:r>
        <w:r w:rsidR="00024F86">
          <w:rPr>
            <w:webHidden/>
          </w:rPr>
          <w:fldChar w:fldCharType="end"/>
        </w:r>
      </w:hyperlink>
    </w:p>
    <w:p w14:paraId="74F3F810" w14:textId="2FF324B7" w:rsidR="00024F86" w:rsidRDefault="00000000">
      <w:pPr>
        <w:pStyle w:val="TableofFigures"/>
        <w:rPr>
          <w:rFonts w:asciiTheme="minorHAnsi" w:eastAsiaTheme="minorEastAsia" w:hAnsiTheme="minorHAnsi"/>
          <w:szCs w:val="30"/>
          <w:lang w:val="en-TH"/>
        </w:rPr>
      </w:pPr>
      <w:hyperlink w:anchor="_Toc120563144" w:history="1">
        <w:r w:rsidR="00024F86" w:rsidRPr="00350DD2">
          <w:rPr>
            <w:rStyle w:val="Hyperlink"/>
          </w:rPr>
          <w:t>Figure 3.11: Notification page</w:t>
        </w:r>
        <w:r w:rsidR="00024F86">
          <w:rPr>
            <w:webHidden/>
          </w:rPr>
          <w:tab/>
        </w:r>
        <w:r w:rsidR="00024F86">
          <w:rPr>
            <w:webHidden/>
          </w:rPr>
          <w:fldChar w:fldCharType="begin"/>
        </w:r>
        <w:r w:rsidR="00024F86">
          <w:rPr>
            <w:webHidden/>
          </w:rPr>
          <w:instrText xml:space="preserve"> PAGEREF _Toc120563144 \h </w:instrText>
        </w:r>
        <w:r w:rsidR="00024F86">
          <w:rPr>
            <w:webHidden/>
          </w:rPr>
        </w:r>
        <w:r w:rsidR="00024F86">
          <w:rPr>
            <w:webHidden/>
          </w:rPr>
          <w:fldChar w:fldCharType="separate"/>
        </w:r>
        <w:r w:rsidR="00024F86">
          <w:rPr>
            <w:webHidden/>
          </w:rPr>
          <w:t>61</w:t>
        </w:r>
        <w:r w:rsidR="00024F86">
          <w:rPr>
            <w:webHidden/>
          </w:rPr>
          <w:fldChar w:fldCharType="end"/>
        </w:r>
      </w:hyperlink>
    </w:p>
    <w:p w14:paraId="4E808728" w14:textId="7A21C5FA" w:rsidR="00024F86" w:rsidRDefault="00000000">
      <w:pPr>
        <w:pStyle w:val="TableofFigures"/>
        <w:rPr>
          <w:rFonts w:asciiTheme="minorHAnsi" w:eastAsiaTheme="minorEastAsia" w:hAnsiTheme="minorHAnsi"/>
          <w:szCs w:val="30"/>
          <w:lang w:val="en-TH"/>
        </w:rPr>
      </w:pPr>
      <w:hyperlink w:anchor="_Toc120563145" w:history="1">
        <w:r w:rsidR="00024F86" w:rsidRPr="00350DD2">
          <w:rPr>
            <w:rStyle w:val="Hyperlink"/>
          </w:rPr>
          <w:t>Figure 3.12: History page</w:t>
        </w:r>
        <w:r w:rsidR="00024F86">
          <w:rPr>
            <w:webHidden/>
          </w:rPr>
          <w:tab/>
        </w:r>
        <w:r w:rsidR="00024F86">
          <w:rPr>
            <w:webHidden/>
          </w:rPr>
          <w:fldChar w:fldCharType="begin"/>
        </w:r>
        <w:r w:rsidR="00024F86">
          <w:rPr>
            <w:webHidden/>
          </w:rPr>
          <w:instrText xml:space="preserve"> PAGEREF _Toc120563145 \h </w:instrText>
        </w:r>
        <w:r w:rsidR="00024F86">
          <w:rPr>
            <w:webHidden/>
          </w:rPr>
        </w:r>
        <w:r w:rsidR="00024F86">
          <w:rPr>
            <w:webHidden/>
          </w:rPr>
          <w:fldChar w:fldCharType="separate"/>
        </w:r>
        <w:r w:rsidR="00024F86">
          <w:rPr>
            <w:webHidden/>
          </w:rPr>
          <w:t>62</w:t>
        </w:r>
        <w:r w:rsidR="00024F86">
          <w:rPr>
            <w:webHidden/>
          </w:rPr>
          <w:fldChar w:fldCharType="end"/>
        </w:r>
      </w:hyperlink>
    </w:p>
    <w:p w14:paraId="33CDE16C" w14:textId="2AC73A28" w:rsidR="00024F86" w:rsidRDefault="00000000">
      <w:pPr>
        <w:pStyle w:val="TableofFigures"/>
        <w:rPr>
          <w:rFonts w:asciiTheme="minorHAnsi" w:eastAsiaTheme="minorEastAsia" w:hAnsiTheme="minorHAnsi"/>
          <w:szCs w:val="30"/>
          <w:lang w:val="en-TH"/>
        </w:rPr>
      </w:pPr>
      <w:hyperlink w:anchor="_Toc120563146" w:history="1">
        <w:r w:rsidR="00024F86" w:rsidRPr="00350DD2">
          <w:rPr>
            <w:rStyle w:val="Hyperlink"/>
          </w:rPr>
          <w:t>Figure 3.13: Staff’s case page</w:t>
        </w:r>
        <w:r w:rsidR="00024F86">
          <w:rPr>
            <w:webHidden/>
          </w:rPr>
          <w:tab/>
        </w:r>
        <w:r w:rsidR="00024F86">
          <w:rPr>
            <w:webHidden/>
          </w:rPr>
          <w:fldChar w:fldCharType="begin"/>
        </w:r>
        <w:r w:rsidR="00024F86">
          <w:rPr>
            <w:webHidden/>
          </w:rPr>
          <w:instrText xml:space="preserve"> PAGEREF _Toc120563146 \h </w:instrText>
        </w:r>
        <w:r w:rsidR="00024F86">
          <w:rPr>
            <w:webHidden/>
          </w:rPr>
        </w:r>
        <w:r w:rsidR="00024F86">
          <w:rPr>
            <w:webHidden/>
          </w:rPr>
          <w:fldChar w:fldCharType="separate"/>
        </w:r>
        <w:r w:rsidR="00024F86">
          <w:rPr>
            <w:webHidden/>
          </w:rPr>
          <w:t>63</w:t>
        </w:r>
        <w:r w:rsidR="00024F86">
          <w:rPr>
            <w:webHidden/>
          </w:rPr>
          <w:fldChar w:fldCharType="end"/>
        </w:r>
      </w:hyperlink>
    </w:p>
    <w:p w14:paraId="41940AF9" w14:textId="7C4DC88B"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20318138"/>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20318139"/>
      <w:bookmarkStart w:id="34" w:name="_Toc165641768"/>
      <w:r>
        <w:t>Motivation</w:t>
      </w:r>
      <w:bookmarkEnd w:id="24"/>
      <w:bookmarkEnd w:id="25"/>
      <w:bookmarkEnd w:id="26"/>
      <w:bookmarkEnd w:id="27"/>
      <w:bookmarkEnd w:id="28"/>
      <w:bookmarkEnd w:id="29"/>
      <w:bookmarkEnd w:id="30"/>
      <w:bookmarkEnd w:id="31"/>
      <w:bookmarkEnd w:id="32"/>
      <w:bookmarkEnd w:id="33"/>
    </w:p>
    <w:p w14:paraId="10F0C702" w14:textId="1ADBC3BA" w:rsidR="00415F0A" w:rsidRPr="005111F0" w:rsidRDefault="00DF5392" w:rsidP="00EA0DB2">
      <w:pPr>
        <w:pStyle w:val="NormalWeb"/>
        <w:spacing w:line="360" w:lineRule="auto"/>
        <w:ind w:firstLine="576"/>
        <w:jc w:val="thaiDistribute"/>
        <w:rPr>
          <w:rFonts w:ascii="TimesNewRomanPSMT" w:hAnsi="TimesNewRomanPSMT" w:cstheme="minorBidi"/>
        </w:rPr>
      </w:pPr>
      <w:r w:rsidRPr="00DF5392">
        <w:rPr>
          <w:rFonts w:ascii="TimesNewRomanPSMT" w:hAnsi="TimesNewRomanPSMT"/>
        </w:rPr>
        <w:t xml:space="preserve">Nowadays, injuries usually happen whether physical, mental or health, especially for athletes. Injury problems can affect athletes with their training, practice, as well as a competition. Athletes' performance would be decreased, resulting in their winning success in a competition or evenly lacking training. In addition, </w:t>
      </w:r>
      <w:proofErr w:type="gramStart"/>
      <w:r w:rsidRPr="00DF5392">
        <w:rPr>
          <w:rFonts w:ascii="TimesNewRomanPSMT" w:hAnsi="TimesNewRomanPSMT"/>
        </w:rPr>
        <w:t>staff</w:t>
      </w:r>
      <w:proofErr w:type="gramEnd"/>
      <w:r w:rsidRPr="00DF5392">
        <w:rPr>
          <w:rFonts w:ascii="TimesNewRomanPSMT" w:hAnsi="TimesNewRomanPSMT"/>
        </w:rPr>
        <w:t xml:space="preserve"> or medical teams (e.g., coaches, doctors, physical therapists, psychologists) would also be affected by athletes’ injuries. Due to athlete’s injury problems, staffs </w:t>
      </w:r>
      <w:proofErr w:type="gramStart"/>
      <w:r w:rsidRPr="00DF5392">
        <w:rPr>
          <w:rFonts w:ascii="TimesNewRomanPSMT" w:hAnsi="TimesNewRomanPSMT"/>
        </w:rPr>
        <w:t>have to</w:t>
      </w:r>
      <w:proofErr w:type="gramEnd"/>
      <w:r w:rsidRPr="00DF5392">
        <w:rPr>
          <w:rFonts w:ascii="TimesNewRomanPSMT" w:hAnsi="TimesNewRomanPSMT"/>
        </w:rPr>
        <w:t xml:space="preserve"> create or change a plan to suit the athlete's problem. Thus, it would be difficult to adjust if the athlete’s problem information is sent late. </w:t>
      </w:r>
      <w:proofErr w:type="gramStart"/>
      <w:r w:rsidRPr="00DF5392">
        <w:rPr>
          <w:rFonts w:ascii="TimesNewRomanPSMT" w:hAnsi="TimesNewRomanPSMT"/>
        </w:rPr>
        <w:t>In order to</w:t>
      </w:r>
      <w:proofErr w:type="gramEnd"/>
      <w:r w:rsidRPr="00DF5392">
        <w:rPr>
          <w:rFonts w:ascii="TimesNewRomanPSMT" w:hAnsi="TimesNewRomanPSMT"/>
        </w:rPr>
        <w:t xml:space="preserve"> prevent those problems, keeping records of the athlete’s problems as well as medical recordings from diagnostics are important. Collecting the record from both athletes and staff will assist the athletes’ injury problems </w:t>
      </w:r>
      <w:proofErr w:type="gramStart"/>
      <w:r w:rsidRPr="00DF5392">
        <w:rPr>
          <w:rFonts w:ascii="TimesNewRomanPSMT" w:hAnsi="TimesNewRomanPSMT"/>
        </w:rPr>
        <w:t>in order to</w:t>
      </w:r>
      <w:proofErr w:type="gramEnd"/>
      <w:r w:rsidRPr="00DF5392">
        <w:rPr>
          <w:rFonts w:ascii="TimesNewRomanPSMT" w:hAnsi="TimesNewRomanPSMT"/>
        </w:rPr>
        <w:t xml:space="preserve"> decrease treatment time, so athletes can heal themselves with the correct method and also understand their injury status and what they need to do. Moreover, staff can plan whether healing, training, or </w:t>
      </w:r>
      <w:r w:rsidR="00CA3BF9">
        <w:rPr>
          <w:rFonts w:ascii="TimesNewRomanPSMT" w:hAnsi="TimesNewRomanPSMT"/>
        </w:rPr>
        <w:t>competition</w:t>
      </w:r>
      <w:r w:rsidRPr="00DF5392">
        <w:rPr>
          <w:rFonts w:ascii="TimesNewRomanPSMT" w:hAnsi="TimesNewRomanPSMT"/>
        </w:rPr>
        <w:t xml:space="preserve"> for injured athletes. Therefore, building a platform for keeping those records will extremely be useful for both athletes and staff</w:t>
      </w:r>
      <w:r w:rsidR="005111F0">
        <w:rPr>
          <w:rFonts w:ascii="TimesNewRomanPSMT" w:hAnsi="TimesNewRomanPSMT" w:cstheme="minorBidi"/>
        </w:rPr>
        <w:t>.</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20318140"/>
      <w:r>
        <w:t>Problem Statement</w:t>
      </w:r>
      <w:bookmarkEnd w:id="34"/>
      <w:bookmarkEnd w:id="35"/>
      <w:bookmarkEnd w:id="36"/>
      <w:bookmarkEnd w:id="37"/>
      <w:bookmarkEnd w:id="38"/>
      <w:bookmarkEnd w:id="39"/>
      <w:bookmarkEnd w:id="40"/>
      <w:bookmarkEnd w:id="41"/>
      <w:bookmarkEnd w:id="42"/>
      <w:bookmarkEnd w:id="43"/>
      <w:bookmarkEnd w:id="44"/>
    </w:p>
    <w:p w14:paraId="7DDBED31" w14:textId="0003CB02" w:rsidR="003E185B" w:rsidRDefault="00DF5392" w:rsidP="003E185B">
      <w:pPr>
        <w:pStyle w:val="NormalWeb"/>
        <w:spacing w:before="280" w:beforeAutospacing="0" w:after="0" w:afterAutospacing="0" w:line="360" w:lineRule="auto"/>
        <w:ind w:firstLine="576"/>
        <w:jc w:val="both"/>
        <w:rPr>
          <w:rFonts w:ascii="Times" w:hAnsi="Times"/>
          <w:color w:val="000000"/>
        </w:rPr>
      </w:pPr>
      <w:r w:rsidRPr="00DF5392">
        <w:rPr>
          <w:rFonts w:ascii="Times" w:hAnsi="Times"/>
          <w:color w:val="000000"/>
        </w:rPr>
        <w:t xml:space="preserve">Recording the athlete’s problems </w:t>
      </w:r>
      <w:proofErr w:type="gramStart"/>
      <w:r w:rsidRPr="00DF5392">
        <w:rPr>
          <w:rFonts w:ascii="Times" w:hAnsi="Times"/>
          <w:color w:val="000000"/>
        </w:rPr>
        <w:t>actually happened</w:t>
      </w:r>
      <w:proofErr w:type="gramEnd"/>
      <w:r w:rsidRPr="00DF5392">
        <w:rPr>
          <w:rFonts w:ascii="Times" w:hAnsi="Times"/>
          <w:color w:val="000000"/>
        </w:rPr>
        <w:t xml:space="preserve"> in Thailand. However, there are two main problems with recording systems</w:t>
      </w:r>
      <w:r w:rsidR="005111F0">
        <w:rPr>
          <w:rFonts w:ascii="Times" w:hAnsi="Times"/>
          <w:color w:val="000000"/>
        </w:rPr>
        <w:t>:</w:t>
      </w:r>
    </w:p>
    <w:p w14:paraId="0ED852FC" w14:textId="4767D5F3" w:rsidR="003E185B" w:rsidRPr="003E185B" w:rsidRDefault="003E185B" w:rsidP="003E185B">
      <w:pPr>
        <w:pStyle w:val="Heading3"/>
        <w:numPr>
          <w:ilvl w:val="2"/>
          <w:numId w:val="1"/>
        </w:numPr>
      </w:pPr>
      <w:bookmarkStart w:id="45" w:name="_Toc120318141"/>
      <w:r w:rsidRPr="003E185B">
        <w:lastRenderedPageBreak/>
        <w:t>Recording with Paper</w:t>
      </w:r>
      <w:bookmarkEnd w:id="45"/>
    </w:p>
    <w:p w14:paraId="750A28C2" w14:textId="2457E57E" w:rsidR="003E185B" w:rsidRPr="003E185B" w:rsidRDefault="00C8756D" w:rsidP="00C8756D">
      <w:pPr>
        <w:ind w:left="720"/>
        <w:jc w:val="thaiDistribute"/>
        <w:rPr>
          <w:cs/>
        </w:rPr>
      </w:pPr>
      <w:r>
        <w:tab/>
      </w:r>
      <w:r w:rsidR="00DF5392" w:rsidRPr="00DF5392">
        <w:t xml:space="preserve">The paper-based recording has </w:t>
      </w:r>
      <w:proofErr w:type="gramStart"/>
      <w:r w:rsidR="00DF5392" w:rsidRPr="00DF5392">
        <w:t>a number of</w:t>
      </w:r>
      <w:proofErr w:type="gramEnd"/>
      <w:r w:rsidR="00DF5392" w:rsidRPr="00DF5392">
        <w:t xml:space="preserve"> drawbacks, including being hard to find, easily lost, difficult to retrieve, and requiring a large amount of labor. </w:t>
      </w:r>
      <w:proofErr w:type="gramStart"/>
      <w:r w:rsidR="00DF5392" w:rsidRPr="00DF5392">
        <w:t>At the moment</w:t>
      </w:r>
      <w:proofErr w:type="gramEnd"/>
      <w:r w:rsidR="00DF5392" w:rsidRPr="00DF5392">
        <w:t>, we switch to different methods to avoid these issues.</w:t>
      </w:r>
    </w:p>
    <w:p w14:paraId="0581AB27" w14:textId="7D064870" w:rsidR="003E185B" w:rsidRDefault="003E185B" w:rsidP="003E185B">
      <w:pPr>
        <w:pStyle w:val="Heading3"/>
        <w:numPr>
          <w:ilvl w:val="2"/>
          <w:numId w:val="1"/>
        </w:numPr>
      </w:pPr>
      <w:bookmarkStart w:id="46" w:name="_Toc120318142"/>
      <w:r w:rsidRPr="003E185B">
        <w:t>Recording with Google Form</w:t>
      </w:r>
      <w:bookmarkEnd w:id="46"/>
    </w:p>
    <w:p w14:paraId="5949A636" w14:textId="3D35A0EB" w:rsidR="00C8756D" w:rsidRPr="00C8756D" w:rsidRDefault="008620F4" w:rsidP="00C8756D">
      <w:pPr>
        <w:ind w:left="720"/>
        <w:jc w:val="thaiDistribute"/>
        <w:rPr>
          <w:cs/>
        </w:rPr>
      </w:pPr>
      <w:r>
        <w:tab/>
      </w:r>
      <w:r w:rsidR="00DF5392" w:rsidRPr="00DF5392">
        <w:t xml:space="preserve">Google Form recordings are changed methodology from the </w:t>
      </w:r>
      <w:proofErr w:type="gramStart"/>
      <w:r w:rsidR="00DF5392" w:rsidRPr="00DF5392">
        <w:t>paper-based</w:t>
      </w:r>
      <w:proofErr w:type="gramEnd"/>
      <w:r w:rsidR="00DF5392" w:rsidRPr="00DF5392">
        <w:t xml:space="preserve">. However, this method of recording injuries and illness has also had some problems whether scattered information, data integration, and difficult processing. Thus, this method </w:t>
      </w:r>
      <w:proofErr w:type="gramStart"/>
      <w:r w:rsidR="00DF5392" w:rsidRPr="00DF5392">
        <w:t>has to</w:t>
      </w:r>
      <w:proofErr w:type="gramEnd"/>
      <w:r w:rsidR="00DF5392" w:rsidRPr="00DF5392">
        <w:t xml:space="preserve"> be changed to a new one in order to improve the recording system</w:t>
      </w:r>
      <w:r w:rsidR="00C8756D">
        <w:t>.</w:t>
      </w:r>
    </w:p>
    <w:p w14:paraId="140A4427" w14:textId="6EEEC115" w:rsidR="00C51B0C" w:rsidRDefault="00C51B0C" w:rsidP="003D592C">
      <w:pPr>
        <w:pStyle w:val="Heading2"/>
        <w:numPr>
          <w:ilvl w:val="1"/>
          <w:numId w:val="1"/>
        </w:numPr>
      </w:pPr>
      <w:bookmarkStart w:id="47" w:name="_Toc165641769"/>
      <w:bookmarkStart w:id="48" w:name="_Toc183509327"/>
      <w:bookmarkStart w:id="49" w:name="_Toc183509425"/>
      <w:bookmarkStart w:id="50" w:name="_Toc183533959"/>
      <w:bookmarkStart w:id="51" w:name="_Toc183534185"/>
      <w:bookmarkStart w:id="52" w:name="_Toc232925362"/>
      <w:bookmarkStart w:id="53" w:name="_Toc232925442"/>
      <w:bookmarkStart w:id="54" w:name="_Toc232926002"/>
      <w:bookmarkStart w:id="55" w:name="_Toc232926094"/>
      <w:bookmarkStart w:id="56" w:name="_Toc232926217"/>
      <w:bookmarkStart w:id="57" w:name="_Toc120318143"/>
      <w:r>
        <w:t>Objectives of the Project</w:t>
      </w:r>
      <w:bookmarkEnd w:id="47"/>
      <w:bookmarkEnd w:id="48"/>
      <w:bookmarkEnd w:id="49"/>
      <w:bookmarkEnd w:id="50"/>
      <w:bookmarkEnd w:id="51"/>
      <w:bookmarkEnd w:id="52"/>
      <w:bookmarkEnd w:id="53"/>
      <w:bookmarkEnd w:id="54"/>
      <w:bookmarkEnd w:id="55"/>
      <w:bookmarkEnd w:id="56"/>
      <w:bookmarkEnd w:id="57"/>
    </w:p>
    <w:p w14:paraId="2D36C0F7" w14:textId="381719DB" w:rsidR="00556240" w:rsidRPr="00556240" w:rsidRDefault="00556240" w:rsidP="002F584A">
      <w:pPr>
        <w:pStyle w:val="ListParagraph"/>
        <w:numPr>
          <w:ilvl w:val="0"/>
          <w:numId w:val="23"/>
        </w:numPr>
        <w:jc w:val="both"/>
        <w:rPr>
          <w:szCs w:val="30"/>
        </w:rPr>
      </w:pPr>
      <w:r w:rsidRPr="00556240">
        <w:rPr>
          <w:szCs w:val="30"/>
        </w:rPr>
        <w:t>Develop</w:t>
      </w:r>
      <w:r w:rsidR="00DF5392">
        <w:rPr>
          <w:szCs w:val="30"/>
        </w:rPr>
        <w:t xml:space="preserve"> a </w:t>
      </w:r>
      <w:r w:rsidR="000C7486">
        <w:rPr>
          <w:szCs w:val="30"/>
        </w:rPr>
        <w:t>SIRA</w:t>
      </w:r>
      <w:r w:rsidRPr="00556240">
        <w:rPr>
          <w:szCs w:val="30"/>
        </w:rPr>
        <w:t xml:space="preserve"> system capable of managing data on </w:t>
      </w:r>
      <w:r w:rsidR="00DF5392">
        <w:rPr>
          <w:szCs w:val="30"/>
        </w:rPr>
        <w:t>physical injuries, health illnesses, and mental illnesses</w:t>
      </w:r>
    </w:p>
    <w:p w14:paraId="7A4AE659" w14:textId="12DBD0F8" w:rsidR="00556240" w:rsidRPr="00556240" w:rsidRDefault="00DF5392" w:rsidP="002F584A">
      <w:pPr>
        <w:pStyle w:val="ListParagraph"/>
        <w:numPr>
          <w:ilvl w:val="0"/>
          <w:numId w:val="23"/>
        </w:numPr>
        <w:jc w:val="both"/>
        <w:rPr>
          <w:szCs w:val="30"/>
        </w:rPr>
      </w:pPr>
      <w:r>
        <w:rPr>
          <w:szCs w:val="30"/>
        </w:rPr>
        <w:t xml:space="preserve">Make athletes know their injury status </w:t>
      </w:r>
      <w:proofErr w:type="gramStart"/>
      <w:r>
        <w:rPr>
          <w:szCs w:val="30"/>
        </w:rPr>
        <w:t>in order to</w:t>
      </w:r>
      <w:proofErr w:type="gramEnd"/>
      <w:r>
        <w:rPr>
          <w:szCs w:val="30"/>
        </w:rPr>
        <w:t xml:space="preserve"> heal themselves with the correct methodology</w:t>
      </w:r>
    </w:p>
    <w:p w14:paraId="6B41B0B0" w14:textId="4D36F54D" w:rsidR="00C51B0C" w:rsidRPr="00556240" w:rsidRDefault="00556240" w:rsidP="002F584A">
      <w:pPr>
        <w:pStyle w:val="ListParagraph"/>
        <w:numPr>
          <w:ilvl w:val="0"/>
          <w:numId w:val="23"/>
        </w:numPr>
        <w:jc w:val="both"/>
      </w:pPr>
      <w:r w:rsidRPr="00556240">
        <w:rPr>
          <w:szCs w:val="30"/>
        </w:rPr>
        <w:t xml:space="preserve">Enable coaches and the medical staff to </w:t>
      </w:r>
      <w:r w:rsidR="00DF5392">
        <w:rPr>
          <w:szCs w:val="30"/>
        </w:rPr>
        <w:t xml:space="preserve">utilize athlete data to be useful </w:t>
      </w:r>
      <w:r w:rsidRPr="00556240">
        <w:rPr>
          <w:szCs w:val="30"/>
        </w:rPr>
        <w:t>and provide coaching and treatment input to specific athletes</w:t>
      </w:r>
    </w:p>
    <w:p w14:paraId="522451B6" w14:textId="60EBFCB2" w:rsidR="00C51B0C" w:rsidRDefault="00C51B0C" w:rsidP="003D592C">
      <w:pPr>
        <w:pStyle w:val="Heading2"/>
        <w:numPr>
          <w:ilvl w:val="1"/>
          <w:numId w:val="1"/>
        </w:numPr>
      </w:pPr>
      <w:bookmarkStart w:id="58" w:name="_Toc165641770"/>
      <w:bookmarkStart w:id="59" w:name="_Toc183509328"/>
      <w:bookmarkStart w:id="60" w:name="_Toc183509426"/>
      <w:bookmarkStart w:id="61" w:name="_Toc183533960"/>
      <w:bookmarkStart w:id="62" w:name="_Toc183534186"/>
      <w:bookmarkStart w:id="63" w:name="_Toc232925363"/>
      <w:bookmarkStart w:id="64" w:name="_Toc232925443"/>
      <w:bookmarkStart w:id="65" w:name="_Toc232926003"/>
      <w:bookmarkStart w:id="66" w:name="_Toc232926095"/>
      <w:bookmarkStart w:id="67" w:name="_Toc232926218"/>
      <w:bookmarkStart w:id="68" w:name="_Toc120318144"/>
      <w:r>
        <w:t>Scope of the Project</w:t>
      </w:r>
      <w:bookmarkEnd w:id="58"/>
      <w:bookmarkEnd w:id="59"/>
      <w:bookmarkEnd w:id="60"/>
      <w:bookmarkEnd w:id="61"/>
      <w:bookmarkEnd w:id="62"/>
      <w:bookmarkEnd w:id="63"/>
      <w:bookmarkEnd w:id="64"/>
      <w:bookmarkEnd w:id="65"/>
      <w:bookmarkEnd w:id="66"/>
      <w:bookmarkEnd w:id="67"/>
      <w:bookmarkEnd w:id="68"/>
    </w:p>
    <w:p w14:paraId="3FC60CBB" w14:textId="139E3AEB" w:rsidR="00D778C2" w:rsidRDefault="00D778C2">
      <w:pPr>
        <w:pStyle w:val="ListParagraph"/>
        <w:numPr>
          <w:ilvl w:val="0"/>
          <w:numId w:val="25"/>
        </w:numPr>
      </w:pPr>
      <w:r w:rsidRPr="00D778C2">
        <w:t>A mobile platform that can record both athlete’s questionnaires and complaints as well as medical recordings from staff</w:t>
      </w:r>
    </w:p>
    <w:p w14:paraId="445A20F5" w14:textId="206D993C" w:rsidR="00D778C2" w:rsidRDefault="00D778C2">
      <w:pPr>
        <w:pStyle w:val="ListParagraph"/>
        <w:numPr>
          <w:ilvl w:val="0"/>
          <w:numId w:val="25"/>
        </w:numPr>
      </w:pPr>
      <w:r w:rsidRPr="00D778C2">
        <w:t xml:space="preserve">The operating systems provide both IOS and Android </w:t>
      </w:r>
      <w:proofErr w:type="gramStart"/>
      <w:r w:rsidRPr="00D778C2">
        <w:t>in order to</w:t>
      </w:r>
      <w:proofErr w:type="gramEnd"/>
      <w:r w:rsidRPr="00D778C2">
        <w:t xml:space="preserve"> collect for all athletes and staff data from all user devices</w:t>
      </w:r>
    </w:p>
    <w:p w14:paraId="584A289B" w14:textId="6BEDB010" w:rsidR="00DF5392" w:rsidRDefault="00D778C2">
      <w:pPr>
        <w:pStyle w:val="ListParagraph"/>
        <w:numPr>
          <w:ilvl w:val="0"/>
          <w:numId w:val="25"/>
        </w:numPr>
      </w:pPr>
      <w:r>
        <w:t xml:space="preserve">Applied the Oslo Sports Trauma Research Center (OSTRC) </w:t>
      </w:r>
      <w:r w:rsidR="00BE1E23">
        <w:t>questionnaires and</w:t>
      </w:r>
      <w:r w:rsidR="00954122">
        <w:t xml:space="preserve"> International Olympic Committee (IOC) record form </w:t>
      </w:r>
      <w:r>
        <w:t>to the systems</w:t>
      </w:r>
    </w:p>
    <w:p w14:paraId="0217C1C1" w14:textId="2E4D0FEF" w:rsidR="00D778C2" w:rsidRPr="00DF5392" w:rsidRDefault="00D778C2">
      <w:pPr>
        <w:pStyle w:val="ListParagraph"/>
        <w:numPr>
          <w:ilvl w:val="0"/>
          <w:numId w:val="25"/>
        </w:numPr>
      </w:pPr>
      <w:r w:rsidRPr="00D778C2">
        <w:t xml:space="preserve">Sending weekly notifications for athletes </w:t>
      </w:r>
      <w:proofErr w:type="gramStart"/>
      <w:r w:rsidRPr="00D778C2">
        <w:t>in order to</w:t>
      </w:r>
      <w:proofErr w:type="gramEnd"/>
      <w:r w:rsidRPr="00D778C2">
        <w:t xml:space="preserve"> answer questionnaires every week</w:t>
      </w:r>
    </w:p>
    <w:p w14:paraId="1DE3DF02" w14:textId="77777777" w:rsidR="00C51B0C" w:rsidRDefault="00C51B0C" w:rsidP="003D592C">
      <w:pPr>
        <w:pStyle w:val="Heading2"/>
        <w:numPr>
          <w:ilvl w:val="1"/>
          <w:numId w:val="1"/>
        </w:numPr>
      </w:pPr>
      <w:bookmarkStart w:id="69" w:name="_Toc165641771"/>
      <w:bookmarkStart w:id="70" w:name="_Toc183509329"/>
      <w:bookmarkStart w:id="71" w:name="_Toc183509427"/>
      <w:bookmarkStart w:id="72" w:name="_Toc183533961"/>
      <w:bookmarkStart w:id="73" w:name="_Toc183534187"/>
      <w:bookmarkStart w:id="74" w:name="_Toc232925364"/>
      <w:bookmarkStart w:id="75" w:name="_Toc232925444"/>
      <w:bookmarkStart w:id="76" w:name="_Toc232926004"/>
      <w:bookmarkStart w:id="77" w:name="_Toc232926096"/>
      <w:bookmarkStart w:id="78" w:name="_Toc232926219"/>
      <w:bookmarkStart w:id="79" w:name="_Toc120318145"/>
      <w:r>
        <w:lastRenderedPageBreak/>
        <w:t>Expected Benefits</w:t>
      </w:r>
      <w:bookmarkEnd w:id="69"/>
      <w:bookmarkEnd w:id="70"/>
      <w:bookmarkEnd w:id="71"/>
      <w:bookmarkEnd w:id="72"/>
      <w:bookmarkEnd w:id="73"/>
      <w:bookmarkEnd w:id="74"/>
      <w:bookmarkEnd w:id="75"/>
      <w:bookmarkEnd w:id="76"/>
      <w:bookmarkEnd w:id="77"/>
      <w:bookmarkEnd w:id="78"/>
      <w:bookmarkEnd w:id="79"/>
    </w:p>
    <w:p w14:paraId="56DE8E80" w14:textId="05A88DFD" w:rsidR="00904178" w:rsidRDefault="008620F4" w:rsidP="008620F4">
      <w:pPr>
        <w:pStyle w:val="TXTParagraph"/>
        <w:ind w:firstLine="0"/>
      </w:pPr>
      <w:r>
        <w:tab/>
      </w:r>
      <w:proofErr w:type="gramStart"/>
      <w:r w:rsidR="00556240">
        <w:t>In order to</w:t>
      </w:r>
      <w:proofErr w:type="gramEnd"/>
      <w:r w:rsidR="00556240">
        <w:t xml:space="preserve"> build the application, we expected our solution would be assisted to any </w:t>
      </w:r>
      <w:r w:rsidR="00CA3BF9">
        <w:t>kind</w:t>
      </w:r>
      <w:r w:rsidR="00556240">
        <w:t xml:space="preserve"> of </w:t>
      </w:r>
      <w:r w:rsidR="003E3124">
        <w:t>t</w:t>
      </w:r>
      <w:r w:rsidR="003E3124" w:rsidRPr="003E3124">
        <w:t>he users</w:t>
      </w:r>
      <w:r w:rsidR="003E3124">
        <w:t xml:space="preserve"> that</w:t>
      </w:r>
      <w:r w:rsidR="003E3124" w:rsidRPr="003E3124">
        <w:t xml:space="preserve"> were categorized into two groups: users and developers.</w:t>
      </w:r>
      <w:r w:rsidR="003E3124">
        <w:t xml:space="preserve"> </w:t>
      </w:r>
      <w:r w:rsidR="001E68C2">
        <w:t xml:space="preserve">Furthermore, users were </w:t>
      </w:r>
      <w:r w:rsidR="00CA3BF9">
        <w:t>c</w:t>
      </w:r>
      <w:r w:rsidR="001E68C2">
        <w:t xml:space="preserve">lassified into three groups including athletes, medical team, and organization agents. The description </w:t>
      </w:r>
      <w:r w:rsidR="00CA3BF9">
        <w:t xml:space="preserve">is </w:t>
      </w:r>
      <w:r w:rsidR="001E68C2">
        <w:t>as follows:</w:t>
      </w:r>
    </w:p>
    <w:p w14:paraId="72A264D1" w14:textId="62A8677B" w:rsidR="00C51B0C" w:rsidRDefault="001E68C2">
      <w:pPr>
        <w:pStyle w:val="TXTParagraph"/>
        <w:numPr>
          <w:ilvl w:val="0"/>
          <w:numId w:val="9"/>
        </w:numPr>
      </w:pPr>
      <w:r>
        <w:t>Athlete</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088A3B40" w14:textId="3482540E" w:rsidR="00904178" w:rsidRDefault="00904178" w:rsidP="00904178">
      <w:pPr>
        <w:pStyle w:val="TXTParagraph"/>
        <w:numPr>
          <w:ilvl w:val="1"/>
          <w:numId w:val="9"/>
        </w:numPr>
      </w:pPr>
      <w:r>
        <w:t>Filling out the health questionnaire forms as simple with clearly user interfaces</w:t>
      </w:r>
    </w:p>
    <w:p w14:paraId="5B029C3C" w14:textId="0A4CB2C0" w:rsidR="00C51B0C" w:rsidRDefault="00D275E2">
      <w:pPr>
        <w:pStyle w:val="TXTParagraph"/>
        <w:numPr>
          <w:ilvl w:val="0"/>
          <w:numId w:val="9"/>
        </w:numPr>
      </w:pPr>
      <w:r>
        <w:t>Staff</w:t>
      </w:r>
    </w:p>
    <w:p w14:paraId="2D1419D6" w14:textId="6113121F" w:rsidR="00904178" w:rsidRDefault="00904178">
      <w:pPr>
        <w:pStyle w:val="TXTParagraph"/>
        <w:numPr>
          <w:ilvl w:val="1"/>
          <w:numId w:val="9"/>
        </w:numPr>
      </w:pPr>
      <w:r>
        <w:t>Filling out the medical record form as simple with clearly user interfaces</w:t>
      </w:r>
    </w:p>
    <w:p w14:paraId="33AB1970" w14:textId="6F14652F" w:rsidR="00CA3BF9" w:rsidRDefault="00CA3BF9">
      <w:pPr>
        <w:pStyle w:val="TXTParagraph"/>
        <w:numPr>
          <w:ilvl w:val="1"/>
          <w:numId w:val="9"/>
        </w:numPr>
      </w:pPr>
      <w:r>
        <w:t>Planning for healing, training, competition for injured athletes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6C828519" w14:textId="574E4623" w:rsidR="00D778C2" w:rsidRDefault="004B7111" w:rsidP="00E21429">
      <w:pPr>
        <w:pStyle w:val="ListParagraph"/>
        <w:numPr>
          <w:ilvl w:val="1"/>
          <w:numId w:val="9"/>
        </w:numPr>
      </w:pPr>
      <w:r>
        <w:t xml:space="preserve">Evolving problem-solving, time management, </w:t>
      </w:r>
      <w:r w:rsidR="00442C9C">
        <w:t>prioritizing</w:t>
      </w:r>
      <w:r>
        <w:t xml:space="preserve"> tasks, programming, database management, UX/UI, and presentation skill.</w:t>
      </w:r>
      <w:bookmarkStart w:id="80" w:name="_Toc183509330"/>
      <w:bookmarkStart w:id="81" w:name="_Toc183509428"/>
      <w:bookmarkStart w:id="82" w:name="_Toc183533962"/>
      <w:bookmarkStart w:id="83" w:name="_Toc183534188"/>
      <w:bookmarkStart w:id="84" w:name="_Toc232925365"/>
      <w:bookmarkStart w:id="85" w:name="_Toc232925445"/>
      <w:bookmarkStart w:id="86" w:name="_Toc232926005"/>
      <w:bookmarkStart w:id="87" w:name="_Toc232926097"/>
      <w:bookmarkStart w:id="88" w:name="_Toc232926220"/>
      <w:bookmarkStart w:id="89" w:name="_Toc120318146"/>
    </w:p>
    <w:p w14:paraId="6324515E" w14:textId="134EB464" w:rsidR="00C51B0C" w:rsidRDefault="00C51B0C" w:rsidP="003D592C">
      <w:pPr>
        <w:pStyle w:val="Heading2"/>
        <w:numPr>
          <w:ilvl w:val="1"/>
          <w:numId w:val="1"/>
        </w:numPr>
      </w:pPr>
      <w:r>
        <w:t>Organization of the Document</w:t>
      </w:r>
      <w:bookmarkEnd w:id="80"/>
      <w:bookmarkEnd w:id="81"/>
      <w:bookmarkEnd w:id="82"/>
      <w:bookmarkEnd w:id="83"/>
      <w:bookmarkEnd w:id="84"/>
      <w:bookmarkEnd w:id="85"/>
      <w:bookmarkEnd w:id="86"/>
      <w:bookmarkEnd w:id="87"/>
      <w:bookmarkEnd w:id="88"/>
      <w:bookmarkEnd w:id="89"/>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rsidP="007C0E03">
      <w:pPr>
        <w:pStyle w:val="ListParagraph"/>
        <w:numPr>
          <w:ilvl w:val="0"/>
          <w:numId w:val="10"/>
        </w:numPr>
        <w:jc w:val="both"/>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rsidP="007C0E03">
      <w:pPr>
        <w:pStyle w:val="ListParagraph"/>
        <w:numPr>
          <w:ilvl w:val="0"/>
          <w:numId w:val="10"/>
        </w:numPr>
        <w:jc w:val="both"/>
        <w:rPr>
          <w:rFonts w:eastAsia="Angsana New"/>
        </w:rPr>
      </w:pPr>
      <w:r w:rsidRPr="005173E9">
        <w:lastRenderedPageBreak/>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rsidP="007C0E03">
      <w:pPr>
        <w:pStyle w:val="ListParagraph"/>
        <w:numPr>
          <w:ilvl w:val="0"/>
          <w:numId w:val="10"/>
        </w:numPr>
        <w:jc w:val="both"/>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rsidP="007C0E03">
      <w:pPr>
        <w:pStyle w:val="ListParagraph"/>
        <w:numPr>
          <w:ilvl w:val="0"/>
          <w:numId w:val="10"/>
        </w:numPr>
        <w:jc w:val="both"/>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rsidP="007C0E03">
      <w:pPr>
        <w:pStyle w:val="ListParagraph"/>
        <w:numPr>
          <w:ilvl w:val="0"/>
          <w:numId w:val="10"/>
        </w:numPr>
        <w:jc w:val="both"/>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7C0E03">
      <w:pPr>
        <w:pStyle w:val="ListParagraph"/>
        <w:numPr>
          <w:ilvl w:val="0"/>
          <w:numId w:val="10"/>
        </w:numPr>
        <w:jc w:val="both"/>
        <w:rPr>
          <w:rFonts w:eastAsia="Angsana New"/>
        </w:rPr>
      </w:pPr>
      <w:r w:rsidRPr="005173E9">
        <w:t xml:space="preserve">Conclusion – </w:t>
      </w:r>
      <w:r w:rsidR="00C247D9" w:rsidRPr="00C247D9">
        <w:rPr>
          <w:rFonts w:eastAsia="Angsana New"/>
        </w:rPr>
        <w:t>Conclusion, benefits, issues and limitations, and future work are all included in the sixth chapter.</w:t>
      </w:r>
    </w:p>
    <w:p w14:paraId="63F371B3" w14:textId="77777777" w:rsidR="00D778C2" w:rsidRDefault="00D778C2" w:rsidP="00C51B0C">
      <w:pPr>
        <w:pStyle w:val="CHAPNumber"/>
      </w:pPr>
      <w:bookmarkStart w:id="90" w:name="_Toc183509331"/>
      <w:bookmarkStart w:id="91" w:name="_Toc183534189"/>
      <w:bookmarkStart w:id="92" w:name="_Toc232925366"/>
      <w:bookmarkStart w:id="93" w:name="_Toc232925446"/>
      <w:bookmarkStart w:id="94" w:name="_Toc232926098"/>
      <w:bookmarkStart w:id="95" w:name="_Toc232926221"/>
    </w:p>
    <w:p w14:paraId="5F524C89" w14:textId="77777777" w:rsidR="00D778C2" w:rsidRDefault="00D778C2" w:rsidP="00C51B0C">
      <w:pPr>
        <w:pStyle w:val="CHAPNumber"/>
      </w:pPr>
    </w:p>
    <w:p w14:paraId="177CBF9B" w14:textId="77777777" w:rsidR="00D778C2" w:rsidRDefault="00D778C2" w:rsidP="00C51B0C">
      <w:pPr>
        <w:pStyle w:val="CHAPNumber"/>
      </w:pPr>
    </w:p>
    <w:p w14:paraId="457349C1" w14:textId="77777777" w:rsidR="00D778C2" w:rsidRDefault="00D778C2" w:rsidP="00C51B0C">
      <w:pPr>
        <w:pStyle w:val="CHAPNumber"/>
      </w:pPr>
    </w:p>
    <w:p w14:paraId="1F234CE9" w14:textId="77777777" w:rsidR="00D778C2" w:rsidRDefault="00D778C2" w:rsidP="00C51B0C">
      <w:pPr>
        <w:pStyle w:val="CHAPNumber"/>
      </w:pPr>
    </w:p>
    <w:p w14:paraId="5A17606C" w14:textId="47D8B69C" w:rsidR="00D778C2" w:rsidRDefault="00D778C2" w:rsidP="00C51B0C">
      <w:pPr>
        <w:pStyle w:val="CHAPNumber"/>
      </w:pPr>
    </w:p>
    <w:p w14:paraId="5FE26C11" w14:textId="7F861314" w:rsidR="00E21429" w:rsidRDefault="00E21429" w:rsidP="00C51B0C">
      <w:pPr>
        <w:pStyle w:val="CHAPNumber"/>
      </w:pPr>
    </w:p>
    <w:p w14:paraId="5596D9F4" w14:textId="77777777" w:rsidR="00E21429" w:rsidRDefault="00E21429" w:rsidP="00C51B0C">
      <w:pPr>
        <w:pStyle w:val="CHAPNumber"/>
      </w:pPr>
    </w:p>
    <w:p w14:paraId="58B072DC" w14:textId="5FF5219D" w:rsidR="00C51B0C" w:rsidRPr="00ED7FDD" w:rsidRDefault="00C51B0C" w:rsidP="00C51B0C">
      <w:pPr>
        <w:pStyle w:val="CHAPNumber"/>
      </w:pPr>
      <w:r w:rsidRPr="00ED7FDD">
        <w:lastRenderedPageBreak/>
        <w:t>CHAPTER</w:t>
      </w:r>
      <w:r>
        <w:t xml:space="preserve"> 2</w:t>
      </w:r>
    </w:p>
    <w:p w14:paraId="0433353F" w14:textId="77777777" w:rsidR="00C51B0C" w:rsidRDefault="00C51B0C" w:rsidP="003D592C">
      <w:pPr>
        <w:pStyle w:val="Heading1"/>
        <w:numPr>
          <w:ilvl w:val="0"/>
          <w:numId w:val="1"/>
        </w:numPr>
      </w:pPr>
      <w:bookmarkStart w:id="96" w:name="_Toc163409030"/>
      <w:bookmarkStart w:id="97" w:name="_Toc165641772"/>
      <w:bookmarkStart w:id="98" w:name="_Toc120318147"/>
      <w:r>
        <w:t>Background</w:t>
      </w:r>
      <w:bookmarkEnd w:id="90"/>
      <w:bookmarkEnd w:id="91"/>
      <w:bookmarkEnd w:id="92"/>
      <w:bookmarkEnd w:id="93"/>
      <w:bookmarkEnd w:id="94"/>
      <w:bookmarkEnd w:id="95"/>
      <w:bookmarkEnd w:id="96"/>
      <w:bookmarkEnd w:id="97"/>
      <w:bookmarkEnd w:id="98"/>
    </w:p>
    <w:p w14:paraId="3B8E64C3" w14:textId="4056B3B5" w:rsidR="00C51B0C" w:rsidRDefault="00F53D04" w:rsidP="00C51B0C">
      <w:pPr>
        <w:pStyle w:val="TXTParagraph"/>
      </w:pPr>
      <w:r w:rsidRPr="00F53D04">
        <w:t xml:space="preserve">This chapter includes examples of </w:t>
      </w:r>
      <w:r w:rsidR="00533692">
        <w:t xml:space="preserve">background knowledge and </w:t>
      </w:r>
      <w:r w:rsidRPr="00F53D04">
        <w:t>earlier projects completed by other scholars</w:t>
      </w:r>
      <w:r w:rsidR="00533692">
        <w:t xml:space="preserve"> that we applied some methodology to this project</w:t>
      </w:r>
      <w:r w:rsidRPr="00F53D04">
        <w:t>. We g</w:t>
      </w:r>
      <w:r w:rsidR="00533692">
        <w:t>a</w:t>
      </w:r>
      <w:r w:rsidRPr="00F53D04">
        <w:t xml:space="preserve">ve a summary of the project's content </w:t>
      </w:r>
      <w:r w:rsidR="00533692">
        <w:t xml:space="preserve">and </w:t>
      </w:r>
      <w:r w:rsidR="00C14E97">
        <w:t xml:space="preserve">an example of required knowledge </w:t>
      </w:r>
      <w:proofErr w:type="gramStart"/>
      <w:r w:rsidR="00C14E97">
        <w:t>in order to</w:t>
      </w:r>
      <w:proofErr w:type="gramEnd"/>
      <w:r w:rsidR="00C14E97">
        <w:t xml:space="preserve"> provide more understanding to this project.</w:t>
      </w:r>
    </w:p>
    <w:p w14:paraId="09F93678" w14:textId="1D7BAE7C" w:rsidR="00FE3689" w:rsidRDefault="00FE3689" w:rsidP="00FE3689">
      <w:pPr>
        <w:pStyle w:val="Heading2"/>
        <w:numPr>
          <w:ilvl w:val="1"/>
          <w:numId w:val="1"/>
        </w:numPr>
      </w:pPr>
      <w:r>
        <w:t>Background Knowledge</w:t>
      </w:r>
    </w:p>
    <w:p w14:paraId="2CE17FDF" w14:textId="3CE30151" w:rsidR="00712F2D" w:rsidRDefault="00712F2D" w:rsidP="00712F2D">
      <w:pPr>
        <w:pStyle w:val="Heading3"/>
        <w:numPr>
          <w:ilvl w:val="2"/>
          <w:numId w:val="1"/>
        </w:numPr>
      </w:pPr>
      <w:r>
        <w:t xml:space="preserve">The International Olympic Committee </w:t>
      </w:r>
      <w:r w:rsidRPr="00712F2D">
        <w:t>Surveillance</w:t>
      </w:r>
      <w:r>
        <w:t xml:space="preserve"> Form</w:t>
      </w:r>
    </w:p>
    <w:p w14:paraId="44B0192E" w14:textId="75C73F02" w:rsidR="00712F2D" w:rsidRDefault="00712F2D" w:rsidP="00EC7458">
      <w:pPr>
        <w:ind w:left="720" w:firstLine="720"/>
        <w:jc w:val="thaiDistribute"/>
      </w:pPr>
      <w:r>
        <w:t xml:space="preserve">During the Olympic Games 2012 in London, the International Olympic Committee (IOC) provided a medical record form for all stakeholders whether </w:t>
      </w:r>
      <w:r w:rsidR="00EC7458">
        <w:t xml:space="preserve">common </w:t>
      </w:r>
      <w:r>
        <w:t xml:space="preserve">medical staff, </w:t>
      </w:r>
      <w:r w:rsidR="00EC7458">
        <w:t xml:space="preserve">physician team, physiotherapist, and so on. </w:t>
      </w:r>
      <w:proofErr w:type="gramStart"/>
      <w:r w:rsidR="00EC7458">
        <w:t>In order to</w:t>
      </w:r>
      <w:proofErr w:type="gramEnd"/>
      <w:r w:rsidR="00EC7458">
        <w:t xml:space="preserve"> prevent danger from injuries, all stakeholders could be finished the medical form and analysis a symptom of athletes. There are two types of report including injury and illness report that each type has a different required information.</w:t>
      </w:r>
      <w:sdt>
        <w:sdtPr>
          <w:id w:val="-1915391794"/>
          <w:citation/>
        </w:sdtPr>
        <w:sdtContent>
          <w:r w:rsidR="00B67519">
            <w:fldChar w:fldCharType="begin"/>
          </w:r>
          <w:r w:rsidR="00B67519">
            <w:instrText xml:space="preserve"> CITATION Int12 \l 1033 </w:instrText>
          </w:r>
          <w:r w:rsidR="00B67519">
            <w:fldChar w:fldCharType="separate"/>
          </w:r>
          <w:r w:rsidR="00B67519">
            <w:rPr>
              <w:noProof/>
            </w:rPr>
            <w:t xml:space="preserve"> [1]</w:t>
          </w:r>
          <w:r w:rsidR="00B67519">
            <w:fldChar w:fldCharType="end"/>
          </w:r>
        </w:sdtContent>
      </w:sdt>
    </w:p>
    <w:p w14:paraId="41F5C86A" w14:textId="77777777" w:rsidR="00EC7458" w:rsidRDefault="00EC7458" w:rsidP="00EC7458">
      <w:pPr>
        <w:jc w:val="thaiDistribute"/>
      </w:pPr>
    </w:p>
    <w:p w14:paraId="23816971" w14:textId="374554B8" w:rsidR="00EC7458" w:rsidRDefault="00EC7458" w:rsidP="00EC7458">
      <w:pPr>
        <w:ind w:left="-567"/>
        <w:jc w:val="center"/>
      </w:pPr>
      <w:r>
        <w:rPr>
          <w:noProof/>
        </w:rPr>
        <w:drawing>
          <wp:inline distT="0" distB="0" distL="0" distR="0" wp14:anchorId="200555B4" wp14:editId="4EF4EFB9">
            <wp:extent cx="5309870" cy="6147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9870" cy="614759"/>
                    </a:xfrm>
                    <a:prstGeom prst="rect">
                      <a:avLst/>
                    </a:prstGeom>
                  </pic:spPr>
                </pic:pic>
              </a:graphicData>
            </a:graphic>
          </wp:inline>
        </w:drawing>
      </w:r>
    </w:p>
    <w:p w14:paraId="79CFF2C7" w14:textId="702378EE" w:rsidR="00EC7458" w:rsidRDefault="00EC7458" w:rsidP="00FC2CBA">
      <w:pPr>
        <w:pStyle w:val="Caption"/>
        <w:ind w:left="-567"/>
        <w:jc w:val="center"/>
        <w:rPr>
          <w:b w:val="0"/>
          <w:bCs w:val="0"/>
          <w:sz w:val="24"/>
          <w:szCs w:val="24"/>
        </w:rPr>
      </w:pPr>
      <w:bookmarkStart w:id="99" w:name="_Toc120563132"/>
      <w:r w:rsidRPr="00FC2CB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2</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w:t>
      </w:r>
      <w:r w:rsidR="00B67519">
        <w:rPr>
          <w:b w:val="0"/>
          <w:bCs w:val="0"/>
          <w:sz w:val="24"/>
          <w:szCs w:val="24"/>
        </w:rPr>
        <w:fldChar w:fldCharType="end"/>
      </w:r>
      <w:r w:rsidR="00FC2CBA">
        <w:rPr>
          <w:b w:val="0"/>
          <w:bCs w:val="0"/>
          <w:sz w:val="24"/>
          <w:szCs w:val="24"/>
        </w:rPr>
        <w:t>: The example of IOC injury record form</w:t>
      </w:r>
      <w:bookmarkEnd w:id="99"/>
    </w:p>
    <w:p w14:paraId="1A86ED9F" w14:textId="2B37A280" w:rsidR="00FC2CBA" w:rsidRDefault="00FC2CBA" w:rsidP="00FC2CBA"/>
    <w:p w14:paraId="1061E258" w14:textId="3540D10F" w:rsidR="00FC2CBA" w:rsidRDefault="00B67519" w:rsidP="00B67519">
      <w:pPr>
        <w:ind w:left="-567"/>
        <w:jc w:val="center"/>
      </w:pPr>
      <w:r>
        <w:rPr>
          <w:noProof/>
        </w:rPr>
        <w:drawing>
          <wp:inline distT="0" distB="0" distL="0" distR="0" wp14:anchorId="28C19342" wp14:editId="3BB3BE3E">
            <wp:extent cx="5309870" cy="607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9870" cy="607060"/>
                    </a:xfrm>
                    <a:prstGeom prst="rect">
                      <a:avLst/>
                    </a:prstGeom>
                  </pic:spPr>
                </pic:pic>
              </a:graphicData>
            </a:graphic>
          </wp:inline>
        </w:drawing>
      </w:r>
    </w:p>
    <w:p w14:paraId="04BA9622" w14:textId="64E1C4CB" w:rsidR="00B67519" w:rsidRDefault="00B67519" w:rsidP="00B67519">
      <w:pPr>
        <w:pStyle w:val="Caption"/>
        <w:ind w:left="-567"/>
        <w:jc w:val="center"/>
        <w:rPr>
          <w:b w:val="0"/>
          <w:bCs w:val="0"/>
          <w:sz w:val="24"/>
          <w:szCs w:val="24"/>
        </w:rPr>
      </w:pPr>
      <w:bookmarkStart w:id="100" w:name="_Toc120563133"/>
      <w:r w:rsidRPr="00B67519">
        <w:rPr>
          <w:b w:val="0"/>
          <w:bCs w:val="0"/>
          <w:sz w:val="24"/>
          <w:szCs w:val="24"/>
        </w:rPr>
        <w:t xml:space="preserve">Figure </w:t>
      </w:r>
      <w:r w:rsidRPr="00B67519">
        <w:rPr>
          <w:b w:val="0"/>
          <w:bCs w:val="0"/>
          <w:sz w:val="24"/>
          <w:szCs w:val="24"/>
        </w:rPr>
        <w:fldChar w:fldCharType="begin"/>
      </w:r>
      <w:r w:rsidRPr="00B67519">
        <w:rPr>
          <w:b w:val="0"/>
          <w:bCs w:val="0"/>
          <w:sz w:val="24"/>
          <w:szCs w:val="24"/>
        </w:rPr>
        <w:instrText xml:space="preserve"> STYLEREF 1 \s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sidRPr="00B67519">
        <w:rPr>
          <w:b w:val="0"/>
          <w:bCs w:val="0"/>
          <w:sz w:val="24"/>
          <w:szCs w:val="24"/>
        </w:rPr>
        <w:t>.</w:t>
      </w:r>
      <w:r w:rsidRPr="00B67519">
        <w:rPr>
          <w:b w:val="0"/>
          <w:bCs w:val="0"/>
          <w:sz w:val="24"/>
          <w:szCs w:val="24"/>
        </w:rPr>
        <w:fldChar w:fldCharType="begin"/>
      </w:r>
      <w:r w:rsidRPr="00B67519">
        <w:rPr>
          <w:b w:val="0"/>
          <w:bCs w:val="0"/>
          <w:sz w:val="24"/>
          <w:szCs w:val="24"/>
        </w:rPr>
        <w:instrText xml:space="preserve"> SEQ Figure \* ARABIC \s 1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Pr>
          <w:b w:val="0"/>
          <w:bCs w:val="0"/>
          <w:sz w:val="24"/>
          <w:szCs w:val="24"/>
        </w:rPr>
        <w:t>: The example of IOC illness record form</w:t>
      </w:r>
      <w:bookmarkEnd w:id="100"/>
    </w:p>
    <w:p w14:paraId="44477A1D" w14:textId="77777777" w:rsidR="00B67519" w:rsidRPr="00B67519" w:rsidRDefault="00B67519" w:rsidP="00B67519"/>
    <w:p w14:paraId="350C71B8" w14:textId="4BDA4996" w:rsidR="00712F2D" w:rsidRPr="00712F2D" w:rsidRDefault="00712F2D" w:rsidP="00712F2D">
      <w:pPr>
        <w:pStyle w:val="Heading3"/>
        <w:numPr>
          <w:ilvl w:val="2"/>
          <w:numId w:val="1"/>
        </w:numPr>
      </w:pPr>
      <w:r>
        <w:t>The Oslo Sports Trauma Research Center Questionnaire Form</w:t>
      </w:r>
    </w:p>
    <w:p w14:paraId="6FBB7D1D" w14:textId="0E5C5D79" w:rsidR="00142DE1" w:rsidRDefault="00B67519" w:rsidP="00C0041A">
      <w:pPr>
        <w:ind w:firstLine="720"/>
        <w:jc w:val="thaiDistribute"/>
        <w:rPr>
          <w:bCs/>
          <w:cs/>
        </w:rPr>
      </w:pPr>
      <w:r>
        <w:rPr>
          <w:bCs/>
        </w:rPr>
        <w:t>There are</w:t>
      </w:r>
      <w:r w:rsidR="00FE3689">
        <w:rPr>
          <w:bCs/>
        </w:rPr>
        <w:t xml:space="preserve"> questionnaires from the </w:t>
      </w:r>
      <w:r w:rsidR="003E3124">
        <w:rPr>
          <w:bCs/>
        </w:rPr>
        <w:t>Oslo Sports Trauma Research Center (OSTRC)</w:t>
      </w:r>
      <w:r w:rsidR="00FE3689">
        <w:rPr>
          <w:bCs/>
        </w:rPr>
        <w:t xml:space="preserve"> that are separated into</w:t>
      </w:r>
      <w:r w:rsidR="00D255FD">
        <w:rPr>
          <w:bCs/>
        </w:rPr>
        <w:t xml:space="preserve"> three</w:t>
      </w:r>
      <w:r w:rsidR="00FE3689">
        <w:rPr>
          <w:bCs/>
        </w:rPr>
        <w:t xml:space="preserve"> parts </w:t>
      </w:r>
      <w:r w:rsidR="00D255FD">
        <w:rPr>
          <w:bCs/>
        </w:rPr>
        <w:t>including h</w:t>
      </w:r>
      <w:r w:rsidR="00FE3689">
        <w:rPr>
          <w:bCs/>
        </w:rPr>
        <w:t xml:space="preserve">ealth, </w:t>
      </w:r>
      <w:r w:rsidR="00D255FD">
        <w:rPr>
          <w:bCs/>
        </w:rPr>
        <w:t>o</w:t>
      </w:r>
      <w:r w:rsidR="00FE3689">
        <w:rPr>
          <w:bCs/>
        </w:rPr>
        <w:t xml:space="preserve">veruse, and </w:t>
      </w:r>
      <w:r w:rsidR="00D255FD">
        <w:rPr>
          <w:bCs/>
        </w:rPr>
        <w:t>s</w:t>
      </w:r>
      <w:r w:rsidR="00FE3689">
        <w:rPr>
          <w:bCs/>
        </w:rPr>
        <w:t xml:space="preserve">port </w:t>
      </w:r>
      <w:r w:rsidR="00D255FD">
        <w:rPr>
          <w:bCs/>
        </w:rPr>
        <w:t>p</w:t>
      </w:r>
      <w:r w:rsidR="00FE3689">
        <w:rPr>
          <w:bCs/>
        </w:rPr>
        <w:t xml:space="preserve">sychology. The health questionnaire is about the illness of the </w:t>
      </w:r>
      <w:r w:rsidR="00D255FD">
        <w:rPr>
          <w:bCs/>
        </w:rPr>
        <w:t>a</w:t>
      </w:r>
      <w:r w:rsidR="00FE3689">
        <w:rPr>
          <w:bCs/>
        </w:rPr>
        <w:t>thletes</w:t>
      </w:r>
      <w:r w:rsidR="00D255FD">
        <w:rPr>
          <w:bCs/>
        </w:rPr>
        <w:t xml:space="preserve">, for instance, </w:t>
      </w:r>
      <w:r w:rsidR="00D255FD">
        <w:rPr>
          <w:bCs/>
        </w:rPr>
        <w:lastRenderedPageBreak/>
        <w:t>f</w:t>
      </w:r>
      <w:r w:rsidR="00FE3689">
        <w:rPr>
          <w:bCs/>
        </w:rPr>
        <w:t xml:space="preserve">atigue, </w:t>
      </w:r>
      <w:r w:rsidR="00D255FD">
        <w:rPr>
          <w:bCs/>
        </w:rPr>
        <w:t>f</w:t>
      </w:r>
      <w:r w:rsidR="00FE3689">
        <w:rPr>
          <w:bCs/>
        </w:rPr>
        <w:t xml:space="preserve">ever, </w:t>
      </w:r>
      <w:r w:rsidR="00D255FD">
        <w:rPr>
          <w:bCs/>
        </w:rPr>
        <w:t>and so on</w:t>
      </w:r>
      <w:r w:rsidR="00FE3689">
        <w:rPr>
          <w:bCs/>
        </w:rPr>
        <w:t xml:space="preserve">. </w:t>
      </w:r>
      <w:r w:rsidR="00D255FD">
        <w:rPr>
          <w:bCs/>
        </w:rPr>
        <w:t>The o</w:t>
      </w:r>
      <w:r w:rsidR="00FE3689">
        <w:rPr>
          <w:bCs/>
        </w:rPr>
        <w:t xml:space="preserve">veruse questionnaire is about the </w:t>
      </w:r>
      <w:r w:rsidR="00D255FD">
        <w:rPr>
          <w:bCs/>
        </w:rPr>
        <w:t xml:space="preserve">physical </w:t>
      </w:r>
      <w:r w:rsidR="00FE3689">
        <w:rPr>
          <w:bCs/>
        </w:rPr>
        <w:t xml:space="preserve">injury from any part of the body. </w:t>
      </w:r>
      <w:r w:rsidR="00FE3689" w:rsidRPr="00D464D3">
        <w:rPr>
          <w:bCs/>
        </w:rPr>
        <w:t xml:space="preserve">The sport </w:t>
      </w:r>
      <w:r w:rsidR="00D255FD">
        <w:rPr>
          <w:bCs/>
        </w:rPr>
        <w:t>p</w:t>
      </w:r>
      <w:r w:rsidR="00FE3689" w:rsidRPr="00D464D3">
        <w:rPr>
          <w:bCs/>
        </w:rPr>
        <w:t xml:space="preserve">sychology questionnaire is about the </w:t>
      </w:r>
      <w:r w:rsidR="00D255FD">
        <w:rPr>
          <w:bCs/>
        </w:rPr>
        <w:t>a</w:t>
      </w:r>
      <w:r w:rsidR="00FE3689" w:rsidRPr="00D464D3">
        <w:rPr>
          <w:bCs/>
        </w:rPr>
        <w:t xml:space="preserve">thletes’ mental </w:t>
      </w:r>
      <w:r w:rsidR="00D255FD">
        <w:rPr>
          <w:bCs/>
        </w:rPr>
        <w:t>illness</w:t>
      </w:r>
      <w:r w:rsidR="00FE3689" w:rsidRPr="00D464D3">
        <w:rPr>
          <w:bCs/>
        </w:rPr>
        <w:t xml:space="preserve">, </w:t>
      </w:r>
      <w:r w:rsidR="00D255FD">
        <w:rPr>
          <w:bCs/>
        </w:rPr>
        <w:t>for instance,</w:t>
      </w:r>
      <w:r w:rsidR="00FE3689" w:rsidRPr="00D464D3">
        <w:rPr>
          <w:bCs/>
        </w:rPr>
        <w:t xml:space="preserve"> readiness to compete, training</w:t>
      </w:r>
      <w:r w:rsidR="00FE3689">
        <w:rPr>
          <w:bCs/>
        </w:rPr>
        <w:t>, and sleep quality.</w:t>
      </w:r>
      <w:r>
        <w:rPr>
          <w:bCs/>
        </w:rPr>
        <w:t xml:space="preserve"> </w:t>
      </w:r>
      <w:sdt>
        <w:sdtPr>
          <w:rPr>
            <w:bCs/>
          </w:rPr>
          <w:id w:val="132686764"/>
          <w:citation/>
        </w:sdtPr>
        <w:sdtContent>
          <w:r w:rsidR="00F64F5A">
            <w:rPr>
              <w:bCs/>
            </w:rPr>
            <w:fldChar w:fldCharType="begin"/>
          </w:r>
          <w:r w:rsidR="00F64F5A">
            <w:rPr>
              <w:bCs/>
            </w:rPr>
            <w:instrText xml:space="preserve"> CITATION Kae20 \l 1033 </w:instrText>
          </w:r>
          <w:r w:rsidR="00F64F5A">
            <w:rPr>
              <w:bCs/>
            </w:rPr>
            <w:fldChar w:fldCharType="separate"/>
          </w:r>
          <w:r w:rsidR="00F64F5A">
            <w:rPr>
              <w:noProof/>
            </w:rPr>
            <w:t>[2]</w:t>
          </w:r>
          <w:r w:rsidR="00F64F5A">
            <w:rPr>
              <w:bCs/>
            </w:rPr>
            <w:fldChar w:fldCharType="end"/>
          </w:r>
        </w:sdtContent>
      </w:sdt>
    </w:p>
    <w:p w14:paraId="78EF55D6" w14:textId="77777777" w:rsidR="00FE3689" w:rsidRDefault="00FE3689" w:rsidP="00FE3689">
      <w:pPr>
        <w:jc w:val="thaiDistribute"/>
        <w:rPr>
          <w:bCs/>
          <w:cs/>
        </w:rPr>
      </w:pPr>
    </w:p>
    <w:p w14:paraId="6B4D4E9E" w14:textId="4561FA64" w:rsidR="00FE3689" w:rsidRPr="009A020D" w:rsidRDefault="00A00101" w:rsidP="009A020D">
      <w:pPr>
        <w:pStyle w:val="Caption"/>
        <w:rPr>
          <w:b w:val="0"/>
          <w:bCs w:val="0"/>
          <w:iCs/>
          <w:sz w:val="24"/>
          <w:szCs w:val="28"/>
          <w:cs/>
        </w:rPr>
      </w:pPr>
      <w:bookmarkStart w:id="101" w:name="_Toc120563104"/>
      <w:r w:rsidRPr="00A00101">
        <w:rPr>
          <w:b w:val="0"/>
          <w:bCs w:val="0"/>
          <w:sz w:val="24"/>
          <w:szCs w:val="28"/>
        </w:rPr>
        <w:t xml:space="preserve">Table </w:t>
      </w:r>
      <w:r w:rsidR="00BA32A7">
        <w:rPr>
          <w:b w:val="0"/>
          <w:bCs w:val="0"/>
          <w:sz w:val="24"/>
          <w:szCs w:val="28"/>
        </w:rPr>
        <w:fldChar w:fldCharType="begin"/>
      </w:r>
      <w:r w:rsidR="00BA32A7">
        <w:rPr>
          <w:b w:val="0"/>
          <w:bCs w:val="0"/>
          <w:sz w:val="24"/>
          <w:szCs w:val="28"/>
        </w:rPr>
        <w:instrText xml:space="preserve"> STYLEREF 1 \s </w:instrText>
      </w:r>
      <w:r w:rsidR="00BA32A7">
        <w:rPr>
          <w:b w:val="0"/>
          <w:bCs w:val="0"/>
          <w:sz w:val="24"/>
          <w:szCs w:val="28"/>
        </w:rPr>
        <w:fldChar w:fldCharType="separate"/>
      </w:r>
      <w:r w:rsidR="00BA32A7">
        <w:rPr>
          <w:b w:val="0"/>
          <w:bCs w:val="0"/>
          <w:noProof/>
          <w:sz w:val="24"/>
          <w:szCs w:val="28"/>
        </w:rPr>
        <w:t>2</w:t>
      </w:r>
      <w:r w:rsidR="00BA32A7">
        <w:rPr>
          <w:b w:val="0"/>
          <w:bCs w:val="0"/>
          <w:sz w:val="24"/>
          <w:szCs w:val="28"/>
        </w:rPr>
        <w:fldChar w:fldCharType="end"/>
      </w:r>
      <w:r w:rsidR="00BA32A7">
        <w:rPr>
          <w:b w:val="0"/>
          <w:bCs w:val="0"/>
          <w:sz w:val="24"/>
          <w:szCs w:val="28"/>
        </w:rPr>
        <w:t>.</w:t>
      </w:r>
      <w:r w:rsidR="00BA32A7">
        <w:rPr>
          <w:b w:val="0"/>
          <w:bCs w:val="0"/>
          <w:sz w:val="24"/>
          <w:szCs w:val="28"/>
        </w:rPr>
        <w:fldChar w:fldCharType="begin"/>
      </w:r>
      <w:r w:rsidR="00BA32A7">
        <w:rPr>
          <w:b w:val="0"/>
          <w:bCs w:val="0"/>
          <w:sz w:val="24"/>
          <w:szCs w:val="28"/>
        </w:rPr>
        <w:instrText xml:space="preserve"> SEQ Table \* ARABIC \s 1 </w:instrText>
      </w:r>
      <w:r w:rsidR="00BA32A7">
        <w:rPr>
          <w:b w:val="0"/>
          <w:bCs w:val="0"/>
          <w:sz w:val="24"/>
          <w:szCs w:val="28"/>
        </w:rPr>
        <w:fldChar w:fldCharType="separate"/>
      </w:r>
      <w:r w:rsidR="00BA32A7">
        <w:rPr>
          <w:b w:val="0"/>
          <w:bCs w:val="0"/>
          <w:noProof/>
          <w:sz w:val="24"/>
          <w:szCs w:val="28"/>
        </w:rPr>
        <w:t>1</w:t>
      </w:r>
      <w:r w:rsidR="00BA32A7">
        <w:rPr>
          <w:b w:val="0"/>
          <w:bCs w:val="0"/>
          <w:sz w:val="24"/>
          <w:szCs w:val="28"/>
        </w:rPr>
        <w:fldChar w:fldCharType="end"/>
      </w:r>
      <w:r w:rsidRPr="00A00101">
        <w:rPr>
          <w:b w:val="0"/>
          <w:bCs w:val="0"/>
          <w:sz w:val="24"/>
          <w:szCs w:val="28"/>
        </w:rPr>
        <w:t xml:space="preserve">: </w:t>
      </w:r>
      <w:r w:rsidRPr="00A00101">
        <w:rPr>
          <w:b w:val="0"/>
          <w:bCs w:val="0"/>
          <w:iCs/>
          <w:sz w:val="24"/>
          <w:szCs w:val="28"/>
        </w:rPr>
        <w:t>Thai</w:t>
      </w:r>
      <w:r w:rsidRPr="00A00101">
        <w:rPr>
          <w:b w:val="0"/>
          <w:bCs w:val="0"/>
          <w:iCs/>
          <w:spacing w:val="-3"/>
          <w:sz w:val="24"/>
          <w:szCs w:val="28"/>
        </w:rPr>
        <w:t xml:space="preserve"> </w:t>
      </w:r>
      <w:r w:rsidRPr="00A00101">
        <w:rPr>
          <w:b w:val="0"/>
          <w:bCs w:val="0"/>
          <w:iCs/>
          <w:sz w:val="24"/>
          <w:szCs w:val="28"/>
        </w:rPr>
        <w:t>and</w:t>
      </w:r>
      <w:r w:rsidRPr="00A00101">
        <w:rPr>
          <w:b w:val="0"/>
          <w:bCs w:val="0"/>
          <w:iCs/>
          <w:spacing w:val="-4"/>
          <w:sz w:val="24"/>
          <w:szCs w:val="28"/>
        </w:rPr>
        <w:t xml:space="preserve"> </w:t>
      </w:r>
      <w:r w:rsidRPr="00A00101">
        <w:rPr>
          <w:b w:val="0"/>
          <w:bCs w:val="0"/>
          <w:iCs/>
          <w:sz w:val="24"/>
          <w:szCs w:val="28"/>
        </w:rPr>
        <w:t>English</w:t>
      </w:r>
      <w:r w:rsidRPr="00A00101">
        <w:rPr>
          <w:b w:val="0"/>
          <w:bCs w:val="0"/>
          <w:iCs/>
          <w:spacing w:val="-3"/>
          <w:sz w:val="24"/>
          <w:szCs w:val="28"/>
        </w:rPr>
        <w:t xml:space="preserve"> </w:t>
      </w:r>
      <w:r w:rsidRPr="00A00101">
        <w:rPr>
          <w:b w:val="0"/>
          <w:bCs w:val="0"/>
          <w:iCs/>
          <w:sz w:val="24"/>
          <w:szCs w:val="28"/>
        </w:rPr>
        <w:t>in</w:t>
      </w:r>
      <w:r w:rsidRPr="00A00101">
        <w:rPr>
          <w:b w:val="0"/>
          <w:bCs w:val="0"/>
          <w:iCs/>
          <w:spacing w:val="-3"/>
          <w:sz w:val="24"/>
          <w:szCs w:val="28"/>
        </w:rPr>
        <w:t xml:space="preserve"> </w:t>
      </w:r>
      <w:r w:rsidRPr="00A00101">
        <w:rPr>
          <w:b w:val="0"/>
          <w:bCs w:val="0"/>
          <w:iCs/>
          <w:sz w:val="24"/>
          <w:szCs w:val="28"/>
        </w:rPr>
        <w:t>OSTRC</w:t>
      </w:r>
      <w:r w:rsidRPr="00A00101">
        <w:rPr>
          <w:b w:val="0"/>
          <w:bCs w:val="0"/>
          <w:iCs/>
          <w:spacing w:val="-3"/>
          <w:sz w:val="24"/>
          <w:szCs w:val="28"/>
        </w:rPr>
        <w:t xml:space="preserve"> </w:t>
      </w:r>
      <w:r w:rsidRPr="00A00101">
        <w:rPr>
          <w:b w:val="0"/>
          <w:bCs w:val="0"/>
          <w:iCs/>
          <w:sz w:val="24"/>
          <w:szCs w:val="28"/>
        </w:rPr>
        <w:t>Health</w:t>
      </w:r>
      <w:r w:rsidRPr="00A00101">
        <w:rPr>
          <w:b w:val="0"/>
          <w:bCs w:val="0"/>
          <w:iCs/>
          <w:spacing w:val="-3"/>
          <w:sz w:val="24"/>
          <w:szCs w:val="28"/>
        </w:rPr>
        <w:t xml:space="preserve"> </w:t>
      </w:r>
      <w:r w:rsidRPr="00A00101">
        <w:rPr>
          <w:b w:val="0"/>
          <w:bCs w:val="0"/>
          <w:iCs/>
          <w:spacing w:val="-2"/>
          <w:sz w:val="24"/>
          <w:szCs w:val="28"/>
        </w:rPr>
        <w:t>questionnaires</w:t>
      </w:r>
      <w:bookmarkEnd w:id="101"/>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4365"/>
      </w:tblGrid>
      <w:tr w:rsidR="00FE3689" w14:paraId="289F1B07" w14:textId="77777777" w:rsidTr="00142DE1">
        <w:trPr>
          <w:trHeight w:val="517"/>
        </w:trPr>
        <w:tc>
          <w:tcPr>
            <w:tcW w:w="4140" w:type="dxa"/>
          </w:tcPr>
          <w:p w14:paraId="0FCE055D" w14:textId="77777777" w:rsidR="00FE3689" w:rsidRDefault="00FE3689" w:rsidP="006F463B">
            <w:pPr>
              <w:pStyle w:val="TableParagraph"/>
              <w:spacing w:line="360" w:lineRule="auto"/>
              <w:ind w:left="1432" w:right="1423"/>
              <w:jc w:val="center"/>
              <w:rPr>
                <w:b/>
                <w:sz w:val="24"/>
              </w:rPr>
            </w:pPr>
            <w:r>
              <w:rPr>
                <w:b/>
                <w:sz w:val="24"/>
              </w:rPr>
              <w:t>Thai</w:t>
            </w:r>
            <w:r>
              <w:rPr>
                <w:b/>
                <w:spacing w:val="-1"/>
                <w:sz w:val="24"/>
              </w:rPr>
              <w:t xml:space="preserve"> </w:t>
            </w:r>
            <w:r>
              <w:rPr>
                <w:b/>
                <w:spacing w:val="-2"/>
                <w:sz w:val="24"/>
              </w:rPr>
              <w:t>version</w:t>
            </w:r>
          </w:p>
        </w:tc>
        <w:tc>
          <w:tcPr>
            <w:tcW w:w="4365" w:type="dxa"/>
          </w:tcPr>
          <w:p w14:paraId="6DB089B0" w14:textId="535A994C" w:rsidR="00FE3689" w:rsidRDefault="00FE3689" w:rsidP="006F463B">
            <w:pPr>
              <w:pStyle w:val="TableParagraph"/>
              <w:spacing w:line="360" w:lineRule="auto"/>
              <w:ind w:left="1295"/>
              <w:rPr>
                <w:b/>
                <w:sz w:val="24"/>
              </w:rPr>
            </w:pPr>
            <w:r>
              <w:rPr>
                <w:b/>
                <w:sz w:val="24"/>
              </w:rPr>
              <w:t>English</w:t>
            </w:r>
            <w:r>
              <w:rPr>
                <w:b/>
                <w:spacing w:val="-6"/>
                <w:sz w:val="24"/>
              </w:rPr>
              <w:t xml:space="preserve"> </w:t>
            </w:r>
            <w:r w:rsidR="006F463B">
              <w:rPr>
                <w:rFonts w:cs="Angsana New"/>
                <w:b/>
                <w:spacing w:val="-2"/>
                <w:sz w:val="24"/>
                <w:lang w:bidi="th-TH"/>
              </w:rPr>
              <w:t>v</w:t>
            </w:r>
            <w:r>
              <w:rPr>
                <w:b/>
                <w:spacing w:val="-2"/>
                <w:sz w:val="24"/>
              </w:rPr>
              <w:t>ersion</w:t>
            </w:r>
          </w:p>
        </w:tc>
      </w:tr>
      <w:tr w:rsidR="00FE3689" w14:paraId="1CBE23AF" w14:textId="77777777" w:rsidTr="00142DE1">
        <w:trPr>
          <w:trHeight w:val="1889"/>
        </w:trPr>
        <w:tc>
          <w:tcPr>
            <w:tcW w:w="4140" w:type="dxa"/>
          </w:tcPr>
          <w:p w14:paraId="7ADC9935" w14:textId="77777777" w:rsidR="00FE3689" w:rsidRPr="00FE3689" w:rsidRDefault="00FE3689" w:rsidP="00A00101">
            <w:pPr>
              <w:pStyle w:val="ABSDescText"/>
              <w:pBdr>
                <w:top w:val="none" w:sz="0" w:space="0" w:color="auto"/>
                <w:left w:val="none" w:sz="0" w:space="0" w:color="auto"/>
                <w:bottom w:val="none" w:sz="0" w:space="0" w:color="auto"/>
                <w:right w:val="none" w:sz="0" w:space="0" w:color="auto"/>
              </w:pBdr>
              <w:jc w:val="thaiDistribute"/>
            </w:pPr>
            <w:r w:rsidRPr="00FE3689">
              <w:rPr>
                <w:cs/>
              </w:rPr>
              <w:t>คุณมีปัญหาด้านอาการเจ็บป่วยหรือไม่</w:t>
            </w:r>
          </w:p>
          <w:p w14:paraId="7BEE72E6" w14:textId="24EC1A38"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cs/>
              </w:rPr>
            </w:pPr>
            <w:r w:rsidRPr="00FE3689">
              <w:rPr>
                <w:cs/>
              </w:rPr>
              <w:t>ใช</w:t>
            </w:r>
            <w:r>
              <w:rPr>
                <w:rFonts w:hint="cs"/>
                <w:cs/>
              </w:rPr>
              <w:t>่</w:t>
            </w:r>
          </w:p>
          <w:p w14:paraId="05BACA15" w14:textId="77777777"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rFonts w:ascii="Angsana New" w:eastAsia="Microsoft Sans Serif" w:hAnsi="Angsana New"/>
                <w:b/>
                <w:bCs/>
                <w:szCs w:val="24"/>
              </w:rPr>
            </w:pPr>
            <w:r w:rsidRPr="00FE3689">
              <w:rPr>
                <w:cs/>
              </w:rPr>
              <w:t>ไม่มี</w:t>
            </w:r>
          </w:p>
        </w:tc>
        <w:tc>
          <w:tcPr>
            <w:tcW w:w="4365" w:type="dxa"/>
          </w:tcPr>
          <w:p w14:paraId="69E74A17" w14:textId="77777777" w:rsidR="00FE3689" w:rsidRPr="00A00101" w:rsidRDefault="00FE3689" w:rsidP="00A00101">
            <w:pPr>
              <w:pStyle w:val="TableParagraph"/>
              <w:spacing w:line="360" w:lineRule="auto"/>
              <w:ind w:left="107"/>
              <w:jc w:val="thaiDistribute"/>
              <w:rPr>
                <w:rFonts w:cs="Angsana New"/>
                <w:bCs/>
                <w:sz w:val="24"/>
                <w:szCs w:val="28"/>
                <w:lang w:bidi="th-TH"/>
              </w:rPr>
            </w:pPr>
            <w:r w:rsidRPr="00A00101">
              <w:rPr>
                <w:rFonts w:cs="Angsana New"/>
                <w:bCs/>
                <w:sz w:val="24"/>
                <w:szCs w:val="28"/>
                <w:lang w:bidi="th-TH"/>
              </w:rPr>
              <w:t>Do you have an illness problem?</w:t>
            </w:r>
          </w:p>
          <w:p w14:paraId="6912329D" w14:textId="77777777" w:rsidR="00FE3689" w:rsidRPr="00A00101" w:rsidRDefault="00FE3689">
            <w:pPr>
              <w:pStyle w:val="TableParagraph"/>
              <w:numPr>
                <w:ilvl w:val="0"/>
                <w:numId w:val="27"/>
              </w:numPr>
              <w:tabs>
                <w:tab w:val="left" w:pos="827"/>
                <w:tab w:val="left" w:pos="828"/>
              </w:tabs>
              <w:spacing w:line="360" w:lineRule="auto"/>
              <w:jc w:val="thaiDistribute"/>
              <w:rPr>
                <w:rFonts w:cs="Angsana New"/>
                <w:bCs/>
                <w:sz w:val="24"/>
                <w:szCs w:val="28"/>
                <w:lang w:bidi="th-TH"/>
              </w:rPr>
            </w:pPr>
            <w:r w:rsidRPr="00A00101">
              <w:rPr>
                <w:rFonts w:cs="Angsana New"/>
                <w:bCs/>
                <w:sz w:val="24"/>
                <w:szCs w:val="28"/>
                <w:lang w:bidi="th-TH"/>
              </w:rPr>
              <w:t>Yes</w:t>
            </w:r>
          </w:p>
          <w:p w14:paraId="7A2C9E34" w14:textId="3644A972" w:rsidR="00B67519" w:rsidRPr="00B67519" w:rsidRDefault="00FE3689" w:rsidP="00B67519">
            <w:pPr>
              <w:pStyle w:val="TableParagraph"/>
              <w:numPr>
                <w:ilvl w:val="0"/>
                <w:numId w:val="27"/>
              </w:numPr>
              <w:tabs>
                <w:tab w:val="left" w:pos="827"/>
                <w:tab w:val="left" w:pos="828"/>
              </w:tabs>
              <w:spacing w:line="360" w:lineRule="auto"/>
              <w:jc w:val="thaiDistribute"/>
              <w:rPr>
                <w:sz w:val="24"/>
              </w:rPr>
            </w:pPr>
            <w:r w:rsidRPr="00A00101">
              <w:rPr>
                <w:rFonts w:cs="Angsana New"/>
                <w:bCs/>
                <w:sz w:val="24"/>
                <w:szCs w:val="28"/>
                <w:lang w:bidi="th-TH"/>
              </w:rPr>
              <w:t>No</w:t>
            </w:r>
          </w:p>
        </w:tc>
      </w:tr>
      <w:tr w:rsidR="00FE3689" w14:paraId="523E185A" w14:textId="77777777" w:rsidTr="00142DE1">
        <w:trPr>
          <w:trHeight w:val="8006"/>
        </w:trPr>
        <w:tc>
          <w:tcPr>
            <w:tcW w:w="4140" w:type="dxa"/>
          </w:tcPr>
          <w:p w14:paraId="4F13C64A" w14:textId="727CE400"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t xml:space="preserve">1. </w:t>
            </w:r>
            <w:r w:rsidRPr="00A00101">
              <w:rPr>
                <w:cs/>
              </w:rPr>
              <w:t xml:space="preserve">ใน </w:t>
            </w:r>
            <w:r w:rsidRPr="00A00101">
              <w:t>7</w:t>
            </w:r>
            <w:r w:rsidRPr="00A00101">
              <w:rPr>
                <w:cs/>
              </w:rPr>
              <w:t xml:space="preserve"> วันที่ผ่านมาปัญหาการบาดเจ็บกา</w:t>
            </w:r>
            <w:r w:rsidR="00A00101">
              <w:rPr>
                <w:rFonts w:hint="cs"/>
                <w:cs/>
              </w:rPr>
              <w:t>ร</w:t>
            </w:r>
            <w:r w:rsidRPr="00A00101">
              <w:rPr>
                <w:cs/>
              </w:rPr>
              <w:t>เจ็บป่วย หรือปัญหาสุขภาพอื่น ๆ ของท่านทำให้การฝึกซ้อมหรือการ</w:t>
            </w:r>
          </w:p>
          <w:p w14:paraId="44AADCC6" w14:textId="77777777"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rPr>
                <w:cs/>
              </w:rPr>
              <w:t>แข่งขันกีฬามีปัญหาหรือไม่</w:t>
            </w:r>
          </w:p>
          <w:p w14:paraId="69E4743D"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เข้าร่วมการฝึกซ้อมหรือแข่งขันกีฬาได้เต็มที่โดยไม่มีปัญหาการบาดเจ็บ</w:t>
            </w:r>
            <w:r w:rsidRPr="00A00101">
              <w:t>,</w:t>
            </w:r>
            <w:r w:rsidRPr="00A00101">
              <w:rPr>
                <w:cs/>
              </w:rPr>
              <w:t>เจ็บป่วย หรือปัญหาสุขภาพ</w:t>
            </w:r>
          </w:p>
          <w:p w14:paraId="7C4C3FF8"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เข้าร่วมการฝึกซ้อมหรือแข่งขันกีฬาได้เต็มที่แต่มีปัญหาการบาดเจ็บ</w:t>
            </w:r>
            <w:r w:rsidRPr="00A00101">
              <w:t>,</w:t>
            </w:r>
            <w:r w:rsidRPr="00A00101">
              <w:rPr>
                <w:cs/>
              </w:rPr>
              <w:t>เจ็บป่วย หรือปัญหาสุขภาพ</w:t>
            </w:r>
          </w:p>
          <w:p w14:paraId="553CF19F" w14:textId="77777777" w:rsidR="00A00101"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เข้าร่วมการฝึกซ้อมหรือแข่งขันกีฬาได้ไม่เต็มที่เพราะมีปัญหาการบาดเจ็บ</w:t>
            </w:r>
            <w:r w:rsidRPr="00A00101">
              <w:t>,</w:t>
            </w:r>
            <w:r w:rsidRPr="00A00101">
              <w:rPr>
                <w:cs/>
              </w:rPr>
              <w:t>เจ็บป่วย หรือปัญหาสุขภาพ</w:t>
            </w:r>
          </w:p>
          <w:p w14:paraId="143EF7F2" w14:textId="3F68DB23" w:rsidR="00BE1E23" w:rsidRPr="00BE1E23" w:rsidRDefault="00A00101" w:rsidP="00BE1E23">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ไม่สามารถเข้า ร่วมการฝึกซ้อมหรือแข่งขนกีฬาได้ เพราะมีปัญหาการบาดเจ็บ</w:t>
            </w:r>
            <w:r w:rsidRPr="00A00101">
              <w:t>,</w:t>
            </w:r>
            <w:r w:rsidRPr="00A00101">
              <w:rPr>
                <w:cs/>
              </w:rPr>
              <w:t>เจ็บป่วย หรือปัญห</w:t>
            </w:r>
            <w:r w:rsidRPr="00A00101">
              <w:rPr>
                <w:rFonts w:hint="cs"/>
                <w:cs/>
              </w:rPr>
              <w:t>า</w:t>
            </w:r>
            <w:r w:rsidRPr="00A00101">
              <w:rPr>
                <w:cs/>
              </w:rPr>
              <w:t>สุขภาพ</w:t>
            </w:r>
          </w:p>
        </w:tc>
        <w:tc>
          <w:tcPr>
            <w:tcW w:w="4365" w:type="dxa"/>
          </w:tcPr>
          <w:p w14:paraId="4EBAB34A"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Have you had any difficulties participating in normal training and competition due to injury, illness, or other health problems during the past week?</w:t>
            </w:r>
          </w:p>
          <w:p w14:paraId="6B7CF672"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without health problems.</w:t>
            </w:r>
          </w:p>
          <w:p w14:paraId="34076814"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but with injury/illness.</w:t>
            </w:r>
          </w:p>
          <w:p w14:paraId="1B309A10"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Reduced participation due to injury/illness.</w:t>
            </w:r>
          </w:p>
          <w:p w14:paraId="329326A3" w14:textId="489E0984"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due to</w:t>
            </w:r>
            <w:r w:rsidR="00A00101">
              <w:rPr>
                <w:rFonts w:cs="Angsana New" w:hint="cs"/>
                <w:bCs/>
                <w:sz w:val="24"/>
                <w:szCs w:val="28"/>
                <w:cs/>
                <w:lang w:bidi="th-TH"/>
              </w:rPr>
              <w:t xml:space="preserve"> </w:t>
            </w:r>
            <w:r w:rsidR="00A00101">
              <w:rPr>
                <w:spacing w:val="-2"/>
                <w:sz w:val="24"/>
              </w:rPr>
              <w:t>injury/illness.</w:t>
            </w:r>
          </w:p>
        </w:tc>
      </w:tr>
    </w:tbl>
    <w:p w14:paraId="7C017C61" w14:textId="77777777" w:rsidR="006F463B" w:rsidRDefault="006F463B" w:rsidP="00FE3689">
      <w:pPr>
        <w:rPr>
          <w:b/>
          <w:bCs/>
        </w:rPr>
      </w:pPr>
    </w:p>
    <w:tbl>
      <w:tblPr>
        <w:tblpPr w:leftFromText="180" w:rightFromText="180" w:vertAnchor="text" w:horzAnchor="margin" w:tblpY="297"/>
        <w:tblW w:w="8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1"/>
        <w:gridCol w:w="4221"/>
      </w:tblGrid>
      <w:tr w:rsidR="00A00101" w14:paraId="0CEFE1D9" w14:textId="77777777" w:rsidTr="00BF1594">
        <w:trPr>
          <w:trHeight w:val="98"/>
        </w:trPr>
        <w:tc>
          <w:tcPr>
            <w:tcW w:w="4221" w:type="dxa"/>
          </w:tcPr>
          <w:p w14:paraId="23E09D04" w14:textId="1FD31E20" w:rsidR="00A00101" w:rsidRPr="00A00101" w:rsidRDefault="00A00101" w:rsidP="006F463B">
            <w:pPr>
              <w:pStyle w:val="TableParagraph"/>
              <w:tabs>
                <w:tab w:val="left" w:pos="827"/>
                <w:tab w:val="left" w:pos="828"/>
              </w:tabs>
              <w:spacing w:line="360" w:lineRule="auto"/>
              <w:ind w:left="0"/>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7AF465BC" w14:textId="4C4BD17F" w:rsidR="00A00101" w:rsidRPr="00A00101" w:rsidRDefault="00A00101" w:rsidP="006F463B">
            <w:pPr>
              <w:pStyle w:val="TableParagraph"/>
              <w:spacing w:line="360" w:lineRule="auto"/>
              <w:ind w:left="107"/>
              <w:jc w:val="center"/>
              <w:rPr>
                <w:rFonts w:eastAsia="Microsoft Sans Serif"/>
                <w:b/>
                <w:bCs/>
                <w:sz w:val="24"/>
                <w:szCs w:val="24"/>
                <w:lang w:bidi="th-TH"/>
              </w:rPr>
            </w:pPr>
            <w:r w:rsidRPr="00A00101">
              <w:rPr>
                <w:rFonts w:eastAsia="Microsoft Sans Serif"/>
                <w:b/>
                <w:bCs/>
                <w:sz w:val="24"/>
                <w:szCs w:val="24"/>
                <w:lang w:bidi="th-TH"/>
              </w:rPr>
              <w:t xml:space="preserve">English </w:t>
            </w:r>
            <w:r w:rsidR="006F463B">
              <w:rPr>
                <w:rFonts w:eastAsia="Microsoft Sans Serif"/>
                <w:b/>
                <w:bCs/>
                <w:sz w:val="24"/>
                <w:szCs w:val="24"/>
                <w:lang w:bidi="th-TH"/>
              </w:rPr>
              <w:t>v</w:t>
            </w:r>
            <w:r w:rsidRPr="00A00101">
              <w:rPr>
                <w:rFonts w:eastAsia="Microsoft Sans Serif"/>
                <w:b/>
                <w:bCs/>
                <w:sz w:val="24"/>
                <w:szCs w:val="24"/>
                <w:lang w:bidi="th-TH"/>
              </w:rPr>
              <w:t>ersion</w:t>
            </w:r>
          </w:p>
        </w:tc>
      </w:tr>
      <w:tr w:rsidR="00FE3689" w14:paraId="05573D85" w14:textId="77777777" w:rsidTr="00BF1594">
        <w:trPr>
          <w:trHeight w:val="1381"/>
        </w:trPr>
        <w:tc>
          <w:tcPr>
            <w:tcW w:w="4221" w:type="dxa"/>
          </w:tcPr>
          <w:p w14:paraId="2CD01182"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2.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ของท่านส่งผลกระทบต่อปริมาณการฝึกซ้อมหรือแข่งขันมากน้อยเท่าไหร่</w:t>
            </w:r>
          </w:p>
          <w:p w14:paraId="453C63B8"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ไม่ลดลง</w:t>
            </w:r>
          </w:p>
          <w:p w14:paraId="38CA6C3A"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8A6B381"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3E412BD0"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653A9D2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14AB01A3"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reduced you training volume due to injury, illness, or other health problems during the past week?</w:t>
            </w:r>
          </w:p>
          <w:p w14:paraId="7F6A8D59"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reduction</w:t>
            </w:r>
          </w:p>
          <w:p w14:paraId="35BD85F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42C85D1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A7524F"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7D0D6136"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78C9349F" w14:textId="77777777" w:rsidTr="00BF1594">
        <w:trPr>
          <w:trHeight w:val="1427"/>
        </w:trPr>
        <w:tc>
          <w:tcPr>
            <w:tcW w:w="4221" w:type="dxa"/>
          </w:tcPr>
          <w:p w14:paraId="7EDFD62E" w14:textId="77777777" w:rsidR="00FE3689" w:rsidRPr="00A00101" w:rsidRDefault="00FE3689" w:rsidP="00A00101">
            <w:pPr>
              <w:pStyle w:val="TableParagraph"/>
              <w:tabs>
                <w:tab w:val="left" w:pos="827"/>
                <w:tab w:val="left" w:pos="828"/>
              </w:tabs>
              <w:spacing w:before="44"/>
              <w:ind w:left="0"/>
              <w:rPr>
                <w:rFonts w:eastAsia="Angsana New" w:cs="Angsana New"/>
                <w:caps/>
                <w:sz w:val="24"/>
                <w:szCs w:val="32"/>
                <w:lang w:bidi="th-TH"/>
              </w:rPr>
            </w:pPr>
            <w:r w:rsidRPr="00A00101">
              <w:rPr>
                <w:rFonts w:eastAsia="Angsana New" w:cs="Angsana New"/>
                <w:caps/>
                <w:sz w:val="24"/>
                <w:szCs w:val="32"/>
                <w:lang w:bidi="th-TH"/>
              </w:rPr>
              <w:t xml:space="preserve">3.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ของท่านส่งผลกระทบต่อความสามารถ ในการเล่นกีฬามากน้อยเท่าไหร่</w:t>
            </w:r>
          </w:p>
          <w:p w14:paraId="6C288BC2"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ไม่ลดลง</w:t>
            </w:r>
          </w:p>
          <w:p w14:paraId="6A8684CA"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5A12834"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52901F2B"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7E088B03"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28C9DC7D" w14:textId="0E5173AF"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has injury, illness or other</w:t>
            </w:r>
            <w:r w:rsidR="00A00101">
              <w:rPr>
                <w:rFonts w:cs="Angsana New"/>
                <w:bCs/>
                <w:sz w:val="24"/>
                <w:szCs w:val="28"/>
                <w:lang w:bidi="th-TH"/>
              </w:rPr>
              <w:t xml:space="preserve"> </w:t>
            </w:r>
            <w:r w:rsidRPr="00A00101">
              <w:rPr>
                <w:rFonts w:cs="Angsana New"/>
                <w:bCs/>
                <w:sz w:val="24"/>
                <w:szCs w:val="28"/>
                <w:lang w:bidi="th-TH"/>
              </w:rPr>
              <w:t>health problems affected your performance during the past week?</w:t>
            </w:r>
          </w:p>
          <w:p w14:paraId="631C7E8D"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effect</w:t>
            </w:r>
          </w:p>
          <w:p w14:paraId="572FCA94"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5F7B640F"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BA7A8E"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5BFC4AAA"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327DC4C8" w14:textId="77777777" w:rsidTr="00BF1594">
        <w:trPr>
          <w:trHeight w:val="1120"/>
        </w:trPr>
        <w:tc>
          <w:tcPr>
            <w:tcW w:w="4221" w:type="dxa"/>
          </w:tcPr>
          <w:p w14:paraId="59F4A1EF"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4.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ท่านมีปัญหาการบาดเจ็บ การเจ็บป่วยหรือปัญหาสุขภาพมากน้อยเพียงใด</w:t>
            </w:r>
          </w:p>
          <w:p w14:paraId="18F53680"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p w14:paraId="12389CD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มีอาการหรือปัญหาสุขภาพเล็กน้อย</w:t>
            </w:r>
          </w:p>
          <w:p w14:paraId="20E519B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มีอาการหรือปัญหาสุขภาพพอประมาณ</w:t>
            </w:r>
          </w:p>
          <w:p w14:paraId="1017DA12"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มีอาการหรือปัญหาสุขภาพอย่างมาก</w:t>
            </w:r>
          </w:p>
        </w:tc>
        <w:tc>
          <w:tcPr>
            <w:tcW w:w="4221" w:type="dxa"/>
          </w:tcPr>
          <w:p w14:paraId="7E15A98B"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experienced symptoms/health complaints during the past week?</w:t>
            </w:r>
          </w:p>
          <w:p w14:paraId="201644DD" w14:textId="568A8D24" w:rsidR="00FE3689" w:rsidRPr="00A00101" w:rsidRDefault="00FE3689">
            <w:pPr>
              <w:pStyle w:val="TableParagraph"/>
              <w:numPr>
                <w:ilvl w:val="0"/>
                <w:numId w:val="28"/>
              </w:numPr>
              <w:tabs>
                <w:tab w:val="left" w:pos="1031"/>
                <w:tab w:val="left" w:pos="1032"/>
              </w:tabs>
              <w:spacing w:line="360" w:lineRule="auto"/>
              <w:ind w:right="1149"/>
              <w:rPr>
                <w:rFonts w:cs="Angsana New"/>
                <w:bCs/>
                <w:sz w:val="24"/>
                <w:szCs w:val="28"/>
                <w:lang w:bidi="th-TH"/>
              </w:rPr>
            </w:pPr>
            <w:r w:rsidRPr="00A00101">
              <w:rPr>
                <w:rFonts w:cs="Angsana New"/>
                <w:bCs/>
                <w:sz w:val="24"/>
                <w:szCs w:val="28"/>
                <w:lang w:bidi="th-TH"/>
              </w:rPr>
              <w:t>No</w:t>
            </w:r>
            <w:r w:rsidR="00A00101">
              <w:rPr>
                <w:rFonts w:cs="Angsana New"/>
                <w:bCs/>
                <w:sz w:val="24"/>
                <w:szCs w:val="28"/>
                <w:lang w:bidi="th-TH"/>
              </w:rPr>
              <w:t xml:space="preserve"> </w:t>
            </w:r>
            <w:r w:rsidRPr="00A00101">
              <w:rPr>
                <w:rFonts w:cs="Angsana New"/>
                <w:bCs/>
                <w:sz w:val="24"/>
                <w:szCs w:val="28"/>
                <w:lang w:bidi="th-TH"/>
              </w:rPr>
              <w:t>symptoms/health complaints</w:t>
            </w:r>
          </w:p>
          <w:p w14:paraId="115CA66F" w14:textId="77777777" w:rsidR="00FE3689" w:rsidRPr="00A00101" w:rsidRDefault="00FE3689">
            <w:pPr>
              <w:pStyle w:val="TableParagraph"/>
              <w:numPr>
                <w:ilvl w:val="0"/>
                <w:numId w:val="28"/>
              </w:numPr>
              <w:tabs>
                <w:tab w:val="left" w:pos="1031"/>
                <w:tab w:val="left" w:pos="1032"/>
              </w:tabs>
              <w:spacing w:before="2" w:line="360" w:lineRule="auto"/>
              <w:ind w:hanging="361"/>
              <w:rPr>
                <w:rFonts w:cs="Angsana New"/>
                <w:bCs/>
                <w:sz w:val="24"/>
                <w:szCs w:val="28"/>
                <w:lang w:bidi="th-TH"/>
              </w:rPr>
            </w:pPr>
            <w:r w:rsidRPr="00A00101">
              <w:rPr>
                <w:rFonts w:cs="Angsana New"/>
                <w:bCs/>
                <w:sz w:val="24"/>
                <w:szCs w:val="28"/>
                <w:lang w:bidi="th-TH"/>
              </w:rPr>
              <w:t>To a mild extent</w:t>
            </w:r>
          </w:p>
          <w:p w14:paraId="2A69A321"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To a moderate extent</w:t>
            </w:r>
          </w:p>
          <w:p w14:paraId="31A3E24F" w14:textId="77777777" w:rsidR="00FE3689" w:rsidRPr="00A00101" w:rsidRDefault="00FE3689">
            <w:pPr>
              <w:pStyle w:val="TableParagraph"/>
              <w:numPr>
                <w:ilvl w:val="0"/>
                <w:numId w:val="28"/>
              </w:numPr>
              <w:tabs>
                <w:tab w:val="left" w:pos="1031"/>
                <w:tab w:val="left" w:pos="1032"/>
              </w:tabs>
              <w:spacing w:before="42" w:line="360" w:lineRule="auto"/>
              <w:ind w:hanging="361"/>
              <w:rPr>
                <w:rFonts w:cs="Angsana New"/>
                <w:bCs/>
                <w:sz w:val="24"/>
                <w:szCs w:val="28"/>
                <w:lang w:bidi="th-TH"/>
              </w:rPr>
            </w:pPr>
            <w:r w:rsidRPr="00A00101">
              <w:rPr>
                <w:rFonts w:cs="Angsana New"/>
                <w:bCs/>
                <w:sz w:val="24"/>
                <w:szCs w:val="28"/>
                <w:lang w:bidi="th-TH"/>
              </w:rPr>
              <w:t>To a severe extent</w:t>
            </w:r>
          </w:p>
          <w:p w14:paraId="772DC8D0"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Cannot participate at all</w:t>
            </w:r>
          </w:p>
        </w:tc>
      </w:tr>
      <w:tr w:rsidR="00E24FE4" w14:paraId="6E6BE8F4" w14:textId="77777777" w:rsidTr="00E24FE4">
        <w:trPr>
          <w:trHeight w:val="173"/>
        </w:trPr>
        <w:tc>
          <w:tcPr>
            <w:tcW w:w="4221" w:type="dxa"/>
          </w:tcPr>
          <w:p w14:paraId="13487BBA" w14:textId="39F28FB4"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5EBF5D52" w14:textId="2358C12D"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t xml:space="preserve">English </w:t>
            </w:r>
            <w:r w:rsidR="006F463B">
              <w:rPr>
                <w:rFonts w:eastAsia="Microsoft Sans Serif"/>
                <w:b/>
                <w:bCs/>
                <w:sz w:val="24"/>
                <w:szCs w:val="24"/>
                <w:lang w:bidi="th-TH"/>
              </w:rPr>
              <w:t>v</w:t>
            </w:r>
            <w:r>
              <w:rPr>
                <w:rFonts w:eastAsia="Microsoft Sans Serif"/>
                <w:b/>
                <w:bCs/>
                <w:sz w:val="24"/>
                <w:szCs w:val="24"/>
                <w:lang w:bidi="th-TH"/>
              </w:rPr>
              <w:t>ersion</w:t>
            </w:r>
          </w:p>
        </w:tc>
      </w:tr>
      <w:tr w:rsidR="00FE3689" w14:paraId="358A6C1A" w14:textId="77777777" w:rsidTr="00BF1594">
        <w:trPr>
          <w:trHeight w:val="640"/>
        </w:trPr>
        <w:tc>
          <w:tcPr>
            <w:tcW w:w="4221" w:type="dxa"/>
          </w:tcPr>
          <w:p w14:paraId="1DF2F1D1" w14:textId="77777777" w:rsidR="00FE3689" w:rsidRPr="00A00101" w:rsidRDefault="00FE3689" w:rsidP="00455B2F">
            <w:pPr>
              <w:pStyle w:val="TableParagraph"/>
              <w:tabs>
                <w:tab w:val="left" w:pos="827"/>
                <w:tab w:val="left" w:pos="828"/>
              </w:tabs>
              <w:ind w:left="0"/>
              <w:rPr>
                <w:rFonts w:eastAsia="Angsana New" w:cs="Angsana New"/>
                <w:caps/>
                <w:sz w:val="24"/>
                <w:szCs w:val="32"/>
                <w:lang w:bidi="th-TH"/>
              </w:rPr>
            </w:pPr>
            <w:r w:rsidRPr="00A00101">
              <w:rPr>
                <w:rFonts w:eastAsia="Angsana New" w:cs="Angsana New"/>
                <w:caps/>
                <w:sz w:val="24"/>
                <w:szCs w:val="32"/>
                <w:lang w:bidi="th-TH"/>
              </w:rPr>
              <w:t>5.</w:t>
            </w:r>
            <w:r w:rsidRPr="00A00101">
              <w:rPr>
                <w:rFonts w:eastAsia="Angsana New" w:cs="Angsana New"/>
                <w:caps/>
                <w:sz w:val="24"/>
                <w:szCs w:val="32"/>
                <w:cs/>
                <w:lang w:bidi="th-TH"/>
              </w:rPr>
              <w:t>อาการป่วย</w:t>
            </w:r>
          </w:p>
          <w:p w14:paraId="0C33AB8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ไข้</w:t>
            </w:r>
          </w:p>
          <w:p w14:paraId="35473FC4"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อ่อนล้า</w:t>
            </w:r>
          </w:p>
          <w:p w14:paraId="09661C1F"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ต่อมอักเสบ</w:t>
            </w:r>
          </w:p>
          <w:p w14:paraId="57FF3EFD" w14:textId="77777777" w:rsidR="00FE3689"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เจ็บคอ</w:t>
            </w:r>
          </w:p>
          <w:p w14:paraId="0EF6F9F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คัดจมูก/น้า มูกไหล/จาม</w:t>
            </w:r>
          </w:p>
          <w:p w14:paraId="33E0F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ไอ</w:t>
            </w:r>
          </w:p>
          <w:p w14:paraId="5846E2C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หายใจลำบาก</w:t>
            </w:r>
          </w:p>
          <w:p w14:paraId="3276E527"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ปวดหัว</w:t>
            </w:r>
          </w:p>
          <w:p w14:paraId="1641E27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คลื่นไส้</w:t>
            </w:r>
          </w:p>
          <w:p w14:paraId="789A764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อาเจียน</w:t>
            </w:r>
          </w:p>
          <w:p w14:paraId="58B95E3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ท้องเสีย</w:t>
            </w:r>
          </w:p>
          <w:p w14:paraId="5A60095E"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ท้องผูก</w:t>
            </w:r>
          </w:p>
          <w:p w14:paraId="31544D7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เป็นลม</w:t>
            </w:r>
          </w:p>
          <w:p w14:paraId="0A2D954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ผื่นคัน</w:t>
            </w:r>
          </w:p>
          <w:p w14:paraId="11C532C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หัวใจเต้นผิดปกติ</w:t>
            </w:r>
          </w:p>
          <w:p w14:paraId="55395ED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เจ็บหน้าอก</w:t>
            </w:r>
          </w:p>
          <w:p w14:paraId="14F87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ปวดเมื่อยกล้ามเนื้อเนื้อส่วนท้อง</w:t>
            </w:r>
          </w:p>
          <w:p w14:paraId="1AD045A3"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ความเจ็บปวดอื่น ๆ</w:t>
            </w:r>
          </w:p>
          <w:p w14:paraId="430C3776"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ชา</w:t>
            </w:r>
          </w:p>
          <w:p w14:paraId="46B87B04"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ความวิตกกังวล</w:t>
            </w:r>
          </w:p>
          <w:p w14:paraId="2E54176E" w14:textId="3AFBAF46"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หด</w:t>
            </w:r>
            <w:proofErr w:type="spellStart"/>
            <w:r w:rsidR="00D255FD">
              <w:rPr>
                <w:rFonts w:eastAsia="Angsana New" w:cs="Angsana New" w:hint="cs"/>
                <w:caps/>
                <w:sz w:val="24"/>
                <w:szCs w:val="32"/>
                <w:cs/>
                <w:lang w:bidi="th-TH"/>
              </w:rPr>
              <w:t>หู่</w:t>
            </w:r>
            <w:proofErr w:type="spellEnd"/>
            <w:r w:rsidRPr="00BF1594">
              <w:rPr>
                <w:rFonts w:eastAsia="Angsana New" w:cs="Angsana New"/>
                <w:caps/>
                <w:sz w:val="24"/>
                <w:szCs w:val="32"/>
                <w:cs/>
                <w:lang w:bidi="th-TH"/>
              </w:rPr>
              <w:t>/เศร้า</w:t>
            </w:r>
          </w:p>
          <w:p w14:paraId="6B139BAB"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หงุดหงิดง่าย</w:t>
            </w:r>
          </w:p>
          <w:p w14:paraId="6A47DE9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อาการบริเวณตา</w:t>
            </w:r>
          </w:p>
          <w:p w14:paraId="623411A9"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อาการบริเวณหู</w:t>
            </w:r>
          </w:p>
          <w:p w14:paraId="2D51838A" w14:textId="6B935568" w:rsidR="00BF1594" w:rsidRPr="00A00101"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อาการที่ท</w:t>
            </w:r>
            <w:r w:rsidR="00D255FD">
              <w:rPr>
                <w:rFonts w:eastAsia="Angsana New" w:cs="Angsana New" w:hint="cs"/>
                <w:caps/>
                <w:sz w:val="24"/>
                <w:szCs w:val="32"/>
                <w:cs/>
                <w:lang w:bidi="th-TH"/>
              </w:rPr>
              <w:t>า</w:t>
            </w:r>
            <w:r w:rsidRPr="00BF1594">
              <w:rPr>
                <w:rFonts w:eastAsia="Angsana New" w:cs="Angsana New"/>
                <w:caps/>
                <w:sz w:val="24"/>
                <w:szCs w:val="32"/>
                <w:cs/>
                <w:lang w:bidi="th-TH"/>
              </w:rPr>
              <w:t>งเดินปัสสาวะและอวัยวะเพศ</w:t>
            </w:r>
          </w:p>
        </w:tc>
        <w:tc>
          <w:tcPr>
            <w:tcW w:w="4221" w:type="dxa"/>
          </w:tcPr>
          <w:p w14:paraId="2B301A67" w14:textId="1F61F529" w:rsidR="00FE3689" w:rsidRPr="00A00101" w:rsidRDefault="00FE3689" w:rsidP="00455B2F">
            <w:pPr>
              <w:pStyle w:val="TableParagraph"/>
              <w:tabs>
                <w:tab w:val="left" w:pos="827"/>
                <w:tab w:val="left" w:pos="828"/>
              </w:tabs>
              <w:spacing w:line="360" w:lineRule="auto"/>
              <w:ind w:hanging="736"/>
              <w:rPr>
                <w:rFonts w:cs="Angsana New"/>
                <w:bCs/>
                <w:sz w:val="24"/>
                <w:szCs w:val="28"/>
                <w:lang w:bidi="th-TH"/>
              </w:rPr>
            </w:pPr>
            <w:r w:rsidRPr="00A00101">
              <w:rPr>
                <w:rFonts w:cs="Angsana New"/>
                <w:bCs/>
                <w:sz w:val="24"/>
                <w:szCs w:val="28"/>
                <w:lang w:bidi="th-TH"/>
              </w:rPr>
              <w:t>Illness part</w:t>
            </w:r>
          </w:p>
          <w:p w14:paraId="6F71B004" w14:textId="27B248B4" w:rsidR="00FE3689" w:rsidRPr="00A00101"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FE3689" w:rsidRPr="00A00101">
              <w:rPr>
                <w:rFonts w:cs="Angsana New"/>
                <w:bCs/>
                <w:sz w:val="24"/>
                <w:szCs w:val="28"/>
                <w:lang w:bidi="th-TH"/>
              </w:rPr>
              <w:t>ever</w:t>
            </w:r>
          </w:p>
          <w:p w14:paraId="777A780B"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Fatigue/malaise</w:t>
            </w:r>
          </w:p>
          <w:p w14:paraId="305C4219"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Swollen gland</w:t>
            </w:r>
          </w:p>
          <w:p w14:paraId="06200B15" w14:textId="641B055F" w:rsidR="00FE3689"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S</w:t>
            </w:r>
            <w:r w:rsidR="00FE3689" w:rsidRPr="00A00101">
              <w:rPr>
                <w:rFonts w:cs="Angsana New"/>
                <w:bCs/>
                <w:sz w:val="24"/>
                <w:szCs w:val="28"/>
                <w:lang w:bidi="th-TH"/>
              </w:rPr>
              <w:t>ore throat</w:t>
            </w:r>
          </w:p>
          <w:p w14:paraId="3F304644" w14:textId="36CFEFA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B</w:t>
            </w:r>
            <w:r w:rsidR="00BF1594" w:rsidRPr="00BF1594">
              <w:rPr>
                <w:rFonts w:cs="Angsana New"/>
                <w:bCs/>
                <w:sz w:val="24"/>
                <w:szCs w:val="28"/>
                <w:lang w:bidi="th-TH"/>
              </w:rPr>
              <w:t>locked nose, running nose, sneezing</w:t>
            </w:r>
          </w:p>
          <w:p w14:paraId="3A0477DE" w14:textId="6E2D327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ough</w:t>
            </w:r>
          </w:p>
          <w:p w14:paraId="58775F55" w14:textId="1268275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ifficulty breathing</w:t>
            </w:r>
          </w:p>
          <w:p w14:paraId="769117FE" w14:textId="3F26E3D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H</w:t>
            </w:r>
            <w:r w:rsidR="00BF1594" w:rsidRPr="00BF1594">
              <w:rPr>
                <w:rFonts w:cs="Angsana New"/>
                <w:bCs/>
                <w:sz w:val="24"/>
                <w:szCs w:val="28"/>
                <w:lang w:bidi="th-TH"/>
              </w:rPr>
              <w:t>eadache</w:t>
            </w:r>
          </w:p>
          <w:p w14:paraId="37525C7E"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Nausea</w:t>
            </w:r>
          </w:p>
          <w:p w14:paraId="6DB312EE" w14:textId="4B72CDB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V</w:t>
            </w:r>
            <w:r w:rsidR="00BF1594" w:rsidRPr="00BF1594">
              <w:rPr>
                <w:rFonts w:cs="Angsana New"/>
                <w:bCs/>
                <w:sz w:val="24"/>
                <w:szCs w:val="28"/>
                <w:lang w:bidi="th-TH"/>
              </w:rPr>
              <w:t>omiting</w:t>
            </w:r>
          </w:p>
          <w:p w14:paraId="09EA2768" w14:textId="2884514E"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iarrhea</w:t>
            </w:r>
          </w:p>
          <w:p w14:paraId="76F66678" w14:textId="59E2086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onstipation</w:t>
            </w:r>
          </w:p>
          <w:p w14:paraId="65C5F171" w14:textId="5C88D2F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BF1594" w:rsidRPr="00BF1594">
              <w:rPr>
                <w:rFonts w:cs="Angsana New"/>
                <w:bCs/>
                <w:sz w:val="24"/>
                <w:szCs w:val="28"/>
                <w:lang w:bidi="th-TH"/>
              </w:rPr>
              <w:t>ainting</w:t>
            </w:r>
          </w:p>
          <w:p w14:paraId="75CC72F6" w14:textId="26CC977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R</w:t>
            </w:r>
            <w:r w:rsidR="00BF1594" w:rsidRPr="00BF1594">
              <w:rPr>
                <w:rFonts w:cs="Angsana New"/>
                <w:bCs/>
                <w:sz w:val="24"/>
                <w:szCs w:val="28"/>
                <w:lang w:bidi="th-TH"/>
              </w:rPr>
              <w:t>ash/itchiness</w:t>
            </w:r>
          </w:p>
          <w:p w14:paraId="3F632B52" w14:textId="1B5D82E3"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rregular pulse/arrhythmia</w:t>
            </w:r>
          </w:p>
          <w:p w14:paraId="5A81CE9E" w14:textId="506FECE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hest pain/angina</w:t>
            </w:r>
          </w:p>
          <w:p w14:paraId="40E05778" w14:textId="0223A2D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bdomen pain</w:t>
            </w:r>
          </w:p>
          <w:p w14:paraId="798868C9" w14:textId="34DE174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O</w:t>
            </w:r>
            <w:r w:rsidR="00BF1594" w:rsidRPr="00BF1594">
              <w:rPr>
                <w:rFonts w:cs="Angsana New"/>
                <w:bCs/>
                <w:sz w:val="24"/>
                <w:szCs w:val="28"/>
                <w:lang w:bidi="th-TH"/>
              </w:rPr>
              <w:t>ther pain</w:t>
            </w:r>
          </w:p>
          <w:p w14:paraId="0128F131"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Numbness/pins and needles</w:t>
            </w:r>
          </w:p>
          <w:p w14:paraId="1AB9962E" w14:textId="193805E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nxiety</w:t>
            </w:r>
          </w:p>
          <w:p w14:paraId="5CC33116" w14:textId="1DD7E1C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epression</w:t>
            </w:r>
          </w:p>
          <w:p w14:paraId="473EFE2F" w14:textId="7CDE0141"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rritability</w:t>
            </w:r>
          </w:p>
          <w:p w14:paraId="56AA237F" w14:textId="5D43623F"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ye symptoms</w:t>
            </w:r>
          </w:p>
          <w:p w14:paraId="5820917B" w14:textId="619BB539"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ar symptoms</w:t>
            </w:r>
          </w:p>
          <w:p w14:paraId="5E60758C" w14:textId="747A0D6C" w:rsidR="00BF1594" w:rsidRPr="00A00101"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Symptoms form urinary tract and genitals</w:t>
            </w:r>
          </w:p>
        </w:tc>
      </w:tr>
    </w:tbl>
    <w:p w14:paraId="10CC8C78" w14:textId="77777777" w:rsidR="00D276E9" w:rsidRDefault="00D276E9" w:rsidP="00FE3689">
      <w:pPr>
        <w:rPr>
          <w:b/>
          <w:c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4253"/>
      </w:tblGrid>
      <w:tr w:rsidR="00BF1594" w14:paraId="03A464C0" w14:textId="77777777" w:rsidTr="0023415E">
        <w:trPr>
          <w:trHeight w:val="258"/>
        </w:trPr>
        <w:tc>
          <w:tcPr>
            <w:tcW w:w="3969" w:type="dxa"/>
          </w:tcPr>
          <w:p w14:paraId="0E72A931" w14:textId="5DB92A41" w:rsidR="00BF1594" w:rsidRPr="00BF1594" w:rsidRDefault="00BF1594" w:rsidP="006F463B">
            <w:pPr>
              <w:pStyle w:val="TableParagraph"/>
              <w:tabs>
                <w:tab w:val="left" w:pos="827"/>
                <w:tab w:val="left" w:pos="828"/>
              </w:tabs>
              <w:spacing w:line="360" w:lineRule="auto"/>
              <w:ind w:left="0"/>
              <w:jc w:val="center"/>
              <w:rPr>
                <w:rFonts w:cs="Angsana New"/>
                <w:b/>
                <w:sz w:val="24"/>
                <w:szCs w:val="28"/>
                <w:cs/>
                <w:lang w:bidi="th-TH"/>
              </w:rPr>
            </w:pPr>
            <w:r>
              <w:rPr>
                <w:rFonts w:cs="Angsana New"/>
                <w:b/>
                <w:sz w:val="24"/>
                <w:szCs w:val="28"/>
                <w:lang w:bidi="th-TH"/>
              </w:rPr>
              <w:lastRenderedPageBreak/>
              <w:t xml:space="preserve">Thai </w:t>
            </w:r>
            <w:r w:rsidR="006F463B">
              <w:rPr>
                <w:rFonts w:cs="Angsana New"/>
                <w:b/>
                <w:sz w:val="24"/>
                <w:szCs w:val="28"/>
                <w:lang w:bidi="th-TH"/>
              </w:rPr>
              <w:t>v</w:t>
            </w:r>
            <w:r>
              <w:rPr>
                <w:rFonts w:cs="Angsana New"/>
                <w:b/>
                <w:sz w:val="24"/>
                <w:szCs w:val="28"/>
                <w:lang w:bidi="th-TH"/>
              </w:rPr>
              <w:t>ersion</w:t>
            </w:r>
          </w:p>
        </w:tc>
        <w:tc>
          <w:tcPr>
            <w:tcW w:w="4253" w:type="dxa"/>
          </w:tcPr>
          <w:p w14:paraId="5FD1833B" w14:textId="6CE903E6" w:rsidR="00BF1594" w:rsidRPr="00BF1594" w:rsidRDefault="00BF1594" w:rsidP="006F463B">
            <w:pPr>
              <w:pStyle w:val="TableParagraph"/>
              <w:spacing w:line="360" w:lineRule="auto"/>
              <w:ind w:left="107"/>
              <w:jc w:val="center"/>
              <w:rPr>
                <w:rFonts w:cs="Angsana New"/>
                <w:b/>
                <w:sz w:val="24"/>
                <w:szCs w:val="28"/>
                <w:lang w:bidi="th-TH"/>
              </w:rPr>
            </w:pPr>
            <w:r>
              <w:rPr>
                <w:rFonts w:cs="Angsana New"/>
                <w:b/>
                <w:sz w:val="24"/>
                <w:szCs w:val="28"/>
                <w:lang w:bidi="th-TH"/>
              </w:rPr>
              <w:t xml:space="preserve">English </w:t>
            </w:r>
            <w:r w:rsidR="006F463B">
              <w:rPr>
                <w:rFonts w:cs="Angsana New"/>
                <w:b/>
                <w:sz w:val="24"/>
                <w:szCs w:val="28"/>
                <w:lang w:bidi="th-TH"/>
              </w:rPr>
              <w:t>v</w:t>
            </w:r>
            <w:r>
              <w:rPr>
                <w:rFonts w:cs="Angsana New"/>
                <w:b/>
                <w:sz w:val="24"/>
                <w:szCs w:val="28"/>
                <w:lang w:bidi="th-TH"/>
              </w:rPr>
              <w:t>ersion</w:t>
            </w:r>
          </w:p>
        </w:tc>
      </w:tr>
      <w:tr w:rsidR="00FE3689" w14:paraId="41688583" w14:textId="77777777" w:rsidTr="0023415E">
        <w:trPr>
          <w:trHeight w:val="1140"/>
        </w:trPr>
        <w:tc>
          <w:tcPr>
            <w:tcW w:w="3969" w:type="dxa"/>
          </w:tcPr>
          <w:p w14:paraId="703F766A" w14:textId="62AEFD85" w:rsidR="00FE3689" w:rsidRPr="00BF1594" w:rsidRDefault="00FE3689" w:rsidP="0023415E">
            <w:pPr>
              <w:pStyle w:val="TableParagraph"/>
              <w:tabs>
                <w:tab w:val="left" w:pos="827"/>
                <w:tab w:val="left" w:pos="828"/>
              </w:tabs>
              <w:ind w:left="0"/>
              <w:rPr>
                <w:rFonts w:eastAsia="Angsana New" w:cs="Angsana New"/>
                <w:caps/>
                <w:sz w:val="24"/>
                <w:szCs w:val="32"/>
                <w:lang w:bidi="th-TH"/>
              </w:rPr>
            </w:pPr>
            <w:r w:rsidRPr="00BF1594">
              <w:rPr>
                <w:rFonts w:eastAsia="Angsana New" w:cs="Angsana New"/>
                <w:caps/>
                <w:sz w:val="24"/>
                <w:szCs w:val="32"/>
                <w:lang w:bidi="th-TH"/>
              </w:rPr>
              <w:t xml:space="preserve">9. </w:t>
            </w:r>
            <w:r w:rsidRPr="00BF1594">
              <w:rPr>
                <w:rFonts w:eastAsia="Angsana New" w:cs="Angsana New"/>
                <w:caps/>
                <w:sz w:val="24"/>
                <w:szCs w:val="32"/>
                <w:cs/>
                <w:lang w:bidi="th-TH"/>
              </w:rPr>
              <w:t>คุณมีปัญหา</w:t>
            </w:r>
            <w:r w:rsidR="00A71688">
              <w:rPr>
                <w:rFonts w:eastAsia="Angsana New" w:cs="Angsana New" w:hint="cs"/>
                <w:caps/>
                <w:sz w:val="24"/>
                <w:szCs w:val="32"/>
                <w:cs/>
                <w:lang w:bidi="th-TH"/>
              </w:rPr>
              <w:t>อาการเจ็บป่วย</w:t>
            </w:r>
            <w:r w:rsidRPr="00BF1594">
              <w:rPr>
                <w:rFonts w:eastAsia="Angsana New" w:cs="Angsana New"/>
                <w:caps/>
                <w:sz w:val="24"/>
                <w:szCs w:val="32"/>
                <w:cs/>
                <w:lang w:bidi="th-TH"/>
              </w:rPr>
              <w:t>อื่น ๆ หรือไม่</w:t>
            </w:r>
          </w:p>
          <w:p w14:paraId="4DAEBC9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มี</w:t>
            </w:r>
          </w:p>
          <w:p w14:paraId="4385BEE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ไม่มี</w:t>
            </w:r>
          </w:p>
        </w:tc>
        <w:tc>
          <w:tcPr>
            <w:tcW w:w="4253" w:type="dxa"/>
          </w:tcPr>
          <w:p w14:paraId="7CF979C8" w14:textId="68B6B995"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 xml:space="preserve">Do you have another </w:t>
            </w:r>
            <w:r w:rsidR="00A71688">
              <w:rPr>
                <w:rFonts w:cs="Angsana New"/>
                <w:bCs/>
                <w:sz w:val="24"/>
                <w:szCs w:val="28"/>
                <w:lang w:bidi="th-TH"/>
              </w:rPr>
              <w:t>illness</w:t>
            </w:r>
            <w:r w:rsidRPr="00BF1594">
              <w:rPr>
                <w:rFonts w:cs="Angsana New"/>
                <w:bCs/>
                <w:sz w:val="24"/>
                <w:szCs w:val="28"/>
                <w:lang w:bidi="th-TH"/>
              </w:rPr>
              <w:t xml:space="preserve"> problem?</w:t>
            </w:r>
          </w:p>
          <w:p w14:paraId="09C1F402"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w:t>
            </w:r>
          </w:p>
          <w:p w14:paraId="70BA9810"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No</w:t>
            </w:r>
          </w:p>
        </w:tc>
      </w:tr>
    </w:tbl>
    <w:p w14:paraId="37D122CA" w14:textId="77777777" w:rsidR="00A71688" w:rsidRDefault="00A71688" w:rsidP="0023415E">
      <w:pPr>
        <w:pStyle w:val="Caption"/>
        <w:rPr>
          <w:b w:val="0"/>
          <w:bCs w:val="0"/>
          <w:sz w:val="24"/>
          <w:szCs w:val="32"/>
        </w:rPr>
      </w:pPr>
    </w:p>
    <w:p w14:paraId="39E09AF2" w14:textId="32EFE280" w:rsidR="0023415E" w:rsidRPr="005A27C3" w:rsidRDefault="0023415E" w:rsidP="0023415E">
      <w:pPr>
        <w:pStyle w:val="Caption"/>
        <w:rPr>
          <w:b w:val="0"/>
          <w:bCs w:val="0"/>
          <w:sz w:val="24"/>
          <w:szCs w:val="32"/>
        </w:rPr>
      </w:pPr>
      <w:bookmarkStart w:id="102" w:name="_Toc120563105"/>
      <w:r w:rsidRPr="005A27C3">
        <w:rPr>
          <w:b w:val="0"/>
          <w:bCs w:val="0"/>
          <w:sz w:val="24"/>
          <w:szCs w:val="32"/>
        </w:rPr>
        <w:t xml:space="preserve">Table </w:t>
      </w:r>
      <w:r w:rsidR="00BA32A7" w:rsidRPr="005A27C3">
        <w:rPr>
          <w:b w:val="0"/>
          <w:bCs w:val="0"/>
          <w:sz w:val="24"/>
          <w:szCs w:val="32"/>
        </w:rPr>
        <w:fldChar w:fldCharType="begin"/>
      </w:r>
      <w:r w:rsidR="00BA32A7" w:rsidRPr="005A27C3">
        <w:rPr>
          <w:b w:val="0"/>
          <w:bCs w:val="0"/>
          <w:sz w:val="24"/>
          <w:szCs w:val="32"/>
        </w:rPr>
        <w:instrText xml:space="preserve"> STYLEREF 1 \s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00BA32A7" w:rsidRPr="005A27C3">
        <w:rPr>
          <w:b w:val="0"/>
          <w:bCs w:val="0"/>
          <w:sz w:val="24"/>
          <w:szCs w:val="32"/>
        </w:rPr>
        <w:t>.</w:t>
      </w:r>
      <w:r w:rsidR="00BA32A7" w:rsidRPr="005A27C3">
        <w:rPr>
          <w:b w:val="0"/>
          <w:bCs w:val="0"/>
          <w:sz w:val="24"/>
          <w:szCs w:val="32"/>
        </w:rPr>
        <w:fldChar w:fldCharType="begin"/>
      </w:r>
      <w:r w:rsidR="00BA32A7" w:rsidRPr="005A27C3">
        <w:rPr>
          <w:b w:val="0"/>
          <w:bCs w:val="0"/>
          <w:sz w:val="24"/>
          <w:szCs w:val="32"/>
        </w:rPr>
        <w:instrText xml:space="preserve"> SEQ Table \* ARABIC \s 1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Pr="005A27C3">
        <w:rPr>
          <w:b w:val="0"/>
          <w:bCs w:val="0"/>
          <w:sz w:val="24"/>
          <w:szCs w:val="32"/>
        </w:rPr>
        <w:t>: Thai</w:t>
      </w:r>
      <w:r w:rsidRPr="005A27C3">
        <w:rPr>
          <w:b w:val="0"/>
          <w:bCs w:val="0"/>
          <w:spacing w:val="-4"/>
          <w:sz w:val="24"/>
          <w:szCs w:val="32"/>
        </w:rPr>
        <w:t xml:space="preserve"> </w:t>
      </w:r>
      <w:r w:rsidRPr="005A27C3">
        <w:rPr>
          <w:b w:val="0"/>
          <w:bCs w:val="0"/>
          <w:sz w:val="24"/>
          <w:szCs w:val="32"/>
        </w:rPr>
        <w:t>and</w:t>
      </w:r>
      <w:r w:rsidRPr="005A27C3">
        <w:rPr>
          <w:b w:val="0"/>
          <w:bCs w:val="0"/>
          <w:spacing w:val="-5"/>
          <w:sz w:val="24"/>
          <w:szCs w:val="32"/>
        </w:rPr>
        <w:t xml:space="preserve"> </w:t>
      </w:r>
      <w:r w:rsidRPr="005A27C3">
        <w:rPr>
          <w:b w:val="0"/>
          <w:bCs w:val="0"/>
          <w:sz w:val="24"/>
          <w:szCs w:val="32"/>
        </w:rPr>
        <w:t>English</w:t>
      </w:r>
      <w:r w:rsidRPr="005A27C3">
        <w:rPr>
          <w:b w:val="0"/>
          <w:bCs w:val="0"/>
          <w:spacing w:val="-4"/>
          <w:sz w:val="24"/>
          <w:szCs w:val="32"/>
        </w:rPr>
        <w:t xml:space="preserve"> </w:t>
      </w:r>
      <w:r w:rsidRPr="005A27C3">
        <w:rPr>
          <w:b w:val="0"/>
          <w:bCs w:val="0"/>
          <w:sz w:val="24"/>
          <w:szCs w:val="32"/>
        </w:rPr>
        <w:t>in</w:t>
      </w:r>
      <w:r w:rsidRPr="005A27C3">
        <w:rPr>
          <w:b w:val="0"/>
          <w:bCs w:val="0"/>
          <w:spacing w:val="-4"/>
          <w:sz w:val="24"/>
          <w:szCs w:val="32"/>
        </w:rPr>
        <w:t xml:space="preserve"> </w:t>
      </w:r>
      <w:r w:rsidRPr="005A27C3">
        <w:rPr>
          <w:b w:val="0"/>
          <w:bCs w:val="0"/>
          <w:sz w:val="24"/>
          <w:szCs w:val="32"/>
        </w:rPr>
        <w:t>OSTRC</w:t>
      </w:r>
      <w:r w:rsidRPr="005A27C3">
        <w:rPr>
          <w:b w:val="0"/>
          <w:bCs w:val="0"/>
          <w:spacing w:val="-4"/>
          <w:sz w:val="24"/>
          <w:szCs w:val="32"/>
        </w:rPr>
        <w:t xml:space="preserve"> </w:t>
      </w:r>
      <w:r w:rsidRPr="005A27C3">
        <w:rPr>
          <w:b w:val="0"/>
          <w:bCs w:val="0"/>
          <w:sz w:val="24"/>
          <w:szCs w:val="32"/>
        </w:rPr>
        <w:t>Overuse</w:t>
      </w:r>
      <w:r w:rsidRPr="005A27C3">
        <w:rPr>
          <w:b w:val="0"/>
          <w:bCs w:val="0"/>
          <w:spacing w:val="-6"/>
          <w:sz w:val="24"/>
          <w:szCs w:val="32"/>
        </w:rPr>
        <w:t xml:space="preserve"> </w:t>
      </w:r>
      <w:r w:rsidRPr="005A27C3">
        <w:rPr>
          <w:b w:val="0"/>
          <w:bCs w:val="0"/>
          <w:spacing w:val="-2"/>
          <w:sz w:val="24"/>
          <w:szCs w:val="32"/>
        </w:rPr>
        <w:t>questionnaires</w:t>
      </w:r>
      <w:bookmarkEnd w:id="102"/>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3415E" w14:paraId="3F07016F" w14:textId="77777777" w:rsidTr="004F2CD5">
        <w:trPr>
          <w:trHeight w:val="275"/>
        </w:trPr>
        <w:tc>
          <w:tcPr>
            <w:tcW w:w="4177" w:type="dxa"/>
          </w:tcPr>
          <w:p w14:paraId="027E837E" w14:textId="77777777" w:rsidR="0023415E" w:rsidRDefault="0023415E" w:rsidP="004F2CD5">
            <w:pPr>
              <w:pStyle w:val="TableParagraph"/>
              <w:spacing w:line="256" w:lineRule="exact"/>
              <w:ind w:left="1432" w:right="1422"/>
              <w:jc w:val="center"/>
              <w:rPr>
                <w:b/>
                <w:sz w:val="24"/>
              </w:rPr>
            </w:pPr>
            <w:r>
              <w:rPr>
                <w:b/>
                <w:sz w:val="24"/>
              </w:rPr>
              <w:t>Thai</w:t>
            </w:r>
            <w:r>
              <w:rPr>
                <w:b/>
                <w:spacing w:val="-2"/>
                <w:sz w:val="24"/>
              </w:rPr>
              <w:t xml:space="preserve"> version</w:t>
            </w:r>
          </w:p>
        </w:tc>
        <w:tc>
          <w:tcPr>
            <w:tcW w:w="4177" w:type="dxa"/>
          </w:tcPr>
          <w:p w14:paraId="4A872E46" w14:textId="77777777" w:rsidR="0023415E" w:rsidRDefault="0023415E" w:rsidP="004F2CD5">
            <w:pPr>
              <w:pStyle w:val="TableParagraph"/>
              <w:spacing w:line="256" w:lineRule="exact"/>
              <w:ind w:left="1295"/>
              <w:rPr>
                <w:b/>
                <w:sz w:val="24"/>
              </w:rPr>
            </w:pPr>
            <w:r>
              <w:rPr>
                <w:b/>
                <w:sz w:val="24"/>
              </w:rPr>
              <w:t>English</w:t>
            </w:r>
            <w:r>
              <w:rPr>
                <w:b/>
                <w:spacing w:val="-6"/>
                <w:sz w:val="24"/>
              </w:rPr>
              <w:t xml:space="preserve"> </w:t>
            </w:r>
            <w:r>
              <w:rPr>
                <w:b/>
                <w:spacing w:val="-2"/>
                <w:sz w:val="24"/>
              </w:rPr>
              <w:t>version</w:t>
            </w:r>
          </w:p>
        </w:tc>
      </w:tr>
      <w:tr w:rsidR="0023415E" w14:paraId="285244A3" w14:textId="77777777" w:rsidTr="004F2CD5">
        <w:trPr>
          <w:trHeight w:val="1005"/>
        </w:trPr>
        <w:tc>
          <w:tcPr>
            <w:tcW w:w="4177" w:type="dxa"/>
          </w:tcPr>
          <w:p w14:paraId="0ACECD2E" w14:textId="77777777" w:rsidR="0023415E" w:rsidRPr="0023415E" w:rsidRDefault="0023415E" w:rsidP="0023415E">
            <w:pPr>
              <w:pStyle w:val="TableParagraph"/>
              <w:tabs>
                <w:tab w:val="left" w:pos="827"/>
                <w:tab w:val="left" w:pos="828"/>
              </w:tabs>
              <w:ind w:left="0"/>
              <w:rPr>
                <w:rFonts w:eastAsia="Angsana New" w:cs="Angsana New"/>
                <w:caps/>
                <w:sz w:val="24"/>
                <w:szCs w:val="32"/>
                <w:lang w:bidi="th-TH"/>
              </w:rPr>
            </w:pPr>
            <w:r w:rsidRPr="0023415E">
              <w:rPr>
                <w:rFonts w:eastAsia="Angsana New" w:cs="Angsana New"/>
                <w:caps/>
                <w:sz w:val="24"/>
                <w:szCs w:val="32"/>
                <w:cs/>
                <w:lang w:bidi="th-TH"/>
              </w:rPr>
              <w:t>ท่านมีอาการบาดเจ็บหรือไม่</w:t>
            </w:r>
          </w:p>
          <w:p w14:paraId="3AA2069F" w14:textId="77777777" w:rsidR="0023415E" w:rsidRPr="00CA5094"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มี</w:t>
            </w:r>
          </w:p>
          <w:p w14:paraId="74E4E257" w14:textId="77777777" w:rsidR="0023415E" w:rsidRPr="0023415E"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ไม่มี</w:t>
            </w:r>
          </w:p>
        </w:tc>
        <w:tc>
          <w:tcPr>
            <w:tcW w:w="4177" w:type="dxa"/>
          </w:tcPr>
          <w:p w14:paraId="0BCC28FB" w14:textId="77777777" w:rsidR="0023415E" w:rsidRPr="00CA5094" w:rsidRDefault="0023415E" w:rsidP="00CA5094">
            <w:pPr>
              <w:pStyle w:val="TableParagraph"/>
              <w:spacing w:line="360" w:lineRule="auto"/>
              <w:ind w:left="107"/>
              <w:rPr>
                <w:rFonts w:cs="Angsana New"/>
                <w:bCs/>
                <w:sz w:val="24"/>
                <w:szCs w:val="28"/>
                <w:lang w:bidi="th-TH"/>
              </w:rPr>
            </w:pPr>
            <w:r w:rsidRPr="00CA5094">
              <w:rPr>
                <w:rFonts w:cs="Angsana New"/>
                <w:bCs/>
                <w:sz w:val="24"/>
                <w:szCs w:val="28"/>
                <w:lang w:bidi="th-TH"/>
              </w:rPr>
              <w:t>Do you have an injury problem?</w:t>
            </w:r>
          </w:p>
          <w:p w14:paraId="324CE4F3" w14:textId="77777777" w:rsidR="0023415E" w:rsidRPr="00CA5094" w:rsidRDefault="0023415E">
            <w:pPr>
              <w:pStyle w:val="TableParagraph"/>
              <w:numPr>
                <w:ilvl w:val="0"/>
                <w:numId w:val="45"/>
              </w:numPr>
              <w:tabs>
                <w:tab w:val="left" w:pos="827"/>
                <w:tab w:val="left" w:pos="828"/>
              </w:tabs>
              <w:spacing w:line="360" w:lineRule="auto"/>
              <w:rPr>
                <w:rFonts w:cs="Angsana New"/>
                <w:bCs/>
                <w:sz w:val="24"/>
                <w:szCs w:val="28"/>
                <w:lang w:bidi="th-TH"/>
              </w:rPr>
            </w:pPr>
            <w:r w:rsidRPr="00CA5094">
              <w:rPr>
                <w:rFonts w:cs="Angsana New"/>
                <w:bCs/>
                <w:sz w:val="24"/>
                <w:szCs w:val="28"/>
                <w:lang w:bidi="th-TH"/>
              </w:rPr>
              <w:t>Yes</w:t>
            </w:r>
          </w:p>
          <w:p w14:paraId="4AF807DB" w14:textId="77777777" w:rsidR="0023415E" w:rsidRPr="00CA5094" w:rsidRDefault="0023415E">
            <w:pPr>
              <w:pStyle w:val="TableParagraph"/>
              <w:numPr>
                <w:ilvl w:val="0"/>
                <w:numId w:val="45"/>
              </w:numPr>
              <w:tabs>
                <w:tab w:val="left" w:pos="827"/>
                <w:tab w:val="left" w:pos="828"/>
              </w:tabs>
              <w:spacing w:before="1" w:line="360" w:lineRule="auto"/>
              <w:rPr>
                <w:rFonts w:cs="Angsana New"/>
                <w:bCs/>
                <w:sz w:val="24"/>
                <w:szCs w:val="28"/>
                <w:lang w:bidi="th-TH"/>
              </w:rPr>
            </w:pPr>
            <w:r w:rsidRPr="00CA5094">
              <w:rPr>
                <w:rFonts w:cs="Angsana New"/>
                <w:bCs/>
                <w:sz w:val="24"/>
                <w:szCs w:val="28"/>
                <w:lang w:bidi="th-TH"/>
              </w:rPr>
              <w:t>No</w:t>
            </w:r>
          </w:p>
        </w:tc>
      </w:tr>
      <w:tr w:rsidR="0023415E" w14:paraId="09A8AC69" w14:textId="77777777" w:rsidTr="004F2CD5">
        <w:trPr>
          <w:trHeight w:val="6778"/>
        </w:trPr>
        <w:tc>
          <w:tcPr>
            <w:tcW w:w="4177" w:type="dxa"/>
          </w:tcPr>
          <w:p w14:paraId="771FE027" w14:textId="77777777" w:rsidR="0023415E" w:rsidRPr="00CA5094" w:rsidRDefault="0023415E" w:rsidP="00CA5094">
            <w:pPr>
              <w:pStyle w:val="TableParagraph"/>
              <w:tabs>
                <w:tab w:val="left" w:pos="827"/>
                <w:tab w:val="left" w:pos="828"/>
              </w:tabs>
              <w:ind w:left="0"/>
              <w:rPr>
                <w:rFonts w:ascii="Angsana New" w:eastAsia="Angsana New" w:hAnsi="Angsana New" w:cs="Angsana New"/>
                <w:caps/>
                <w:sz w:val="32"/>
                <w:szCs w:val="32"/>
                <w:lang w:bidi="th-TH"/>
              </w:rPr>
            </w:pPr>
            <w:r w:rsidRPr="00CA5094">
              <w:rPr>
                <w:rFonts w:ascii="Angsana New" w:eastAsia="Angsana New" w:hAnsi="Angsana New" w:cs="Angsana New" w:hint="cs"/>
                <w:caps/>
                <w:sz w:val="32"/>
                <w:szCs w:val="32"/>
                <w:lang w:bidi="th-TH"/>
              </w:rPr>
              <w:t>บริเวณที่บาดเจ็บ</w:t>
            </w:r>
          </w:p>
          <w:p w14:paraId="1CE72830" w14:textId="1FB518D0"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หัวและหน้า</w:t>
            </w:r>
          </w:p>
          <w:p w14:paraId="6AFD8231" w14:textId="056594B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คอ</w:t>
            </w:r>
          </w:p>
          <w:p w14:paraId="1A7879F4" w14:textId="6940C9E2"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หัวไหล่</w:t>
            </w:r>
            <w:r w:rsidRPr="00CA5094">
              <w:rPr>
                <w:rFonts w:eastAsia="Angsana New" w:cs="Angsana New"/>
                <w:caps/>
                <w:sz w:val="24"/>
                <w:szCs w:val="32"/>
                <w:lang w:bidi="th-TH"/>
              </w:rPr>
              <w:t>/</w:t>
            </w:r>
            <w:r w:rsidRPr="00CA5094">
              <w:rPr>
                <w:rFonts w:eastAsia="Angsana New" w:cs="Angsana New" w:hint="cs"/>
                <w:caps/>
                <w:sz w:val="24"/>
                <w:szCs w:val="32"/>
                <w:cs/>
                <w:lang w:bidi="th-TH"/>
              </w:rPr>
              <w:t>ไหปลาร้า</w:t>
            </w:r>
          </w:p>
          <w:p w14:paraId="1AEB4BB3" w14:textId="006AFFE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ต้นแขน</w:t>
            </w:r>
          </w:p>
          <w:p w14:paraId="4FC3E57F" w14:textId="5D78D7F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ข้อศอก</w:t>
            </w:r>
          </w:p>
          <w:p w14:paraId="29482051" w14:textId="6A72706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แขนท่อนล่าง</w:t>
            </w:r>
          </w:p>
          <w:p w14:paraId="4F0C7B79" w14:textId="32A77A3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ข้อมือ</w:t>
            </w:r>
          </w:p>
          <w:p w14:paraId="2CE9A5B4" w14:textId="78382E85"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มือและนิ้ว</w:t>
            </w:r>
          </w:p>
          <w:p w14:paraId="1A86AE94" w14:textId="3119E6A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หน้าอก</w:t>
            </w:r>
            <w:r w:rsidRPr="00CA5094">
              <w:rPr>
                <w:rFonts w:eastAsia="Angsana New" w:cs="Angsana New"/>
                <w:caps/>
                <w:sz w:val="24"/>
                <w:szCs w:val="32"/>
                <w:lang w:bidi="th-TH"/>
              </w:rPr>
              <w:t>/</w:t>
            </w:r>
            <w:r w:rsidRPr="00CA5094">
              <w:rPr>
                <w:rFonts w:eastAsia="Angsana New" w:cs="Angsana New" w:hint="cs"/>
                <w:caps/>
                <w:sz w:val="24"/>
                <w:szCs w:val="32"/>
                <w:cs/>
                <w:lang w:bidi="th-TH"/>
              </w:rPr>
              <w:t>ซี่โครง</w:t>
            </w:r>
          </w:p>
          <w:p w14:paraId="3BE4227B" w14:textId="2D0D54A1"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หน้าท้อง</w:t>
            </w:r>
          </w:p>
          <w:p w14:paraId="3A0BA3CC" w14:textId="1518ABB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กระดูกันหลังทรวงอก</w:t>
            </w:r>
          </w:p>
          <w:p w14:paraId="6B979E27" w14:textId="4F08618A"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กระดูกสันหลังส่วนล่าง</w:t>
            </w:r>
          </w:p>
          <w:p w14:paraId="329B1E3A" w14:textId="05E3072F"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เชิงกราน</w:t>
            </w:r>
            <w:r w:rsidRPr="00CA5094">
              <w:rPr>
                <w:rFonts w:eastAsia="Angsana New" w:cs="Angsana New"/>
                <w:caps/>
                <w:sz w:val="24"/>
                <w:szCs w:val="32"/>
                <w:lang w:bidi="th-TH"/>
              </w:rPr>
              <w:t>/</w:t>
            </w:r>
            <w:r w:rsidRPr="00CA5094">
              <w:rPr>
                <w:rFonts w:eastAsia="Angsana New" w:cs="Angsana New" w:hint="cs"/>
                <w:caps/>
                <w:sz w:val="24"/>
                <w:szCs w:val="32"/>
                <w:cs/>
                <w:lang w:bidi="th-TH"/>
              </w:rPr>
              <w:t>ก้น</w:t>
            </w:r>
          </w:p>
          <w:p w14:paraId="03E36BD1" w14:textId="3F4E54CD"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สะโพก</w:t>
            </w:r>
            <w:r w:rsidRPr="00CA5094">
              <w:rPr>
                <w:rFonts w:eastAsia="Angsana New" w:cs="Angsana New"/>
                <w:caps/>
                <w:sz w:val="24"/>
                <w:szCs w:val="32"/>
                <w:lang w:bidi="th-TH"/>
              </w:rPr>
              <w:t>/</w:t>
            </w:r>
            <w:r w:rsidRPr="00CA5094">
              <w:rPr>
                <w:rFonts w:eastAsia="Angsana New" w:cs="Angsana New" w:hint="cs"/>
                <w:caps/>
                <w:sz w:val="24"/>
                <w:szCs w:val="32"/>
                <w:cs/>
                <w:lang w:bidi="th-TH"/>
              </w:rPr>
              <w:t>ขาหนีบ</w:t>
            </w:r>
          </w:p>
          <w:p w14:paraId="46ABF51C" w14:textId="0CCBCBD9"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ต้นขา</w:t>
            </w:r>
          </w:p>
          <w:p w14:paraId="4DE71840" w14:textId="4C78025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เข่า</w:t>
            </w:r>
          </w:p>
          <w:p w14:paraId="359A2A5D" w14:textId="232244D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ขาท่อนล่าง</w:t>
            </w:r>
          </w:p>
          <w:p w14:paraId="765806D3" w14:textId="285BB2BC"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ข้อเท้า</w:t>
            </w:r>
          </w:p>
          <w:p w14:paraId="2A0AD313" w14:textId="500EEDD5" w:rsidR="0023415E" w:rsidRPr="00CA5094" w:rsidRDefault="00CA5094" w:rsidP="00CA5094">
            <w:pPr>
              <w:pStyle w:val="TableParagraph"/>
              <w:numPr>
                <w:ilvl w:val="0"/>
                <w:numId w:val="35"/>
              </w:numPr>
              <w:tabs>
                <w:tab w:val="left" w:pos="827"/>
                <w:tab w:val="left" w:pos="828"/>
              </w:tabs>
              <w:rPr>
                <w:rFonts w:eastAsia="Angsana New" w:cs="Angsana New"/>
                <w:caps/>
                <w:sz w:val="32"/>
                <w:szCs w:val="32"/>
                <w:lang w:bidi="th-TH"/>
              </w:rPr>
            </w:pPr>
            <w:r w:rsidRPr="00CA5094">
              <w:rPr>
                <w:rFonts w:eastAsia="Angsana New" w:cs="Angsana New" w:hint="cs"/>
                <w:caps/>
                <w:sz w:val="24"/>
                <w:szCs w:val="32"/>
                <w:cs/>
                <w:lang w:bidi="th-TH"/>
              </w:rPr>
              <w:t>เท้าและนิ้วเท้า</w:t>
            </w:r>
          </w:p>
        </w:tc>
        <w:tc>
          <w:tcPr>
            <w:tcW w:w="4177" w:type="dxa"/>
          </w:tcPr>
          <w:p w14:paraId="7C5054A5" w14:textId="77777777" w:rsidR="0023415E" w:rsidRPr="00CA5094" w:rsidRDefault="0023415E" w:rsidP="00CA5094">
            <w:pPr>
              <w:pStyle w:val="TableParagraph"/>
              <w:spacing w:line="360" w:lineRule="auto"/>
              <w:ind w:left="107"/>
              <w:rPr>
                <w:rFonts w:cs="Angsana New"/>
                <w:bCs/>
                <w:sz w:val="24"/>
                <w:szCs w:val="24"/>
                <w:lang w:bidi="th-TH"/>
              </w:rPr>
            </w:pPr>
            <w:r w:rsidRPr="00CA5094">
              <w:rPr>
                <w:rFonts w:cs="Angsana New"/>
                <w:bCs/>
                <w:sz w:val="24"/>
                <w:szCs w:val="24"/>
                <w:lang w:bidi="th-TH"/>
              </w:rPr>
              <w:t>Injury part</w:t>
            </w:r>
          </w:p>
          <w:p w14:paraId="30CC287E"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Head</w:t>
            </w:r>
          </w:p>
          <w:p w14:paraId="233A28A4"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Neck</w:t>
            </w:r>
          </w:p>
          <w:p w14:paraId="0935DE45"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Shoulder</w:t>
            </w:r>
          </w:p>
          <w:p w14:paraId="729CA380" w14:textId="4A0A2D1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U</w:t>
            </w:r>
            <w:r w:rsidR="0023415E" w:rsidRPr="00CA5094">
              <w:rPr>
                <w:rFonts w:cs="Angsana New"/>
                <w:bCs/>
                <w:sz w:val="24"/>
                <w:szCs w:val="24"/>
                <w:lang w:bidi="th-TH"/>
              </w:rPr>
              <w:t>pper arm</w:t>
            </w:r>
          </w:p>
          <w:p w14:paraId="7E396CAB" w14:textId="5C1548AA"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E</w:t>
            </w:r>
            <w:r w:rsidR="0023415E" w:rsidRPr="00CA5094">
              <w:rPr>
                <w:rFonts w:cs="Angsana New"/>
                <w:bCs/>
                <w:sz w:val="24"/>
                <w:szCs w:val="24"/>
                <w:lang w:bidi="th-TH"/>
              </w:rPr>
              <w:t>lbow</w:t>
            </w:r>
          </w:p>
          <w:p w14:paraId="7C0AD008" w14:textId="01157FFA"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arm</w:t>
            </w:r>
          </w:p>
          <w:p w14:paraId="45DBC31C" w14:textId="50BBD0C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W</w:t>
            </w:r>
            <w:r w:rsidR="0023415E" w:rsidRPr="00CA5094">
              <w:rPr>
                <w:rFonts w:cs="Angsana New"/>
                <w:bCs/>
                <w:sz w:val="24"/>
                <w:szCs w:val="24"/>
                <w:lang w:bidi="th-TH"/>
              </w:rPr>
              <w:t>rist</w:t>
            </w:r>
          </w:p>
          <w:p w14:paraId="1AD8DAEC" w14:textId="130F942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and and finger</w:t>
            </w:r>
          </w:p>
          <w:p w14:paraId="0C5349BB" w14:textId="51329BB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C</w:t>
            </w:r>
            <w:r w:rsidR="0023415E" w:rsidRPr="00CA5094">
              <w:rPr>
                <w:rFonts w:cs="Angsana New"/>
                <w:bCs/>
                <w:sz w:val="24"/>
                <w:szCs w:val="24"/>
                <w:lang w:bidi="th-TH"/>
              </w:rPr>
              <w:t>hest and ribs</w:t>
            </w:r>
          </w:p>
          <w:p w14:paraId="72405509" w14:textId="60AB02F5"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bdomen</w:t>
            </w:r>
          </w:p>
          <w:p w14:paraId="290B2CC3" w14:textId="2AAE796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horacic spine</w:t>
            </w:r>
          </w:p>
          <w:p w14:paraId="2CC0FD4C" w14:textId="7DDE7C5D"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spine</w:t>
            </w:r>
          </w:p>
          <w:p w14:paraId="02C218E4" w14:textId="0E0CDBDC"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P</w:t>
            </w:r>
            <w:r w:rsidR="0023415E" w:rsidRPr="00CA5094">
              <w:rPr>
                <w:rFonts w:cs="Angsana New"/>
                <w:bCs/>
                <w:sz w:val="24"/>
                <w:szCs w:val="24"/>
                <w:lang w:bidi="th-TH"/>
              </w:rPr>
              <w:t>elvis and buttocks</w:t>
            </w:r>
          </w:p>
          <w:p w14:paraId="6B4192DB" w14:textId="4C4D9B5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ip and groin</w:t>
            </w:r>
          </w:p>
          <w:p w14:paraId="4DABC5F5" w14:textId="4F876CF8"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high</w:t>
            </w:r>
          </w:p>
          <w:p w14:paraId="51D63639" w14:textId="2C35D801"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K</w:t>
            </w:r>
            <w:r w:rsidR="0023415E" w:rsidRPr="00CA5094">
              <w:rPr>
                <w:rFonts w:cs="Angsana New"/>
                <w:bCs/>
                <w:sz w:val="24"/>
                <w:szCs w:val="24"/>
                <w:lang w:bidi="th-TH"/>
              </w:rPr>
              <w:t>nee</w:t>
            </w:r>
          </w:p>
          <w:p w14:paraId="21EB09F7" w14:textId="7FD2CE9F"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leg</w:t>
            </w:r>
          </w:p>
          <w:p w14:paraId="50EA19BA" w14:textId="2AA1BB87"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nkle</w:t>
            </w:r>
          </w:p>
          <w:p w14:paraId="3FE9DBF9" w14:textId="45FFF6EE" w:rsidR="0023415E" w:rsidRPr="00CA5094" w:rsidRDefault="00D255FD">
            <w:pPr>
              <w:pStyle w:val="TableParagraph"/>
              <w:numPr>
                <w:ilvl w:val="0"/>
                <w:numId w:val="44"/>
              </w:numPr>
              <w:tabs>
                <w:tab w:val="left" w:pos="827"/>
                <w:tab w:val="left" w:pos="828"/>
              </w:tabs>
              <w:spacing w:line="360" w:lineRule="auto"/>
              <w:rPr>
                <w:rFonts w:cs="Angsana New"/>
                <w:bCs/>
                <w:sz w:val="24"/>
                <w:szCs w:val="28"/>
                <w:lang w:bidi="th-TH"/>
              </w:rPr>
            </w:pPr>
            <w:r>
              <w:rPr>
                <w:rFonts w:cs="Angsana New"/>
                <w:bCs/>
                <w:sz w:val="24"/>
                <w:szCs w:val="24"/>
                <w:lang w:bidi="th-TH"/>
              </w:rPr>
              <w:t>F</w:t>
            </w:r>
            <w:r w:rsidR="0023415E" w:rsidRPr="00CA5094">
              <w:rPr>
                <w:rFonts w:cs="Angsana New"/>
                <w:bCs/>
                <w:sz w:val="24"/>
                <w:szCs w:val="24"/>
                <w:lang w:bidi="th-TH"/>
              </w:rPr>
              <w:t>eet and toes</w:t>
            </w:r>
          </w:p>
        </w:tc>
      </w:tr>
    </w:tbl>
    <w:p w14:paraId="1713CAD2" w14:textId="77777777" w:rsidR="00A71688" w:rsidRDefault="00A71688" w:rsidP="00FE3689">
      <w:pPr>
        <w:jc w:val="thaiDistribute"/>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972D72" w14:paraId="0D846F95" w14:textId="77777777" w:rsidTr="00972D72">
        <w:trPr>
          <w:trHeight w:val="136"/>
        </w:trPr>
        <w:tc>
          <w:tcPr>
            <w:tcW w:w="4177" w:type="dxa"/>
          </w:tcPr>
          <w:p w14:paraId="601FE394" w14:textId="5437CEB1" w:rsidR="00972D72" w:rsidRPr="00972D72" w:rsidRDefault="00972D72" w:rsidP="00972D72">
            <w:pPr>
              <w:pStyle w:val="TableParagraph"/>
              <w:spacing w:line="360" w:lineRule="auto"/>
              <w:ind w:left="0"/>
              <w:jc w:val="center"/>
              <w:rPr>
                <w:b/>
                <w:bCs/>
                <w:sz w:val="24"/>
                <w:szCs w:val="24"/>
              </w:rPr>
            </w:pPr>
            <w:r>
              <w:rPr>
                <w:b/>
                <w:bCs/>
                <w:sz w:val="24"/>
                <w:szCs w:val="24"/>
              </w:rPr>
              <w:lastRenderedPageBreak/>
              <w:t>Thai version</w:t>
            </w:r>
          </w:p>
        </w:tc>
        <w:tc>
          <w:tcPr>
            <w:tcW w:w="4177" w:type="dxa"/>
          </w:tcPr>
          <w:p w14:paraId="426A9289" w14:textId="428F9A82" w:rsidR="00972D72" w:rsidRPr="00972D72" w:rsidRDefault="00972D72" w:rsidP="00972D72">
            <w:pPr>
              <w:pStyle w:val="TableParagraph"/>
              <w:spacing w:line="360" w:lineRule="auto"/>
              <w:ind w:left="107" w:right="178"/>
              <w:jc w:val="center"/>
              <w:rPr>
                <w:b/>
                <w:bCs/>
                <w:sz w:val="24"/>
              </w:rPr>
            </w:pPr>
            <w:r w:rsidRPr="00972D72">
              <w:rPr>
                <w:b/>
                <w:bCs/>
                <w:sz w:val="24"/>
              </w:rPr>
              <w:t>Englis</w:t>
            </w:r>
            <w:r>
              <w:rPr>
                <w:b/>
                <w:bCs/>
                <w:sz w:val="24"/>
              </w:rPr>
              <w:t>h</w:t>
            </w:r>
            <w:r w:rsidRPr="00972D72">
              <w:rPr>
                <w:b/>
                <w:bCs/>
                <w:sz w:val="24"/>
              </w:rPr>
              <w:t xml:space="preserve"> version</w:t>
            </w:r>
          </w:p>
        </w:tc>
      </w:tr>
      <w:tr w:rsidR="00972D72" w14:paraId="2B319C43" w14:textId="77777777" w:rsidTr="004F2CD5">
        <w:trPr>
          <w:trHeight w:val="1312"/>
        </w:trPr>
        <w:tc>
          <w:tcPr>
            <w:tcW w:w="4177" w:type="dxa"/>
          </w:tcPr>
          <w:p w14:paraId="4F9D953E" w14:textId="2D866626" w:rsidR="00972D72" w:rsidRPr="00972D72" w:rsidRDefault="00972D72" w:rsidP="0034545E">
            <w:pPr>
              <w:pStyle w:val="TableParagraph"/>
              <w:tabs>
                <w:tab w:val="left" w:pos="289"/>
              </w:tabs>
              <w:spacing w:before="1"/>
              <w:ind w:left="0" w:right="246"/>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1.ใ</w:t>
            </w:r>
            <w:r>
              <w:rPr>
                <w:rFonts w:ascii="Angsana New" w:eastAsia="Angsana New" w:hAnsi="Angsana New" w:cs="Angsana New" w:hint="cs"/>
                <w:caps/>
                <w:sz w:val="32"/>
                <w:szCs w:val="32"/>
                <w:cs/>
                <w:lang w:bidi="th-TH"/>
              </w:rPr>
              <w:t>น</w:t>
            </w:r>
            <w:r w:rsidRPr="00972D72">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w:t>
            </w:r>
            <w:r w:rsidRPr="00972D72">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ปัญหา</w:t>
            </w:r>
            <w:r w:rsidRPr="00972D72">
              <w:rPr>
                <w:rFonts w:ascii="Angsana New" w:eastAsia="Angsana New" w:hAnsi="Angsana New" w:cs="Angsana New"/>
                <w:caps/>
                <w:sz w:val="32"/>
                <w:szCs w:val="32"/>
                <w:lang w:bidi="th-TH"/>
              </w:rPr>
              <w:t xml:space="preserve"> (</w:t>
            </w:r>
            <w:r w:rsidR="00A71688">
              <w:rPr>
                <w:rFonts w:cs="Angsana New"/>
                <w:bCs/>
                <w:sz w:val="24"/>
                <w:szCs w:val="24"/>
                <w:lang w:bidi="th-TH"/>
              </w:rPr>
              <w:t>Injury</w:t>
            </w:r>
            <w:r w:rsidRPr="0034545E">
              <w:rPr>
                <w:rFonts w:cs="Angsana New"/>
                <w:bCs/>
                <w:sz w:val="24"/>
                <w:szCs w:val="24"/>
                <w:lang w:bidi="th-TH"/>
              </w:rPr>
              <w:t>)</w:t>
            </w:r>
            <w:r>
              <w:rPr>
                <w:rFonts w:ascii="Angsana New" w:eastAsia="Angsana New" w:hAnsi="Angsana New" w:cs="Angsana New" w:hint="cs"/>
                <w:caps/>
                <w:sz w:val="32"/>
                <w:szCs w:val="32"/>
                <w:cs/>
                <w:lang w:bidi="th-TH"/>
              </w:rPr>
              <w:t xml:space="preserve"> ของท่านทำให้การเข้าร่วมฝึกซ้อมหรือการแข่งขันกีฬามีปัญหาหรือไม่</w:t>
            </w:r>
          </w:p>
          <w:p w14:paraId="1D9C54D8" w14:textId="4092208F" w:rsidR="00972D72" w:rsidRP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sidRPr="00972D72">
              <w:rPr>
                <w:rFonts w:eastAsia="Angsana New" w:cs="Angsana New" w:hint="cs"/>
                <w:caps/>
                <w:sz w:val="24"/>
                <w:szCs w:val="32"/>
                <w:cs/>
                <w:lang w:bidi="th-TH"/>
              </w:rPr>
              <w:t>เข้าร่วมการฝึกซ้อมหรือการแข่งขันได้เต็มที่โดยไม่มีปัญหา</w:t>
            </w:r>
            <w:r w:rsidRPr="00972D72">
              <w:rPr>
                <w:rFonts w:eastAsia="Angsana New" w:cs="Angsana New"/>
                <w:caps/>
                <w:sz w:val="24"/>
                <w:szCs w:val="32"/>
                <w:lang w:bidi="th-TH"/>
              </w:rPr>
              <w:t xml:space="preserve"> (</w:t>
            </w:r>
            <w:r w:rsidR="00A71688">
              <w:rPr>
                <w:rFonts w:cs="Angsana New"/>
                <w:bCs/>
                <w:sz w:val="24"/>
                <w:szCs w:val="24"/>
                <w:lang w:bidi="th-TH"/>
              </w:rPr>
              <w:t>Injury</w:t>
            </w:r>
            <w:r w:rsidRPr="0034545E">
              <w:rPr>
                <w:rFonts w:cs="Angsana New"/>
                <w:bCs/>
                <w:sz w:val="24"/>
                <w:szCs w:val="24"/>
                <w:lang w:bidi="th-TH"/>
              </w:rPr>
              <w:t>)</w:t>
            </w:r>
          </w:p>
          <w:p w14:paraId="1E3617C8" w14:textId="7EC3C1BC"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 xml:space="preserve">เข้าร่วมการฝึกซ้อมหรือการแข่งขันกีฬาได้เต็มที่แต่มีปัญหา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p w14:paraId="46135784" w14:textId="238FD0DF"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เข้าร่วมการฝึกซ้อม</w:t>
            </w:r>
            <w:r w:rsidR="0034545E">
              <w:rPr>
                <w:rFonts w:eastAsia="Angsana New" w:cs="Angsana New" w:hint="cs"/>
                <w:caps/>
                <w:sz w:val="24"/>
                <w:szCs w:val="32"/>
                <w:cs/>
                <w:lang w:bidi="th-TH"/>
              </w:rPr>
              <w:t xml:space="preserve">หรือแข่งขันกีฬาได้ไม่เต็มที่เพราะมีปัญหา </w:t>
            </w:r>
            <w:r w:rsidR="0034545E">
              <w:rPr>
                <w:rFonts w:eastAsia="Angsana New" w:cs="Angsana New"/>
                <w:caps/>
                <w:sz w:val="24"/>
                <w:szCs w:val="32"/>
                <w:lang w:bidi="th-TH"/>
              </w:rPr>
              <w:t>(</w:t>
            </w:r>
            <w:r w:rsidR="00A71688">
              <w:rPr>
                <w:rFonts w:cs="Angsana New"/>
                <w:bCs/>
                <w:sz w:val="24"/>
                <w:szCs w:val="24"/>
                <w:lang w:bidi="th-TH"/>
              </w:rPr>
              <w:t>Injury</w:t>
            </w:r>
            <w:r w:rsidR="0034545E" w:rsidRPr="0034545E">
              <w:rPr>
                <w:rFonts w:cs="Angsana New"/>
                <w:bCs/>
                <w:sz w:val="24"/>
                <w:szCs w:val="24"/>
                <w:lang w:bidi="th-TH"/>
              </w:rPr>
              <w:t>)</w:t>
            </w:r>
          </w:p>
          <w:p w14:paraId="59AB0F83" w14:textId="1C83DAF0" w:rsidR="00972D72" w:rsidRPr="0034545E" w:rsidRDefault="0034545E" w:rsidP="0034545E">
            <w:pPr>
              <w:pStyle w:val="TableParagraph"/>
              <w:numPr>
                <w:ilvl w:val="0"/>
                <w:numId w:val="35"/>
              </w:numPr>
              <w:tabs>
                <w:tab w:val="left" w:pos="827"/>
                <w:tab w:val="left" w:pos="828"/>
              </w:tabs>
              <w:spacing w:after="240"/>
              <w:rPr>
                <w:rFonts w:eastAsia="Angsana New" w:cs="Angsana New"/>
                <w:caps/>
                <w:sz w:val="24"/>
                <w:szCs w:val="32"/>
                <w:lang w:bidi="th-TH"/>
              </w:rPr>
            </w:pPr>
            <w:r>
              <w:rPr>
                <w:rFonts w:eastAsia="Angsana New" w:cs="Angsana New" w:hint="cs"/>
                <w:caps/>
                <w:sz w:val="24"/>
                <w:szCs w:val="32"/>
                <w:cs/>
                <w:lang w:bidi="th-TH"/>
              </w:rPr>
              <w:t xml:space="preserve">ไม่สามารถเข้าร่วมการฝึกซ้อมหรือแข่งขันกีฬาได้เลยเพราะมีปัญหา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tc>
        <w:tc>
          <w:tcPr>
            <w:tcW w:w="4177" w:type="dxa"/>
          </w:tcPr>
          <w:p w14:paraId="1881E725" w14:textId="17CD08D2" w:rsidR="00972D72" w:rsidRDefault="00972D72" w:rsidP="0034545E">
            <w:pPr>
              <w:pStyle w:val="TableParagraph"/>
              <w:spacing w:line="360" w:lineRule="auto"/>
              <w:ind w:left="107" w:right="178"/>
              <w:rPr>
                <w:rFonts w:cs="Angsana New"/>
                <w:bCs/>
                <w:sz w:val="24"/>
                <w:szCs w:val="24"/>
                <w:lang w:bidi="th-TH"/>
              </w:rPr>
            </w:pPr>
            <w:r w:rsidRPr="00972D72">
              <w:rPr>
                <w:rFonts w:cs="Angsana New"/>
                <w:bCs/>
                <w:sz w:val="24"/>
                <w:szCs w:val="24"/>
                <w:lang w:bidi="th-TH"/>
              </w:rPr>
              <w:t>Have you had any difficulties participating in training and competition due to (</w:t>
            </w:r>
            <w:r w:rsidR="00A71688">
              <w:rPr>
                <w:rFonts w:cs="Angsana New"/>
                <w:bCs/>
                <w:sz w:val="24"/>
                <w:szCs w:val="24"/>
                <w:lang w:bidi="th-TH"/>
              </w:rPr>
              <w:t>Injury</w:t>
            </w:r>
            <w:r w:rsidRPr="00972D72">
              <w:rPr>
                <w:rFonts w:cs="Angsana New"/>
                <w:bCs/>
                <w:sz w:val="24"/>
                <w:szCs w:val="24"/>
                <w:lang w:bidi="th-TH"/>
              </w:rPr>
              <w:t>) problems during the past 7 days?</w:t>
            </w:r>
          </w:p>
          <w:p w14:paraId="554022BB" w14:textId="0E9DC1D6" w:rsidR="0034545E" w:rsidRPr="0034545E" w:rsidRDefault="0034545E">
            <w:pPr>
              <w:pStyle w:val="TableParagraph"/>
              <w:numPr>
                <w:ilvl w:val="0"/>
                <w:numId w:val="47"/>
              </w:numPr>
              <w:tabs>
                <w:tab w:val="left" w:pos="827"/>
                <w:tab w:val="left" w:pos="828"/>
              </w:tabs>
              <w:spacing w:line="360" w:lineRule="auto"/>
              <w:ind w:right="885"/>
              <w:rPr>
                <w:rFonts w:cs="Angsana New"/>
                <w:bCs/>
                <w:sz w:val="24"/>
                <w:szCs w:val="24"/>
                <w:lang w:bidi="th-TH"/>
              </w:rPr>
            </w:pPr>
            <w:r w:rsidRPr="0034545E">
              <w:rPr>
                <w:rFonts w:cs="Angsana New"/>
                <w:bCs/>
                <w:sz w:val="24"/>
                <w:szCs w:val="24"/>
                <w:lang w:bidi="th-TH"/>
              </w:rPr>
              <w:t>Full participation without (</w:t>
            </w:r>
            <w:r w:rsidR="00A71688">
              <w:rPr>
                <w:rFonts w:cs="Angsana New"/>
                <w:bCs/>
                <w:sz w:val="24"/>
                <w:szCs w:val="24"/>
                <w:lang w:bidi="th-TH"/>
              </w:rPr>
              <w:t>Injury</w:t>
            </w:r>
            <w:r w:rsidRPr="0034545E">
              <w:rPr>
                <w:rFonts w:cs="Angsana New"/>
                <w:bCs/>
                <w:sz w:val="24"/>
                <w:szCs w:val="24"/>
                <w:lang w:bidi="th-TH"/>
              </w:rPr>
              <w:t>) problems.</w:t>
            </w:r>
          </w:p>
          <w:p w14:paraId="18814D08" w14:textId="116E9ED2" w:rsidR="0034545E" w:rsidRPr="0034545E" w:rsidRDefault="0034545E">
            <w:pPr>
              <w:pStyle w:val="TableParagraph"/>
              <w:numPr>
                <w:ilvl w:val="0"/>
                <w:numId w:val="47"/>
              </w:numPr>
              <w:tabs>
                <w:tab w:val="left" w:pos="827"/>
                <w:tab w:val="left" w:pos="828"/>
              </w:tabs>
              <w:spacing w:line="360" w:lineRule="auto"/>
              <w:ind w:right="765"/>
              <w:rPr>
                <w:rFonts w:cs="Angsana New"/>
                <w:bCs/>
                <w:sz w:val="24"/>
                <w:szCs w:val="24"/>
                <w:lang w:bidi="th-TH"/>
              </w:rPr>
            </w:pPr>
            <w:r w:rsidRPr="0034545E">
              <w:rPr>
                <w:rFonts w:cs="Angsana New"/>
                <w:bCs/>
                <w:sz w:val="24"/>
                <w:szCs w:val="24"/>
                <w:lang w:bidi="th-TH"/>
              </w:rPr>
              <w:t>Full participation, but with (</w:t>
            </w:r>
            <w:r w:rsidR="00A71688">
              <w:rPr>
                <w:rFonts w:cs="Angsana New"/>
                <w:bCs/>
                <w:sz w:val="24"/>
                <w:szCs w:val="24"/>
                <w:lang w:bidi="th-TH"/>
              </w:rPr>
              <w:t>Injury</w:t>
            </w:r>
            <w:r w:rsidRPr="0034545E">
              <w:rPr>
                <w:rFonts w:cs="Angsana New"/>
                <w:bCs/>
                <w:sz w:val="24"/>
                <w:szCs w:val="24"/>
                <w:lang w:bidi="th-TH"/>
              </w:rPr>
              <w:t>) problems</w:t>
            </w:r>
          </w:p>
          <w:p w14:paraId="3374F15E" w14:textId="436011A9" w:rsidR="0034545E" w:rsidRPr="0034545E" w:rsidRDefault="0034545E">
            <w:pPr>
              <w:pStyle w:val="TableParagraph"/>
              <w:numPr>
                <w:ilvl w:val="0"/>
                <w:numId w:val="47"/>
              </w:numPr>
              <w:tabs>
                <w:tab w:val="left" w:pos="827"/>
                <w:tab w:val="left" w:pos="828"/>
              </w:tabs>
              <w:spacing w:line="360" w:lineRule="auto"/>
              <w:ind w:right="573"/>
              <w:rPr>
                <w:rFonts w:cs="Angsana New"/>
                <w:bCs/>
                <w:sz w:val="24"/>
                <w:szCs w:val="24"/>
                <w:lang w:bidi="th-TH"/>
              </w:rPr>
            </w:pPr>
            <w:r w:rsidRPr="0034545E">
              <w:rPr>
                <w:rFonts w:cs="Angsana New"/>
                <w:bCs/>
                <w:sz w:val="24"/>
                <w:szCs w:val="24"/>
                <w:lang w:bidi="th-TH"/>
              </w:rPr>
              <w:t>Reduced participation due to (</w:t>
            </w:r>
            <w:r w:rsidR="00A71688">
              <w:rPr>
                <w:rFonts w:cs="Angsana New"/>
                <w:bCs/>
                <w:sz w:val="24"/>
                <w:szCs w:val="24"/>
                <w:lang w:bidi="th-TH"/>
              </w:rPr>
              <w:t>Injury</w:t>
            </w:r>
            <w:r w:rsidRPr="0034545E">
              <w:rPr>
                <w:rFonts w:cs="Angsana New"/>
                <w:bCs/>
                <w:sz w:val="24"/>
                <w:szCs w:val="24"/>
                <w:lang w:bidi="th-TH"/>
              </w:rPr>
              <w:t>) problems</w:t>
            </w:r>
          </w:p>
          <w:p w14:paraId="127EF2B4" w14:textId="270C4568" w:rsidR="0034545E" w:rsidRDefault="0034545E">
            <w:pPr>
              <w:pStyle w:val="TableParagraph"/>
              <w:numPr>
                <w:ilvl w:val="0"/>
                <w:numId w:val="47"/>
              </w:numPr>
              <w:spacing w:line="360" w:lineRule="auto"/>
              <w:ind w:right="178"/>
              <w:rPr>
                <w:sz w:val="24"/>
              </w:rPr>
            </w:pPr>
            <w:r w:rsidRPr="0034545E">
              <w:rPr>
                <w:rFonts w:cs="Angsana New"/>
                <w:bCs/>
                <w:sz w:val="24"/>
                <w:szCs w:val="24"/>
                <w:lang w:bidi="th-TH"/>
              </w:rPr>
              <w:t>Could not participate due to (</w:t>
            </w:r>
            <w:r w:rsidR="00A71688">
              <w:rPr>
                <w:rFonts w:cs="Angsana New"/>
                <w:bCs/>
                <w:sz w:val="24"/>
                <w:szCs w:val="24"/>
                <w:lang w:bidi="th-TH"/>
              </w:rPr>
              <w:t>Injury</w:t>
            </w:r>
            <w:r w:rsidRPr="0034545E">
              <w:rPr>
                <w:rFonts w:cs="Angsana New"/>
                <w:bCs/>
                <w:sz w:val="24"/>
                <w:szCs w:val="24"/>
                <w:lang w:bidi="th-TH"/>
              </w:rPr>
              <w:t>) problems.</w:t>
            </w:r>
          </w:p>
        </w:tc>
      </w:tr>
      <w:tr w:rsidR="0034545E" w14:paraId="7022629C" w14:textId="77777777" w:rsidTr="0034545E">
        <w:trPr>
          <w:trHeight w:val="1312"/>
        </w:trPr>
        <w:tc>
          <w:tcPr>
            <w:tcW w:w="4177" w:type="dxa"/>
          </w:tcPr>
          <w:p w14:paraId="1141CEDD" w14:textId="5DABDAC5" w:rsidR="0034545E" w:rsidRPr="0034545E" w:rsidRDefault="0034545E" w:rsidP="0034545E">
            <w:pPr>
              <w:pStyle w:val="TableParagraph"/>
              <w:tabs>
                <w:tab w:val="left" w:pos="348"/>
              </w:tabs>
              <w:spacing w:before="1"/>
              <w:ind w:left="107" w:right="181"/>
              <w:rPr>
                <w:rFonts w:ascii="Angsana New" w:eastAsia="Angsana New" w:hAnsi="Angsana New" w:cs="Angsana New"/>
                <w:caps/>
                <w:sz w:val="32"/>
                <w:szCs w:val="32"/>
                <w:lang w:bidi="th-TH"/>
              </w:rPr>
            </w:pPr>
            <w:r w:rsidRPr="0034545E">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ใน</w:t>
            </w:r>
            <w:r w:rsidRPr="0034545E">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 xml:space="preserve">วันที่ผ่านมา ปัญหา </w:t>
            </w:r>
            <w:r w:rsidRPr="0034545E">
              <w:rPr>
                <w:rFonts w:ascii="Angsana New" w:eastAsia="Angsana New" w:hAnsi="Angsana New" w:cs="Angsana New"/>
                <w:caps/>
                <w:sz w:val="32"/>
                <w:szCs w:val="32"/>
                <w:lang w:bidi="th-TH"/>
              </w:rPr>
              <w:t>(</w:t>
            </w:r>
            <w:r w:rsidR="00A71688">
              <w:rPr>
                <w:rFonts w:ascii="Angsana New" w:eastAsia="Angsana New" w:hAnsi="Angsana New" w:cs="Angsana New"/>
                <w:caps/>
                <w:sz w:val="32"/>
                <w:szCs w:val="32"/>
                <w:lang w:bidi="th-TH"/>
              </w:rPr>
              <w:t>I</w:t>
            </w:r>
            <w:r w:rsidR="00A71688" w:rsidRPr="00A71688">
              <w:rPr>
                <w:rFonts w:cs="Angsana New"/>
                <w:bCs/>
                <w:sz w:val="24"/>
                <w:szCs w:val="24"/>
                <w:lang w:bidi="th-TH"/>
              </w:rPr>
              <w:t>njury</w:t>
            </w:r>
            <w:r w:rsidRPr="0034545E">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 xml:space="preserve"> ของท่านส่งผลกระทบต่อการฝึกซ้อมหรือแข่งขันมากน้อยเพียงใด</w:t>
            </w:r>
          </w:p>
          <w:p w14:paraId="01B52A33" w14:textId="4CE6AA10" w:rsidR="0034545E" w:rsidRPr="0034545E" w:rsidRDefault="0034545E">
            <w:pPr>
              <w:pStyle w:val="TableParagraph"/>
              <w:numPr>
                <w:ilvl w:val="1"/>
                <w:numId w:val="48"/>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ไม่ส่งผลกระทบต่อการฝึกซ้อมหรือแข่งขันเลย</w:t>
            </w:r>
          </w:p>
          <w:p w14:paraId="4E8D969C" w14:textId="57F168C4"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การฝึกซ้อมหรือแข่งขันลดลงเล็กน้อย</w:t>
            </w:r>
          </w:p>
          <w:p w14:paraId="58274B01" w14:textId="06C21F63"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การฝึกซ้อมหรือแข่งขันลดลงปานกลาง</w:t>
            </w:r>
          </w:p>
          <w:p w14:paraId="191D21D4" w14:textId="30AC717F"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การฝึกซ้อมหรือแข่งขันลดลงอย่างมาก</w:t>
            </w:r>
          </w:p>
          <w:p w14:paraId="0686648D" w14:textId="4FAC22D2"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ไม่สามารถเข้าร่วมการฝึกซ้อมหรือแข่งขันได้เลย</w:t>
            </w:r>
          </w:p>
        </w:tc>
        <w:tc>
          <w:tcPr>
            <w:tcW w:w="4177" w:type="dxa"/>
          </w:tcPr>
          <w:p w14:paraId="5C710D49" w14:textId="5994453F" w:rsidR="0034545E" w:rsidRDefault="0034545E" w:rsidP="0034545E">
            <w:pPr>
              <w:pStyle w:val="TableParagraph"/>
              <w:spacing w:line="360" w:lineRule="auto"/>
              <w:ind w:left="107"/>
              <w:rPr>
                <w:sz w:val="24"/>
              </w:rPr>
            </w:pPr>
            <w:r>
              <w:rPr>
                <w:sz w:val="24"/>
              </w:rPr>
              <w:t>To what extent have you modified your training</w:t>
            </w:r>
            <w:r>
              <w:rPr>
                <w:spacing w:val="-8"/>
                <w:sz w:val="24"/>
              </w:rPr>
              <w:t xml:space="preserve"> </w:t>
            </w:r>
            <w:r>
              <w:rPr>
                <w:sz w:val="24"/>
              </w:rPr>
              <w:t>or</w:t>
            </w:r>
            <w:r>
              <w:rPr>
                <w:spacing w:val="-9"/>
                <w:sz w:val="24"/>
              </w:rPr>
              <w:t xml:space="preserve"> </w:t>
            </w:r>
            <w:r>
              <w:rPr>
                <w:sz w:val="24"/>
              </w:rPr>
              <w:t>competition</w:t>
            </w:r>
            <w:r>
              <w:rPr>
                <w:spacing w:val="-8"/>
                <w:sz w:val="24"/>
              </w:rPr>
              <w:t xml:space="preserve"> </w:t>
            </w:r>
            <w:r>
              <w:rPr>
                <w:sz w:val="24"/>
              </w:rPr>
              <w:t>due</w:t>
            </w:r>
            <w:r>
              <w:rPr>
                <w:spacing w:val="-9"/>
                <w:sz w:val="24"/>
              </w:rPr>
              <w:t xml:space="preserve"> </w:t>
            </w:r>
            <w:r>
              <w:rPr>
                <w:sz w:val="24"/>
              </w:rPr>
              <w:t>to</w:t>
            </w:r>
            <w:r>
              <w:rPr>
                <w:spacing w:val="-7"/>
                <w:sz w:val="24"/>
              </w:rPr>
              <w:t xml:space="preserve"> </w:t>
            </w:r>
            <w:r>
              <w:rPr>
                <w:sz w:val="24"/>
              </w:rPr>
              <w:t>(</w:t>
            </w:r>
            <w:r w:rsidR="00A71688">
              <w:rPr>
                <w:sz w:val="24"/>
              </w:rPr>
              <w:t>Injury</w:t>
            </w:r>
            <w:r>
              <w:rPr>
                <w:sz w:val="24"/>
              </w:rPr>
              <w:t>) problems during the past 7 days?</w:t>
            </w:r>
          </w:p>
          <w:p w14:paraId="78178395" w14:textId="77777777" w:rsidR="0034545E" w:rsidRDefault="0034545E">
            <w:pPr>
              <w:pStyle w:val="TableParagraph"/>
              <w:numPr>
                <w:ilvl w:val="0"/>
                <w:numId w:val="49"/>
              </w:numPr>
              <w:tabs>
                <w:tab w:val="left" w:pos="827"/>
                <w:tab w:val="left" w:pos="828"/>
              </w:tabs>
              <w:spacing w:line="360" w:lineRule="auto"/>
              <w:rPr>
                <w:sz w:val="24"/>
              </w:rPr>
            </w:pPr>
            <w:r>
              <w:rPr>
                <w:sz w:val="24"/>
              </w:rPr>
              <w:t>No</w:t>
            </w:r>
            <w:r>
              <w:rPr>
                <w:spacing w:val="-3"/>
                <w:sz w:val="24"/>
              </w:rPr>
              <w:t xml:space="preserve"> </w:t>
            </w:r>
            <w:r>
              <w:rPr>
                <w:spacing w:val="-2"/>
                <w:sz w:val="24"/>
              </w:rPr>
              <w:t>modification</w:t>
            </w:r>
          </w:p>
          <w:p w14:paraId="391FD1B5"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 xml:space="preserve">minor </w:t>
            </w:r>
            <w:r>
              <w:rPr>
                <w:spacing w:val="-2"/>
                <w:sz w:val="24"/>
              </w:rPr>
              <w:t>extent</w:t>
            </w:r>
          </w:p>
          <w:p w14:paraId="14BCD9DC" w14:textId="77777777" w:rsidR="0034545E" w:rsidRDefault="0034545E">
            <w:pPr>
              <w:pStyle w:val="TableParagraph"/>
              <w:numPr>
                <w:ilvl w:val="0"/>
                <w:numId w:val="49"/>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2BFE7CE1"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CCC2E8A" w14:textId="5D0980CE" w:rsidR="0034545E" w:rsidRPr="00972D72" w:rsidRDefault="0034545E">
            <w:pPr>
              <w:pStyle w:val="TableParagraph"/>
              <w:numPr>
                <w:ilvl w:val="0"/>
                <w:numId w:val="49"/>
              </w:numPr>
              <w:spacing w:line="360" w:lineRule="auto"/>
              <w:ind w:right="178"/>
              <w:rPr>
                <w:rFonts w:cs="Angsana New"/>
                <w:bCs/>
                <w:sz w:val="24"/>
                <w:szCs w:val="24"/>
                <w:lang w:bidi="th-TH"/>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bl>
    <w:p w14:paraId="670B55B5" w14:textId="610F168B" w:rsidR="00026EFA" w:rsidRDefault="00026EFA" w:rsidP="00FE3689">
      <w:pPr>
        <w:jc w:val="thaiDistribute"/>
      </w:pPr>
    </w:p>
    <w:p w14:paraId="1AE0CCDB" w14:textId="1205F0D9" w:rsidR="00026EFA" w:rsidRDefault="00026EFA" w:rsidP="00FE3689">
      <w:pPr>
        <w:jc w:val="thaiDistribute"/>
      </w:pPr>
    </w:p>
    <w:p w14:paraId="08F56936" w14:textId="067CA394" w:rsidR="00026EFA" w:rsidRDefault="00026EFA" w:rsidP="00FE3689">
      <w:pPr>
        <w:jc w:val="thaiDistribute"/>
      </w:pPr>
    </w:p>
    <w:p w14:paraId="769C286C" w14:textId="30B1E433" w:rsidR="00026EFA" w:rsidRDefault="00026EFA" w:rsidP="00FE3689">
      <w:pPr>
        <w:jc w:val="thaiDistribute"/>
      </w:pPr>
    </w:p>
    <w:p w14:paraId="338C45C8" w14:textId="664F4F01" w:rsidR="00026EFA" w:rsidRDefault="00026EFA" w:rsidP="00FE3689">
      <w:pPr>
        <w:jc w:val="thaiDistribute"/>
      </w:pPr>
    </w:p>
    <w:p w14:paraId="0B96B946" w14:textId="636EA2FA" w:rsidR="00026EFA" w:rsidRDefault="00026EFA" w:rsidP="00FE3689">
      <w:pPr>
        <w:jc w:val="thaiDistribute"/>
      </w:pPr>
    </w:p>
    <w:tbl>
      <w:tblPr>
        <w:tblpPr w:leftFromText="180" w:rightFromText="180" w:vertAnchor="page" w:horzAnchor="margin" w:tblpXSpec="center" w:tblpY="25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34545E" w14:paraId="3C23B2E8" w14:textId="77777777" w:rsidTr="0034545E">
        <w:trPr>
          <w:trHeight w:val="68"/>
        </w:trPr>
        <w:tc>
          <w:tcPr>
            <w:tcW w:w="4171" w:type="dxa"/>
          </w:tcPr>
          <w:p w14:paraId="7441D1A7" w14:textId="06D81C7F" w:rsidR="0034545E"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5655FEFA" w14:textId="21E67B39" w:rsidR="0034545E" w:rsidRPr="006417AF" w:rsidRDefault="006417AF" w:rsidP="002D1B6F">
            <w:pPr>
              <w:pStyle w:val="TableParagraph"/>
              <w:tabs>
                <w:tab w:val="left" w:pos="827"/>
                <w:tab w:val="left" w:pos="828"/>
              </w:tabs>
              <w:spacing w:line="360" w:lineRule="auto"/>
              <w:ind w:left="0"/>
              <w:jc w:val="center"/>
              <w:rPr>
                <w:b/>
                <w:bCs/>
                <w:sz w:val="24"/>
              </w:rPr>
            </w:pPr>
            <w:r w:rsidRPr="006417AF">
              <w:rPr>
                <w:b/>
                <w:bCs/>
                <w:sz w:val="24"/>
              </w:rPr>
              <w:t>English version</w:t>
            </w:r>
          </w:p>
        </w:tc>
      </w:tr>
      <w:tr w:rsidR="0034545E" w14:paraId="2D8A42F6" w14:textId="77777777" w:rsidTr="0034545E">
        <w:trPr>
          <w:trHeight w:val="2775"/>
        </w:trPr>
        <w:tc>
          <w:tcPr>
            <w:tcW w:w="4171" w:type="dxa"/>
          </w:tcPr>
          <w:p w14:paraId="163CF36A" w14:textId="0D13ACA5" w:rsidR="0034545E" w:rsidRPr="006417AF" w:rsidRDefault="006417AF" w:rsidP="006417AF">
            <w:pPr>
              <w:pStyle w:val="TableParagraph"/>
              <w:tabs>
                <w:tab w:val="left" w:pos="289"/>
              </w:tabs>
              <w:spacing w:before="1"/>
              <w:ind w:left="0" w:right="304"/>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3.</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 ปัญหา</w:t>
            </w:r>
            <w:r w:rsidR="0034545E" w:rsidRPr="006417AF">
              <w:rPr>
                <w:rFonts w:ascii="Angsana New" w:eastAsia="Angsana New" w:hAnsi="Angsana New" w:cs="Angsana New"/>
                <w:caps/>
                <w:sz w:val="32"/>
                <w:szCs w:val="32"/>
                <w:lang w:bidi="th-TH"/>
              </w:rPr>
              <w:t xml:space="preserve"> (</w:t>
            </w:r>
            <w:r w:rsidR="00A71688">
              <w:rPr>
                <w:sz w:val="24"/>
              </w:rPr>
              <w:t>Injury</w:t>
            </w:r>
            <w:r w:rsidR="0034545E" w:rsidRPr="006417AF">
              <w:rPr>
                <w:sz w:val="24"/>
              </w:rPr>
              <w:t>)</w:t>
            </w:r>
            <w:r>
              <w:rPr>
                <w:rFonts w:hint="cs"/>
                <w:sz w:val="24"/>
                <w:cs/>
                <w:lang w:bidi="th-TH"/>
              </w:rPr>
              <w:t xml:space="preserve"> </w:t>
            </w:r>
            <w:r>
              <w:rPr>
                <w:rFonts w:ascii="Angsana New" w:eastAsia="Angsana New" w:hAnsi="Angsana New" w:cs="Angsana New" w:hint="cs"/>
                <w:caps/>
                <w:sz w:val="32"/>
                <w:szCs w:val="32"/>
                <w:cs/>
                <w:lang w:bidi="th-TH"/>
              </w:rPr>
              <w:t>ของคุณส่งผลกระทบต่อความสามารถในการเล่นกีฬามากน้อยเพียงใด</w:t>
            </w:r>
          </w:p>
          <w:p w14:paraId="73F1CCDB" w14:textId="58775F55" w:rsidR="0034545E" w:rsidRDefault="006417AF">
            <w:pPr>
              <w:pStyle w:val="TableParagraph"/>
              <w:numPr>
                <w:ilvl w:val="1"/>
                <w:numId w:val="51"/>
              </w:numPr>
              <w:tabs>
                <w:tab w:val="left" w:pos="827"/>
                <w:tab w:val="left" w:pos="828"/>
              </w:tabs>
              <w:ind w:right="295"/>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ไม่ส่งผลกระทบต่อความสามารถในการเล่นกีฬาเลย</w:t>
            </w:r>
          </w:p>
          <w:p w14:paraId="0ED06121" w14:textId="4C11FBB6" w:rsidR="006417AF" w:rsidRPr="006417AF" w:rsidRDefault="006417AF">
            <w:pPr>
              <w:pStyle w:val="TableParagraph"/>
              <w:numPr>
                <w:ilvl w:val="1"/>
                <w:numId w:val="51"/>
              </w:numPr>
              <w:tabs>
                <w:tab w:val="left" w:pos="827"/>
                <w:tab w:val="left" w:pos="828"/>
              </w:tabs>
              <w:spacing w:before="2"/>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ความสามารถในการเล่นกีฬาลดลงเล็กน้อย</w:t>
            </w:r>
          </w:p>
          <w:p w14:paraId="06503A5A" w14:textId="387DE0A7" w:rsidR="0034545E" w:rsidRDefault="006417AF">
            <w:pPr>
              <w:pStyle w:val="TableParagraph"/>
              <w:numPr>
                <w:ilvl w:val="1"/>
                <w:numId w:val="51"/>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ความสามารถในการเล่นกีฬาลดลงปานกลาง</w:t>
            </w:r>
          </w:p>
          <w:p w14:paraId="43056474" w14:textId="7B1BEB82" w:rsidR="006417AF" w:rsidRPr="006417AF" w:rsidRDefault="006417AF">
            <w:pPr>
              <w:pStyle w:val="TableParagraph"/>
              <w:numPr>
                <w:ilvl w:val="1"/>
                <w:numId w:val="51"/>
              </w:numPr>
              <w:tabs>
                <w:tab w:val="left" w:pos="827"/>
                <w:tab w:val="left" w:pos="828"/>
              </w:tabs>
              <w:spacing w:before="45"/>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ความสามารถในการเล่นกีฬาลดลง </w:t>
            </w:r>
            <w:r w:rsidRPr="006417AF">
              <w:rPr>
                <w:rFonts w:ascii="Angsana New" w:eastAsia="Angsana New" w:hAnsi="Angsana New" w:cs="Angsana New" w:hint="cs"/>
                <w:caps/>
                <w:sz w:val="32"/>
                <w:szCs w:val="32"/>
                <w:cs/>
                <w:lang w:bidi="th-TH"/>
              </w:rPr>
              <w:t>อย่างมาก</w:t>
            </w:r>
          </w:p>
          <w:p w14:paraId="3625CA0A" w14:textId="448E3D01" w:rsidR="0034545E" w:rsidRDefault="0034545E" w:rsidP="006417AF">
            <w:pPr>
              <w:pStyle w:val="TableParagraph"/>
              <w:tabs>
                <w:tab w:val="left" w:pos="289"/>
              </w:tabs>
              <w:spacing w:before="1" w:line="283" w:lineRule="auto"/>
              <w:ind w:left="0" w:right="304"/>
              <w:rPr>
                <w:rFonts w:ascii="Microsoft Sans Serif" w:eastAsia="Microsoft Sans Serif" w:hAnsi="Microsoft Sans Serif" w:cs="Microsoft Sans Serif"/>
                <w:w w:val="80"/>
                <w:sz w:val="24"/>
                <w:szCs w:val="24"/>
              </w:rPr>
            </w:pPr>
          </w:p>
        </w:tc>
        <w:tc>
          <w:tcPr>
            <w:tcW w:w="4171" w:type="dxa"/>
          </w:tcPr>
          <w:p w14:paraId="4CF67E9D" w14:textId="250C5724" w:rsidR="0034545E" w:rsidRDefault="0034545E" w:rsidP="006417AF">
            <w:pPr>
              <w:pStyle w:val="TableParagraph"/>
              <w:spacing w:line="360" w:lineRule="auto"/>
              <w:ind w:left="107" w:right="178"/>
              <w:rPr>
                <w:sz w:val="24"/>
              </w:rPr>
            </w:pPr>
            <w:r>
              <w:rPr>
                <w:sz w:val="24"/>
              </w:rPr>
              <w:t>To what extent have (</w:t>
            </w:r>
            <w:r w:rsidR="00A71688">
              <w:rPr>
                <w:sz w:val="24"/>
              </w:rPr>
              <w:t>Injury</w:t>
            </w:r>
            <w:r>
              <w:rPr>
                <w:sz w:val="24"/>
              </w:rPr>
              <w:t>) problems</w:t>
            </w:r>
            <w:r>
              <w:rPr>
                <w:spacing w:val="-14"/>
                <w:sz w:val="24"/>
              </w:rPr>
              <w:t xml:space="preserve"> </w:t>
            </w:r>
            <w:r>
              <w:rPr>
                <w:sz w:val="24"/>
              </w:rPr>
              <w:t>affected</w:t>
            </w:r>
            <w:r>
              <w:rPr>
                <w:spacing w:val="-14"/>
                <w:sz w:val="24"/>
              </w:rPr>
              <w:t xml:space="preserve"> </w:t>
            </w:r>
            <w:r>
              <w:rPr>
                <w:sz w:val="24"/>
              </w:rPr>
              <w:t>your</w:t>
            </w:r>
            <w:r>
              <w:rPr>
                <w:spacing w:val="-15"/>
                <w:sz w:val="24"/>
              </w:rPr>
              <w:t xml:space="preserve"> </w:t>
            </w:r>
            <w:r>
              <w:rPr>
                <w:sz w:val="24"/>
              </w:rPr>
              <w:t>performance during the past 7days?</w:t>
            </w:r>
          </w:p>
          <w:p w14:paraId="27641F29" w14:textId="77777777" w:rsidR="0034545E" w:rsidRDefault="0034545E">
            <w:pPr>
              <w:pStyle w:val="TableParagraph"/>
              <w:numPr>
                <w:ilvl w:val="0"/>
                <w:numId w:val="50"/>
              </w:numPr>
              <w:tabs>
                <w:tab w:val="left" w:pos="827"/>
                <w:tab w:val="left" w:pos="828"/>
              </w:tabs>
              <w:spacing w:line="360" w:lineRule="auto"/>
              <w:rPr>
                <w:sz w:val="24"/>
              </w:rPr>
            </w:pPr>
            <w:r>
              <w:rPr>
                <w:sz w:val="24"/>
              </w:rPr>
              <w:t>No</w:t>
            </w:r>
            <w:r>
              <w:rPr>
                <w:spacing w:val="-3"/>
                <w:sz w:val="24"/>
              </w:rPr>
              <w:t xml:space="preserve"> </w:t>
            </w:r>
            <w:r>
              <w:rPr>
                <w:spacing w:val="-2"/>
                <w:sz w:val="24"/>
              </w:rPr>
              <w:t>effect</w:t>
            </w:r>
          </w:p>
          <w:p w14:paraId="470C1E5E"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minor</w:t>
            </w:r>
            <w:r>
              <w:rPr>
                <w:spacing w:val="-1"/>
                <w:sz w:val="24"/>
              </w:rPr>
              <w:t xml:space="preserve"> </w:t>
            </w:r>
            <w:r>
              <w:rPr>
                <w:spacing w:val="-2"/>
                <w:sz w:val="24"/>
              </w:rPr>
              <w:t>extent</w:t>
            </w:r>
          </w:p>
          <w:p w14:paraId="36F5D803" w14:textId="77777777" w:rsidR="0034545E" w:rsidRDefault="0034545E">
            <w:pPr>
              <w:pStyle w:val="TableParagraph"/>
              <w:numPr>
                <w:ilvl w:val="0"/>
                <w:numId w:val="50"/>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106CB918"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2C4A8BD" w14:textId="36058491" w:rsidR="0034545E" w:rsidRDefault="0034545E">
            <w:pPr>
              <w:pStyle w:val="TableParagraph"/>
              <w:numPr>
                <w:ilvl w:val="0"/>
                <w:numId w:val="50"/>
              </w:numPr>
              <w:spacing w:line="360" w:lineRule="auto"/>
              <w:ind w:right="178"/>
              <w:rPr>
                <w:sz w:val="24"/>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r w:rsidR="006417AF" w14:paraId="1B11C1FD" w14:textId="77777777" w:rsidTr="0034545E">
        <w:trPr>
          <w:trHeight w:val="2775"/>
        </w:trPr>
        <w:tc>
          <w:tcPr>
            <w:tcW w:w="4171" w:type="dxa"/>
          </w:tcPr>
          <w:p w14:paraId="48FABC96" w14:textId="3C38BFDF" w:rsidR="006417AF" w:rsidRDefault="006417AF" w:rsidP="006417AF">
            <w:pPr>
              <w:pStyle w:val="TableParagraph"/>
              <w:tabs>
                <w:tab w:val="left" w:pos="289"/>
              </w:tabs>
              <w:spacing w:before="1"/>
              <w:ind w:left="0" w:right="172"/>
              <w:rPr>
                <w:rFonts w:ascii="Angsana New" w:eastAsia="Angsana New" w:hAnsi="Angsana New" w:cs="Angsana New"/>
                <w:caps/>
                <w:sz w:val="32"/>
                <w:szCs w:val="32"/>
                <w:cs/>
                <w:lang w:bidi="th-TH"/>
              </w:rPr>
            </w:pPr>
            <w:r w:rsidRPr="006417AF">
              <w:rPr>
                <w:rFonts w:ascii="Angsana New" w:eastAsia="Angsana New" w:hAnsi="Angsana New" w:cs="Angsana New"/>
                <w:caps/>
                <w:sz w:val="32"/>
                <w:szCs w:val="32"/>
                <w:lang w:bidi="th-TH"/>
              </w:rPr>
              <w:t xml:space="preserve">4. </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w:t>
            </w:r>
            <w:r>
              <w:rPr>
                <w:rFonts w:ascii="Angsana New" w:eastAsia="Angsana New" w:hAnsi="Angsana New" w:cs="Angsana New" w:hint="cs"/>
                <w:caps/>
                <w:sz w:val="32"/>
                <w:szCs w:val="32"/>
                <w:cs/>
                <w:lang w:bidi="th-TH"/>
              </w:rPr>
              <w:t xml:space="preserve"> วันที่ผ่านมา อาการเจ็บปวดของ</w:t>
            </w:r>
            <w:r w:rsidRPr="006417AF">
              <w:rPr>
                <w:rFonts w:ascii="Angsana New" w:eastAsia="Angsana New" w:hAnsi="Angsana New" w:cs="Angsana New"/>
                <w:caps/>
                <w:sz w:val="32"/>
                <w:szCs w:val="32"/>
                <w:lang w:bidi="th-TH"/>
              </w:rPr>
              <w:t xml:space="preserve"> (</w:t>
            </w:r>
            <w:r w:rsidR="00A71688" w:rsidRPr="00A71688">
              <w:rPr>
                <w:sz w:val="24"/>
              </w:rPr>
              <w:t>Injury</w:t>
            </w:r>
            <w:r w:rsidRPr="00A71688">
              <w:rPr>
                <w:sz w:val="24"/>
              </w:rPr>
              <w:t>)</w:t>
            </w:r>
            <w:r>
              <w:rPr>
                <w:rFonts w:ascii="Angsana New" w:eastAsia="Angsana New" w:hAnsi="Angsana New" w:cs="Angsana New" w:hint="cs"/>
                <w:caps/>
                <w:sz w:val="32"/>
                <w:szCs w:val="32"/>
                <w:cs/>
                <w:lang w:bidi="th-TH"/>
              </w:rPr>
              <w:t xml:space="preserve"> ของท่านซึ่งเป็นผลมาจากการเข้าร่วมการแข่งขัน</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ฝึกซ้อมกีฬาอยู่ในระดับใด</w:t>
            </w:r>
          </w:p>
          <w:p w14:paraId="4C2CF155" w14:textId="587E4A9D" w:rsidR="006417AF" w:rsidRPr="006417AF" w:rsidRDefault="006417AF">
            <w:pPr>
              <w:pStyle w:val="TableParagraph"/>
              <w:numPr>
                <w:ilvl w:val="1"/>
                <w:numId w:val="52"/>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ไม่เจ็บเลย</w:t>
            </w:r>
          </w:p>
          <w:p w14:paraId="73332BF5" w14:textId="4042168D" w:rsidR="006417AF" w:rsidRPr="006417AF" w:rsidRDefault="006417AF">
            <w:pPr>
              <w:pStyle w:val="TableParagraph"/>
              <w:numPr>
                <w:ilvl w:val="1"/>
                <w:numId w:val="52"/>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เจ็บเล็กน้อย</w:t>
            </w:r>
          </w:p>
          <w:p w14:paraId="4BB66374" w14:textId="77777777" w:rsid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เจ็บพอประมาณ</w:t>
            </w:r>
          </w:p>
          <w:p w14:paraId="59C8A7B3" w14:textId="014F6FE8" w:rsidR="006417AF" w:rsidRP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เจ็บมาก</w:t>
            </w:r>
          </w:p>
        </w:tc>
        <w:tc>
          <w:tcPr>
            <w:tcW w:w="4171" w:type="dxa"/>
          </w:tcPr>
          <w:p w14:paraId="05872481" w14:textId="77777777" w:rsidR="006417AF" w:rsidRDefault="006417AF" w:rsidP="006417AF">
            <w:pPr>
              <w:pStyle w:val="TableParagraph"/>
              <w:spacing w:line="360" w:lineRule="auto"/>
              <w:ind w:left="107" w:right="178"/>
              <w:rPr>
                <w:sz w:val="24"/>
              </w:rPr>
            </w:pPr>
            <w:r>
              <w:rPr>
                <w:sz w:val="24"/>
              </w:rPr>
              <w:t>To what extent have you experienced Head</w:t>
            </w:r>
            <w:r>
              <w:rPr>
                <w:spacing w:val="-7"/>
                <w:sz w:val="24"/>
              </w:rPr>
              <w:t xml:space="preserve"> </w:t>
            </w:r>
            <w:r>
              <w:rPr>
                <w:sz w:val="24"/>
              </w:rPr>
              <w:t>pain</w:t>
            </w:r>
            <w:r>
              <w:rPr>
                <w:spacing w:val="-7"/>
                <w:sz w:val="24"/>
              </w:rPr>
              <w:t xml:space="preserve"> </w:t>
            </w:r>
            <w:r>
              <w:rPr>
                <w:sz w:val="24"/>
              </w:rPr>
              <w:t>related</w:t>
            </w:r>
            <w:r>
              <w:rPr>
                <w:spacing w:val="-7"/>
                <w:sz w:val="24"/>
              </w:rPr>
              <w:t xml:space="preserve"> </w:t>
            </w:r>
            <w:r>
              <w:rPr>
                <w:sz w:val="24"/>
              </w:rPr>
              <w:t>to</w:t>
            </w:r>
            <w:r>
              <w:rPr>
                <w:spacing w:val="-7"/>
                <w:sz w:val="24"/>
              </w:rPr>
              <w:t xml:space="preserve"> </w:t>
            </w:r>
            <w:r>
              <w:rPr>
                <w:sz w:val="24"/>
              </w:rPr>
              <w:t>your</w:t>
            </w:r>
            <w:r>
              <w:rPr>
                <w:spacing w:val="-6"/>
                <w:sz w:val="24"/>
              </w:rPr>
              <w:t xml:space="preserve"> </w:t>
            </w:r>
            <w:r>
              <w:rPr>
                <w:sz w:val="24"/>
              </w:rPr>
              <w:t>sport</w:t>
            </w:r>
            <w:r>
              <w:rPr>
                <w:spacing w:val="-7"/>
                <w:sz w:val="24"/>
              </w:rPr>
              <w:t xml:space="preserve"> </w:t>
            </w:r>
            <w:r>
              <w:rPr>
                <w:sz w:val="24"/>
              </w:rPr>
              <w:t>during the past 7 days?</w:t>
            </w:r>
          </w:p>
          <w:p w14:paraId="2C900A82" w14:textId="77777777" w:rsidR="006417AF" w:rsidRDefault="006417AF">
            <w:pPr>
              <w:pStyle w:val="TableParagraph"/>
              <w:numPr>
                <w:ilvl w:val="0"/>
                <w:numId w:val="53"/>
              </w:numPr>
              <w:tabs>
                <w:tab w:val="left" w:pos="827"/>
                <w:tab w:val="left" w:pos="828"/>
              </w:tabs>
              <w:spacing w:line="360" w:lineRule="auto"/>
              <w:rPr>
                <w:sz w:val="24"/>
              </w:rPr>
            </w:pPr>
            <w:r>
              <w:rPr>
                <w:sz w:val="24"/>
              </w:rPr>
              <w:t>No</w:t>
            </w:r>
            <w:r>
              <w:rPr>
                <w:spacing w:val="-3"/>
                <w:sz w:val="24"/>
              </w:rPr>
              <w:t xml:space="preserve"> </w:t>
            </w:r>
            <w:r>
              <w:rPr>
                <w:spacing w:val="-4"/>
                <w:sz w:val="24"/>
              </w:rPr>
              <w:t>pain</w:t>
            </w:r>
          </w:p>
          <w:p w14:paraId="2CEFE60F" w14:textId="77777777" w:rsidR="006417AF" w:rsidRDefault="006417AF">
            <w:pPr>
              <w:pStyle w:val="TableParagraph"/>
              <w:numPr>
                <w:ilvl w:val="0"/>
                <w:numId w:val="53"/>
              </w:numPr>
              <w:tabs>
                <w:tab w:val="left" w:pos="827"/>
                <w:tab w:val="left" w:pos="828"/>
              </w:tabs>
              <w:spacing w:line="360" w:lineRule="auto"/>
              <w:rPr>
                <w:sz w:val="24"/>
              </w:rPr>
            </w:pPr>
            <w:r>
              <w:rPr>
                <w:sz w:val="24"/>
              </w:rPr>
              <w:t>Mild</w:t>
            </w:r>
            <w:r>
              <w:rPr>
                <w:spacing w:val="-4"/>
                <w:sz w:val="24"/>
              </w:rPr>
              <w:t xml:space="preserve"> pain</w:t>
            </w:r>
          </w:p>
          <w:p w14:paraId="0A599635" w14:textId="77777777" w:rsidR="006417AF" w:rsidRDefault="006417AF">
            <w:pPr>
              <w:pStyle w:val="TableParagraph"/>
              <w:numPr>
                <w:ilvl w:val="0"/>
                <w:numId w:val="53"/>
              </w:numPr>
              <w:tabs>
                <w:tab w:val="left" w:pos="827"/>
                <w:tab w:val="left" w:pos="828"/>
              </w:tabs>
              <w:spacing w:line="360" w:lineRule="auto"/>
              <w:rPr>
                <w:sz w:val="24"/>
              </w:rPr>
            </w:pPr>
            <w:r>
              <w:rPr>
                <w:sz w:val="24"/>
              </w:rPr>
              <w:t>Moderate</w:t>
            </w:r>
            <w:r>
              <w:rPr>
                <w:spacing w:val="-5"/>
                <w:sz w:val="24"/>
              </w:rPr>
              <w:t xml:space="preserve"> </w:t>
            </w:r>
            <w:r>
              <w:rPr>
                <w:spacing w:val="-4"/>
                <w:sz w:val="24"/>
              </w:rPr>
              <w:t>pain</w:t>
            </w:r>
          </w:p>
          <w:p w14:paraId="01D6734B" w14:textId="29E4310B" w:rsidR="006417AF" w:rsidRDefault="006417AF">
            <w:pPr>
              <w:pStyle w:val="TableParagraph"/>
              <w:numPr>
                <w:ilvl w:val="0"/>
                <w:numId w:val="53"/>
              </w:numPr>
              <w:spacing w:line="360" w:lineRule="auto"/>
              <w:ind w:right="178"/>
              <w:rPr>
                <w:sz w:val="24"/>
              </w:rPr>
            </w:pPr>
            <w:r>
              <w:rPr>
                <w:sz w:val="24"/>
              </w:rPr>
              <w:t>Severe</w:t>
            </w:r>
            <w:r>
              <w:rPr>
                <w:spacing w:val="-6"/>
                <w:sz w:val="24"/>
              </w:rPr>
              <w:t xml:space="preserve"> </w:t>
            </w:r>
            <w:r>
              <w:rPr>
                <w:spacing w:val="-4"/>
                <w:sz w:val="24"/>
              </w:rPr>
              <w:t>pain</w:t>
            </w:r>
          </w:p>
        </w:tc>
      </w:tr>
    </w:tbl>
    <w:p w14:paraId="266F4D5A" w14:textId="77777777" w:rsidR="0034545E" w:rsidRDefault="0034545E" w:rsidP="00FE3689">
      <w:pPr>
        <w:jc w:val="thaiDistribute"/>
      </w:pPr>
    </w:p>
    <w:p w14:paraId="0EE2971B" w14:textId="5B058AA3" w:rsidR="00026EFA" w:rsidRDefault="00026EFA" w:rsidP="00FE3689">
      <w:pPr>
        <w:jc w:val="thaiDistribute"/>
      </w:pPr>
    </w:p>
    <w:p w14:paraId="7EA47351" w14:textId="30A3BD51" w:rsidR="00026EFA" w:rsidRDefault="00026EFA" w:rsidP="00FE3689">
      <w:pPr>
        <w:jc w:val="thaiDistribute"/>
      </w:pPr>
    </w:p>
    <w:p w14:paraId="14A29B54" w14:textId="0E2130C0" w:rsidR="00026EFA" w:rsidRDefault="00026EFA" w:rsidP="00FE3689">
      <w:pPr>
        <w:jc w:val="thaiDistribute"/>
      </w:pPr>
    </w:p>
    <w:p w14:paraId="2A57FEBB" w14:textId="7ECEA118" w:rsidR="00026EFA" w:rsidRDefault="00026EFA" w:rsidP="00FE3689">
      <w:pPr>
        <w:jc w:val="thaiDistribute"/>
      </w:pPr>
    </w:p>
    <w:p w14:paraId="58071D7D" w14:textId="021A8AD8" w:rsidR="00026EFA" w:rsidRDefault="00026EFA" w:rsidP="00FE3689">
      <w:pPr>
        <w:jc w:val="thaiDistribute"/>
      </w:pPr>
    </w:p>
    <w:p w14:paraId="4F4D3BF6" w14:textId="28938069" w:rsidR="00026EFA" w:rsidRDefault="00026EFA" w:rsidP="00FE3689">
      <w:pPr>
        <w:jc w:val="thaiDistribute"/>
      </w:pPr>
    </w:p>
    <w:p w14:paraId="3DB211B7" w14:textId="2A522DB0" w:rsidR="00026EFA" w:rsidRDefault="00026EFA" w:rsidP="00FE3689">
      <w:pPr>
        <w:jc w:val="thaiDistribute"/>
      </w:pPr>
    </w:p>
    <w:p w14:paraId="2DAF9480" w14:textId="427DF16E" w:rsidR="00BA32A7" w:rsidRDefault="00BA32A7" w:rsidP="00FE3689">
      <w:pPr>
        <w:jc w:val="thaiDistribute"/>
      </w:pPr>
    </w:p>
    <w:p w14:paraId="74A3E56B" w14:textId="77777777" w:rsidR="00A71688" w:rsidRDefault="00A71688" w:rsidP="00FE3689">
      <w:pPr>
        <w:jc w:val="thaiDistribute"/>
      </w:pPr>
    </w:p>
    <w:p w14:paraId="2D8010F9" w14:textId="7DBEC0C5" w:rsidR="00BA32A7" w:rsidRDefault="00BA32A7" w:rsidP="00FE3689">
      <w:pPr>
        <w:jc w:val="thaiDistribute"/>
      </w:pPr>
    </w:p>
    <w:p w14:paraId="19F63C1B" w14:textId="268B304D" w:rsidR="00BA32A7" w:rsidRPr="006357A9" w:rsidRDefault="006357A9" w:rsidP="006357A9">
      <w:pPr>
        <w:pStyle w:val="Caption"/>
        <w:rPr>
          <w:b w:val="0"/>
          <w:bCs w:val="0"/>
          <w:sz w:val="24"/>
          <w:szCs w:val="32"/>
        </w:rPr>
      </w:pPr>
      <w:bookmarkStart w:id="103" w:name="_Toc120563106"/>
      <w:r w:rsidRPr="004C1CEC">
        <w:rPr>
          <w:b w:val="0"/>
          <w:bCs w:val="0"/>
          <w:sz w:val="24"/>
          <w:szCs w:val="32"/>
        </w:rPr>
        <w:lastRenderedPageBreak/>
        <w:t xml:space="preserve">Table </w:t>
      </w:r>
      <w:r w:rsidRPr="004C1CEC">
        <w:rPr>
          <w:b w:val="0"/>
          <w:bCs w:val="0"/>
          <w:sz w:val="24"/>
          <w:szCs w:val="32"/>
        </w:rPr>
        <w:fldChar w:fldCharType="begin"/>
      </w:r>
      <w:r w:rsidRPr="004C1CEC">
        <w:rPr>
          <w:b w:val="0"/>
          <w:bCs w:val="0"/>
          <w:sz w:val="24"/>
          <w:szCs w:val="32"/>
        </w:rPr>
        <w:instrText xml:space="preserve"> STYLEREF 1 \s </w:instrText>
      </w:r>
      <w:r w:rsidRPr="004C1CEC">
        <w:rPr>
          <w:b w:val="0"/>
          <w:bCs w:val="0"/>
          <w:sz w:val="24"/>
          <w:szCs w:val="32"/>
        </w:rPr>
        <w:fldChar w:fldCharType="separate"/>
      </w:r>
      <w:r w:rsidRPr="004C1CEC">
        <w:rPr>
          <w:b w:val="0"/>
          <w:bCs w:val="0"/>
          <w:noProof/>
          <w:sz w:val="24"/>
          <w:szCs w:val="32"/>
        </w:rPr>
        <w:t>2</w:t>
      </w:r>
      <w:r w:rsidRPr="004C1CEC">
        <w:rPr>
          <w:b w:val="0"/>
          <w:bCs w:val="0"/>
          <w:sz w:val="24"/>
          <w:szCs w:val="32"/>
        </w:rPr>
        <w:fldChar w:fldCharType="end"/>
      </w:r>
      <w:r w:rsidRPr="004C1CEC">
        <w:rPr>
          <w:b w:val="0"/>
          <w:bCs w:val="0"/>
          <w:sz w:val="24"/>
          <w:szCs w:val="32"/>
        </w:rPr>
        <w:t>.</w:t>
      </w:r>
      <w:r w:rsidRPr="004C1CEC">
        <w:rPr>
          <w:b w:val="0"/>
          <w:bCs w:val="0"/>
          <w:sz w:val="24"/>
          <w:szCs w:val="32"/>
        </w:rPr>
        <w:fldChar w:fldCharType="begin"/>
      </w:r>
      <w:r w:rsidRPr="004C1CEC">
        <w:rPr>
          <w:b w:val="0"/>
          <w:bCs w:val="0"/>
          <w:sz w:val="24"/>
          <w:szCs w:val="32"/>
        </w:rPr>
        <w:instrText xml:space="preserve"> SEQ Table \* ARABIC \s 1 </w:instrText>
      </w:r>
      <w:r w:rsidRPr="004C1CEC">
        <w:rPr>
          <w:b w:val="0"/>
          <w:bCs w:val="0"/>
          <w:sz w:val="24"/>
          <w:szCs w:val="32"/>
        </w:rPr>
        <w:fldChar w:fldCharType="separate"/>
      </w:r>
      <w:r w:rsidRPr="004C1CEC">
        <w:rPr>
          <w:b w:val="0"/>
          <w:bCs w:val="0"/>
          <w:noProof/>
          <w:sz w:val="24"/>
          <w:szCs w:val="32"/>
        </w:rPr>
        <w:t>3</w:t>
      </w:r>
      <w:r w:rsidRPr="004C1CEC">
        <w:rPr>
          <w:b w:val="0"/>
          <w:bCs w:val="0"/>
          <w:sz w:val="24"/>
          <w:szCs w:val="32"/>
        </w:rPr>
        <w:fldChar w:fldCharType="end"/>
      </w:r>
      <w:r w:rsidRPr="004C1CEC">
        <w:rPr>
          <w:b w:val="0"/>
          <w:bCs w:val="0"/>
          <w:spacing w:val="-5"/>
          <w:sz w:val="24"/>
          <w:szCs w:val="32"/>
        </w:rPr>
        <w:t xml:space="preserve"> </w:t>
      </w:r>
      <w:r w:rsidRPr="004C1CEC">
        <w:rPr>
          <w:b w:val="0"/>
          <w:bCs w:val="0"/>
          <w:sz w:val="24"/>
          <w:szCs w:val="32"/>
        </w:rPr>
        <w:t>Thai</w:t>
      </w:r>
      <w:r w:rsidRPr="004C1CEC">
        <w:rPr>
          <w:b w:val="0"/>
          <w:bCs w:val="0"/>
          <w:spacing w:val="-5"/>
          <w:sz w:val="24"/>
          <w:szCs w:val="32"/>
        </w:rPr>
        <w:t xml:space="preserve"> </w:t>
      </w:r>
      <w:r w:rsidRPr="004C1CEC">
        <w:rPr>
          <w:b w:val="0"/>
          <w:bCs w:val="0"/>
          <w:sz w:val="24"/>
          <w:szCs w:val="32"/>
        </w:rPr>
        <w:t>and</w:t>
      </w:r>
      <w:r w:rsidRPr="004C1CEC">
        <w:rPr>
          <w:b w:val="0"/>
          <w:bCs w:val="0"/>
          <w:spacing w:val="-5"/>
          <w:sz w:val="24"/>
          <w:szCs w:val="32"/>
        </w:rPr>
        <w:t xml:space="preserve"> </w:t>
      </w:r>
      <w:r w:rsidRPr="004C1CEC">
        <w:rPr>
          <w:b w:val="0"/>
          <w:bCs w:val="0"/>
          <w:sz w:val="24"/>
          <w:szCs w:val="32"/>
        </w:rPr>
        <w:t>English</w:t>
      </w:r>
      <w:r w:rsidRPr="004C1CEC">
        <w:rPr>
          <w:b w:val="0"/>
          <w:bCs w:val="0"/>
          <w:spacing w:val="-5"/>
          <w:sz w:val="24"/>
          <w:szCs w:val="32"/>
        </w:rPr>
        <w:t xml:space="preserve"> </w:t>
      </w:r>
      <w:r w:rsidRPr="004C1CEC">
        <w:rPr>
          <w:b w:val="0"/>
          <w:bCs w:val="0"/>
          <w:sz w:val="24"/>
          <w:szCs w:val="32"/>
        </w:rPr>
        <w:t>in</w:t>
      </w:r>
      <w:r w:rsidRPr="004C1CEC">
        <w:rPr>
          <w:b w:val="0"/>
          <w:bCs w:val="0"/>
          <w:spacing w:val="-4"/>
          <w:sz w:val="24"/>
          <w:szCs w:val="32"/>
        </w:rPr>
        <w:t xml:space="preserve"> </w:t>
      </w:r>
      <w:r w:rsidRPr="004C1CEC">
        <w:rPr>
          <w:b w:val="0"/>
          <w:bCs w:val="0"/>
          <w:sz w:val="24"/>
          <w:szCs w:val="32"/>
        </w:rPr>
        <w:t>Sport</w:t>
      </w:r>
      <w:r w:rsidRPr="004C1CEC">
        <w:rPr>
          <w:b w:val="0"/>
          <w:bCs w:val="0"/>
          <w:spacing w:val="-5"/>
          <w:sz w:val="24"/>
          <w:szCs w:val="32"/>
        </w:rPr>
        <w:t xml:space="preserve"> </w:t>
      </w:r>
      <w:r w:rsidRPr="004C1CEC">
        <w:rPr>
          <w:b w:val="0"/>
          <w:bCs w:val="0"/>
          <w:sz w:val="24"/>
          <w:szCs w:val="32"/>
        </w:rPr>
        <w:t xml:space="preserve">psychology </w:t>
      </w:r>
      <w:r w:rsidRPr="004C1CEC">
        <w:rPr>
          <w:b w:val="0"/>
          <w:bCs w:val="0"/>
          <w:spacing w:val="-2"/>
          <w:sz w:val="24"/>
          <w:szCs w:val="32"/>
        </w:rPr>
        <w:t>questionnaires</w:t>
      </w:r>
      <w:bookmarkEnd w:id="103"/>
    </w:p>
    <w:tbl>
      <w:tblPr>
        <w:tblpPr w:leftFromText="180" w:rightFromText="180" w:vertAnchor="page" w:horzAnchor="margin" w:tblpY="2608"/>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6357A9" w14:paraId="4D48B632" w14:textId="77777777" w:rsidTr="006357A9">
        <w:trPr>
          <w:trHeight w:val="275"/>
        </w:trPr>
        <w:tc>
          <w:tcPr>
            <w:tcW w:w="4177" w:type="dxa"/>
          </w:tcPr>
          <w:p w14:paraId="6B52A493"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5C809E60"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English version</w:t>
            </w:r>
          </w:p>
        </w:tc>
      </w:tr>
      <w:tr w:rsidR="006357A9" w14:paraId="33478BFB" w14:textId="77777777" w:rsidTr="006357A9">
        <w:trPr>
          <w:trHeight w:val="1682"/>
        </w:trPr>
        <w:tc>
          <w:tcPr>
            <w:tcW w:w="4177" w:type="dxa"/>
          </w:tcPr>
          <w:p w14:paraId="59462423"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นอนไม่หลับหลังจากเข้านอนไปแล้วนานกว่า </w:t>
            </w:r>
            <w:r>
              <w:rPr>
                <w:rFonts w:ascii="Angsana New" w:eastAsia="Angsana New" w:hAnsi="Angsana New" w:cs="Angsana New"/>
                <w:caps/>
                <w:sz w:val="32"/>
                <w:szCs w:val="32"/>
                <w:lang w:bidi="th-TH"/>
              </w:rPr>
              <w:t xml:space="preserve">30 </w:t>
            </w:r>
            <w:r>
              <w:rPr>
                <w:rFonts w:ascii="Angsana New" w:eastAsia="Angsana New" w:hAnsi="Angsana New" w:cs="Angsana New" w:hint="cs"/>
                <w:caps/>
                <w:sz w:val="32"/>
                <w:szCs w:val="32"/>
                <w:cs/>
                <w:lang w:bidi="th-TH"/>
              </w:rPr>
              <w:t>นาที</w:t>
            </w:r>
          </w:p>
          <w:p w14:paraId="72E54175"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00D112D"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1 ค</w:t>
            </w:r>
            <w:r>
              <w:rPr>
                <w:rFonts w:ascii="Angsana New" w:eastAsia="Angsana New" w:hAnsi="Angsana New" w:cs="Angsana New" w:hint="cs"/>
                <w:caps/>
                <w:sz w:val="32"/>
                <w:szCs w:val="32"/>
                <w:cs/>
                <w:lang w:bidi="th-TH"/>
              </w:rPr>
              <w:t>รั้งต่อสัปดาห์</w:t>
            </w:r>
          </w:p>
          <w:p w14:paraId="7058C5EF"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8AE52D2" w14:textId="77777777" w:rsidR="006357A9" w:rsidRPr="00BA32A7"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w:t>
            </w:r>
          </w:p>
        </w:tc>
        <w:tc>
          <w:tcPr>
            <w:tcW w:w="4177" w:type="dxa"/>
          </w:tcPr>
          <w:p w14:paraId="72ABF277" w14:textId="77777777" w:rsidR="006357A9" w:rsidRDefault="006357A9" w:rsidP="006357A9">
            <w:pPr>
              <w:pStyle w:val="TableParagraph"/>
              <w:spacing w:line="360" w:lineRule="auto"/>
              <w:ind w:left="107"/>
              <w:rPr>
                <w:sz w:val="24"/>
              </w:rPr>
            </w:pPr>
            <w:r>
              <w:rPr>
                <w:sz w:val="24"/>
              </w:rPr>
              <w:t>Cannot</w:t>
            </w:r>
            <w:r>
              <w:rPr>
                <w:spacing w:val="-1"/>
                <w:sz w:val="24"/>
              </w:rPr>
              <w:t xml:space="preserve"> </w:t>
            </w:r>
            <w:r>
              <w:rPr>
                <w:sz w:val="24"/>
              </w:rPr>
              <w:t>get</w:t>
            </w:r>
            <w:r>
              <w:rPr>
                <w:spacing w:val="-1"/>
                <w:sz w:val="24"/>
              </w:rPr>
              <w:t xml:space="preserve"> </w:t>
            </w:r>
            <w:r>
              <w:rPr>
                <w:sz w:val="24"/>
              </w:rPr>
              <w:t>sleep within</w:t>
            </w:r>
            <w:r>
              <w:rPr>
                <w:spacing w:val="-1"/>
                <w:sz w:val="24"/>
              </w:rPr>
              <w:t xml:space="preserve"> </w:t>
            </w:r>
            <w:r>
              <w:rPr>
                <w:sz w:val="24"/>
              </w:rPr>
              <w:t xml:space="preserve">30 </w:t>
            </w:r>
            <w:r>
              <w:rPr>
                <w:spacing w:val="-2"/>
                <w:sz w:val="24"/>
              </w:rPr>
              <w:t>minutes</w:t>
            </w:r>
          </w:p>
          <w:p w14:paraId="4981B791" w14:textId="77777777" w:rsidR="006357A9" w:rsidRDefault="006357A9">
            <w:pPr>
              <w:pStyle w:val="TableParagraph"/>
              <w:numPr>
                <w:ilvl w:val="0"/>
                <w:numId w:val="6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06C04BA" w14:textId="77777777" w:rsidR="006357A9" w:rsidRDefault="006357A9">
            <w:pPr>
              <w:pStyle w:val="TableParagraph"/>
              <w:numPr>
                <w:ilvl w:val="0"/>
                <w:numId w:val="6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FE1F40" w14:textId="77777777" w:rsidR="006357A9" w:rsidRDefault="006357A9">
            <w:pPr>
              <w:pStyle w:val="TableParagraph"/>
              <w:numPr>
                <w:ilvl w:val="0"/>
                <w:numId w:val="6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22019F43" w14:textId="77777777" w:rsidR="006357A9" w:rsidRDefault="006357A9">
            <w:pPr>
              <w:pStyle w:val="TableParagraph"/>
              <w:numPr>
                <w:ilvl w:val="0"/>
                <w:numId w:val="60"/>
              </w:numPr>
              <w:tabs>
                <w:tab w:val="left" w:pos="827"/>
                <w:tab w:val="left" w:pos="828"/>
              </w:tabs>
              <w:spacing w:before="1"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6357A9" w14:paraId="239A78D5" w14:textId="77777777" w:rsidTr="006357A9">
        <w:trPr>
          <w:trHeight w:val="1682"/>
        </w:trPr>
        <w:tc>
          <w:tcPr>
            <w:tcW w:w="4177" w:type="dxa"/>
          </w:tcPr>
          <w:p w14:paraId="5AD1F054"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รู้สึกตัว ตื่นขึ้นระหว่างนอนหลับกลางดึกหรือตื่นเช้ากว่าเวลาที่ตั้งใจไว้</w:t>
            </w:r>
          </w:p>
          <w:p w14:paraId="42FD9FA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16E3B5E6"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38C5EA4F"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BBAA38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622143AB" w14:textId="77777777" w:rsidR="006357A9" w:rsidRDefault="006357A9" w:rsidP="006357A9">
            <w:pPr>
              <w:pStyle w:val="TableParagraph"/>
              <w:spacing w:before="1" w:line="360" w:lineRule="auto"/>
              <w:ind w:left="107" w:right="178"/>
              <w:rPr>
                <w:sz w:val="24"/>
              </w:rPr>
            </w:pPr>
            <w:r>
              <w:rPr>
                <w:sz w:val="24"/>
              </w:rPr>
              <w:t>Wake</w:t>
            </w:r>
            <w:r>
              <w:rPr>
                <w:spacing w:val="-6"/>
                <w:sz w:val="24"/>
              </w:rPr>
              <w:t xml:space="preserve"> </w:t>
            </w:r>
            <w:r>
              <w:rPr>
                <w:sz w:val="24"/>
              </w:rPr>
              <w:t>up</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middle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night</w:t>
            </w:r>
            <w:r>
              <w:rPr>
                <w:spacing w:val="-5"/>
                <w:sz w:val="24"/>
              </w:rPr>
              <w:t xml:space="preserve"> </w:t>
            </w:r>
            <w:r>
              <w:rPr>
                <w:sz w:val="24"/>
              </w:rPr>
              <w:t>or early morning</w:t>
            </w:r>
          </w:p>
          <w:p w14:paraId="312DE318" w14:textId="77777777" w:rsidR="006357A9" w:rsidRDefault="006357A9">
            <w:pPr>
              <w:pStyle w:val="TableParagraph"/>
              <w:numPr>
                <w:ilvl w:val="0"/>
                <w:numId w:val="5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86DDFBE" w14:textId="77777777" w:rsidR="006357A9" w:rsidRDefault="006357A9">
            <w:pPr>
              <w:pStyle w:val="TableParagraph"/>
              <w:numPr>
                <w:ilvl w:val="0"/>
                <w:numId w:val="5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3A2D5590" w14:textId="77777777" w:rsidR="006357A9" w:rsidRDefault="006357A9">
            <w:pPr>
              <w:pStyle w:val="TableParagraph"/>
              <w:numPr>
                <w:ilvl w:val="0"/>
                <w:numId w:val="5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8385179" w14:textId="77777777" w:rsidR="006357A9" w:rsidRDefault="006357A9">
            <w:pPr>
              <w:pStyle w:val="TableParagraph"/>
              <w:numPr>
                <w:ilvl w:val="0"/>
                <w:numId w:val="59"/>
              </w:numPr>
              <w:spacing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A71688" w14:paraId="45F70106" w14:textId="77777777" w:rsidTr="006357A9">
        <w:trPr>
          <w:trHeight w:val="1682"/>
        </w:trPr>
        <w:tc>
          <w:tcPr>
            <w:tcW w:w="4177" w:type="dxa"/>
          </w:tcPr>
          <w:p w14:paraId="43FC6327" w14:textId="77777777" w:rsidR="00A71688" w:rsidRDefault="00A71688" w:rsidP="00A71688">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ท่านคิดว่าคุณภาพการนอนหลับโดยรวมของท่านเป็นอย่างไร</w:t>
            </w:r>
          </w:p>
          <w:p w14:paraId="44749F57"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ดีมาก</w:t>
            </w:r>
          </w:p>
          <w:p w14:paraId="4911B415"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ค่อนข้างดี</w:t>
            </w:r>
          </w:p>
          <w:p w14:paraId="7D44A4CB"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ค่อนข้างแย่</w:t>
            </w:r>
          </w:p>
          <w:p w14:paraId="5C5459A7" w14:textId="2285ACD8" w:rsidR="00A71688" w:rsidRPr="00A71688" w:rsidRDefault="00A71688" w:rsidP="00A71688">
            <w:pPr>
              <w:pStyle w:val="ACKNameList"/>
              <w:numPr>
                <w:ilvl w:val="0"/>
                <w:numId w:val="78"/>
              </w:numPr>
              <w:spacing w:before="6" w:line="240" w:lineRule="auto"/>
              <w:jc w:val="left"/>
              <w:rPr>
                <w:rFonts w:ascii="Angsana New" w:hAnsi="Angsana New"/>
                <w:caps/>
                <w:sz w:val="32"/>
                <w:szCs w:val="32"/>
                <w:cs/>
              </w:rPr>
            </w:pPr>
            <w:r w:rsidRPr="00A71688">
              <w:rPr>
                <w:rFonts w:ascii="Angsana New" w:hAnsi="Angsana New" w:hint="cs"/>
                <w:caps/>
                <w:sz w:val="32"/>
                <w:szCs w:val="32"/>
                <w:cs/>
              </w:rPr>
              <w:t>แย่มาก</w:t>
            </w:r>
          </w:p>
        </w:tc>
        <w:tc>
          <w:tcPr>
            <w:tcW w:w="4177" w:type="dxa"/>
          </w:tcPr>
          <w:p w14:paraId="415BC07D" w14:textId="77777777" w:rsidR="00A71688" w:rsidRDefault="00A71688" w:rsidP="00A71688">
            <w:pPr>
              <w:pStyle w:val="TableParagraph"/>
              <w:spacing w:line="360" w:lineRule="auto"/>
              <w:ind w:left="107"/>
              <w:rPr>
                <w:sz w:val="24"/>
              </w:rPr>
            </w:pPr>
            <w:r>
              <w:rPr>
                <w:sz w:val="24"/>
              </w:rPr>
              <w:t>During</w:t>
            </w:r>
            <w:r w:rsidRPr="00403C8E">
              <w:rPr>
                <w:sz w:val="24"/>
              </w:rPr>
              <w:t xml:space="preserve"> </w:t>
            </w:r>
            <w:r>
              <w:rPr>
                <w:sz w:val="24"/>
              </w:rPr>
              <w:t>the</w:t>
            </w:r>
            <w:r w:rsidRPr="00403C8E">
              <w:rPr>
                <w:sz w:val="24"/>
              </w:rPr>
              <w:t xml:space="preserve"> </w:t>
            </w:r>
            <w:r>
              <w:rPr>
                <w:sz w:val="24"/>
              </w:rPr>
              <w:t>past</w:t>
            </w:r>
            <w:r w:rsidRPr="00403C8E">
              <w:rPr>
                <w:sz w:val="24"/>
              </w:rPr>
              <w:t xml:space="preserve"> </w:t>
            </w:r>
            <w:r>
              <w:rPr>
                <w:sz w:val="24"/>
              </w:rPr>
              <w:t>month,</w:t>
            </w:r>
            <w:r w:rsidRPr="00403C8E">
              <w:rPr>
                <w:sz w:val="24"/>
              </w:rPr>
              <w:t xml:space="preserve"> </w:t>
            </w:r>
            <w:r>
              <w:rPr>
                <w:sz w:val="24"/>
              </w:rPr>
              <w:t>how</w:t>
            </w:r>
            <w:r w:rsidRPr="00403C8E">
              <w:rPr>
                <w:sz w:val="24"/>
              </w:rPr>
              <w:t xml:space="preserve"> </w:t>
            </w:r>
            <w:r>
              <w:rPr>
                <w:sz w:val="24"/>
              </w:rPr>
              <w:t>would</w:t>
            </w:r>
            <w:r w:rsidRPr="00403C8E">
              <w:rPr>
                <w:sz w:val="24"/>
              </w:rPr>
              <w:t xml:space="preserve"> </w:t>
            </w:r>
            <w:r>
              <w:rPr>
                <w:sz w:val="24"/>
              </w:rPr>
              <w:t>you rate your sleep quality overall?</w:t>
            </w:r>
          </w:p>
          <w:p w14:paraId="77F454DF" w14:textId="77777777" w:rsidR="00A71688" w:rsidRDefault="00A71688" w:rsidP="00A71688">
            <w:pPr>
              <w:pStyle w:val="TableParagraph"/>
              <w:numPr>
                <w:ilvl w:val="0"/>
                <w:numId w:val="79"/>
              </w:numPr>
              <w:tabs>
                <w:tab w:val="left" w:pos="827"/>
                <w:tab w:val="left" w:pos="828"/>
              </w:tabs>
              <w:spacing w:line="360" w:lineRule="auto"/>
              <w:rPr>
                <w:sz w:val="24"/>
              </w:rPr>
            </w:pPr>
            <w:r>
              <w:rPr>
                <w:sz w:val="24"/>
              </w:rPr>
              <w:t>Very</w:t>
            </w:r>
            <w:r w:rsidRPr="00403C8E">
              <w:rPr>
                <w:sz w:val="24"/>
              </w:rPr>
              <w:t xml:space="preserve"> good</w:t>
            </w:r>
          </w:p>
          <w:p w14:paraId="7368EA91" w14:textId="77777777" w:rsidR="00A71688" w:rsidRPr="00403C8E" w:rsidRDefault="00A71688" w:rsidP="00A71688">
            <w:pPr>
              <w:pStyle w:val="TableParagraph"/>
              <w:numPr>
                <w:ilvl w:val="0"/>
                <w:numId w:val="79"/>
              </w:numPr>
              <w:tabs>
                <w:tab w:val="left" w:pos="827"/>
                <w:tab w:val="left" w:pos="828"/>
              </w:tabs>
              <w:spacing w:line="360" w:lineRule="auto"/>
              <w:rPr>
                <w:sz w:val="24"/>
              </w:rPr>
            </w:pPr>
            <w:r w:rsidRPr="00403C8E">
              <w:rPr>
                <w:sz w:val="24"/>
              </w:rPr>
              <w:t>Fairly good</w:t>
            </w:r>
          </w:p>
          <w:p w14:paraId="1AFBAABF" w14:textId="77777777" w:rsidR="00A71688" w:rsidRDefault="00A71688" w:rsidP="00A71688">
            <w:pPr>
              <w:pStyle w:val="TableParagraph"/>
              <w:numPr>
                <w:ilvl w:val="0"/>
                <w:numId w:val="79"/>
              </w:numPr>
              <w:spacing w:line="360" w:lineRule="auto"/>
              <w:rPr>
                <w:sz w:val="24"/>
              </w:rPr>
            </w:pPr>
            <w:r w:rsidRPr="00403C8E">
              <w:rPr>
                <w:sz w:val="24"/>
              </w:rPr>
              <w:t>Fairly bad</w:t>
            </w:r>
          </w:p>
          <w:p w14:paraId="2B004F82" w14:textId="43D234C8" w:rsidR="00A71688" w:rsidRDefault="00A71688" w:rsidP="00A71688">
            <w:pPr>
              <w:pStyle w:val="TableParagraph"/>
              <w:numPr>
                <w:ilvl w:val="0"/>
                <w:numId w:val="79"/>
              </w:numPr>
              <w:spacing w:before="1" w:line="360" w:lineRule="auto"/>
              <w:ind w:right="178"/>
              <w:rPr>
                <w:sz w:val="24"/>
              </w:rPr>
            </w:pPr>
            <w:r w:rsidRPr="00403C8E">
              <w:rPr>
                <w:sz w:val="24"/>
              </w:rPr>
              <w:t>Very bad</w:t>
            </w:r>
          </w:p>
        </w:tc>
      </w:tr>
    </w:tbl>
    <w:p w14:paraId="7713E983" w14:textId="1B52DCD6" w:rsidR="00026EFA" w:rsidRDefault="00026EFA" w:rsidP="00FE3689">
      <w:pPr>
        <w:jc w:val="thaiDistribute"/>
      </w:pPr>
    </w:p>
    <w:p w14:paraId="54EEC85F" w14:textId="57F9E7F0" w:rsidR="00403C8E" w:rsidRDefault="00403C8E" w:rsidP="00FE3689">
      <w:pPr>
        <w:jc w:val="thaiDistribute"/>
      </w:pPr>
    </w:p>
    <w:p w14:paraId="2943C671" w14:textId="326E7F7B" w:rsidR="00403C8E" w:rsidRDefault="00403C8E" w:rsidP="00FE3689">
      <w:pPr>
        <w:jc w:val="thaiDistribute"/>
      </w:pPr>
    </w:p>
    <w:p w14:paraId="541D6A66" w14:textId="34A7DC56" w:rsidR="00403C8E" w:rsidRDefault="00403C8E" w:rsidP="00FE3689">
      <w:pPr>
        <w:jc w:val="thaiDistribute"/>
      </w:pPr>
    </w:p>
    <w:p w14:paraId="26BC8FE9" w14:textId="02CD548E" w:rsidR="00403C8E" w:rsidRDefault="00403C8E" w:rsidP="00FE3689">
      <w:pPr>
        <w:jc w:val="thaiDistribute"/>
      </w:pPr>
    </w:p>
    <w:p w14:paraId="1A3187AE" w14:textId="554D6851" w:rsidR="00403C8E" w:rsidRDefault="00403C8E" w:rsidP="00FE3689">
      <w:pPr>
        <w:jc w:val="thaiDistribute"/>
      </w:pPr>
    </w:p>
    <w:p w14:paraId="15A7C4AB" w14:textId="0967C6E2" w:rsidR="00403C8E" w:rsidRDefault="00403C8E" w:rsidP="00FE3689">
      <w:pPr>
        <w:jc w:val="thaiDistribute"/>
      </w:pPr>
    </w:p>
    <w:p w14:paraId="6995F111" w14:textId="38F61ACB" w:rsidR="00403C8E" w:rsidRDefault="00403C8E" w:rsidP="00403C8E">
      <w:pPr>
        <w:tabs>
          <w:tab w:val="left" w:pos="4878"/>
        </w:tabs>
      </w:pPr>
      <w:r>
        <w:rPr>
          <w:cs/>
        </w:rPr>
        <w:lastRenderedPageBreak/>
        <w:tab/>
      </w: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287F448" w14:textId="77777777" w:rsidTr="004F2CD5">
        <w:trPr>
          <w:trHeight w:val="275"/>
        </w:trPr>
        <w:tc>
          <w:tcPr>
            <w:tcW w:w="4177" w:type="dxa"/>
          </w:tcPr>
          <w:p w14:paraId="2893B445"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4577731D"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1CE8788D" w14:textId="77777777" w:rsidTr="004F2CD5">
        <w:trPr>
          <w:trHeight w:val="275"/>
        </w:trPr>
        <w:tc>
          <w:tcPr>
            <w:tcW w:w="4177" w:type="dxa"/>
          </w:tcPr>
          <w:p w14:paraId="594A63E4" w14:textId="77777777" w:rsidR="0088109F" w:rsidRDefault="0088109F" w:rsidP="0088109F">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ท่านใช้ยาเพื่อช่วยในการนอนหลับบ่อยเพียงใด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ไม่ว่าจะตามใบสั่งแพทย์หรือซื้อมาเอง</w:t>
            </w:r>
            <w:r>
              <w:rPr>
                <w:rFonts w:ascii="Angsana New" w:eastAsia="Angsana New" w:hAnsi="Angsana New" w:cs="Angsana New"/>
                <w:caps/>
                <w:sz w:val="32"/>
                <w:szCs w:val="32"/>
                <w:lang w:bidi="th-TH"/>
              </w:rPr>
              <w:t>)</w:t>
            </w:r>
          </w:p>
          <w:p w14:paraId="0956486E"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E25685F"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C21D823"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E6A6018" w14:textId="096D5F1B" w:rsidR="0088109F" w:rsidRPr="0088109F" w:rsidRDefault="0088109F">
            <w:pPr>
              <w:pStyle w:val="TableParagraph"/>
              <w:numPr>
                <w:ilvl w:val="0"/>
                <w:numId w:val="85"/>
              </w:numPr>
              <w:tabs>
                <w:tab w:val="left" w:pos="827"/>
                <w:tab w:val="left" w:pos="828"/>
              </w:tabs>
              <w:rPr>
                <w:rFonts w:ascii="Angsana New" w:eastAsia="Angsana New" w:hAnsi="Angsana New" w:cs="Angsana New"/>
                <w:caps/>
                <w:sz w:val="32"/>
                <w:szCs w:val="32"/>
                <w:lang w:bidi="th-TH"/>
              </w:rPr>
            </w:pPr>
            <w:r w:rsidRPr="00403C8E">
              <w:rPr>
                <w:rFonts w:ascii="Angsana New" w:hAnsi="Angsana New"/>
                <w:caps/>
                <w:sz w:val="32"/>
                <w:szCs w:val="32"/>
              </w:rPr>
              <w:t>3</w:t>
            </w:r>
            <w:r w:rsidRPr="00403C8E">
              <w:rPr>
                <w:rFonts w:ascii="Angsana New" w:hAnsi="Angsana New" w:hint="cs"/>
                <w:caps/>
                <w:sz w:val="32"/>
                <w:szCs w:val="32"/>
                <w:cs/>
              </w:rPr>
              <w:t xml:space="preserve"> </w:t>
            </w:r>
            <w:r w:rsidRPr="00403C8E">
              <w:rPr>
                <w:rFonts w:ascii="Angsana New" w:hAnsi="Angsana New" w:cs="Angsana New" w:hint="cs"/>
                <w:caps/>
                <w:sz w:val="32"/>
                <w:szCs w:val="32"/>
                <w:cs/>
              </w:rPr>
              <w:t>ครั้งต่อสัปดาห์ขึ้นไป</w:t>
            </w:r>
          </w:p>
        </w:tc>
        <w:tc>
          <w:tcPr>
            <w:tcW w:w="4177" w:type="dxa"/>
          </w:tcPr>
          <w:p w14:paraId="686718C9"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take medicine (prescribe or "over the counter") to help you sleep?</w:t>
            </w:r>
          </w:p>
          <w:p w14:paraId="562EC16B" w14:textId="77777777" w:rsidR="0088109F" w:rsidRDefault="0088109F">
            <w:pPr>
              <w:pStyle w:val="TableParagraph"/>
              <w:numPr>
                <w:ilvl w:val="0"/>
                <w:numId w:val="8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ABEFD03" w14:textId="77777777" w:rsidR="0088109F" w:rsidRDefault="0088109F">
            <w:pPr>
              <w:pStyle w:val="TableParagraph"/>
              <w:numPr>
                <w:ilvl w:val="0"/>
                <w:numId w:val="8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00965D79" w14:textId="7C29F78D" w:rsidR="0088109F" w:rsidRPr="0088109F" w:rsidRDefault="0088109F">
            <w:pPr>
              <w:pStyle w:val="TableParagraph"/>
              <w:numPr>
                <w:ilvl w:val="0"/>
                <w:numId w:val="8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61F55C72" w14:textId="5917C967" w:rsidR="0088109F" w:rsidRPr="0088109F" w:rsidRDefault="0088109F">
            <w:pPr>
              <w:pStyle w:val="TableParagraph"/>
              <w:numPr>
                <w:ilvl w:val="0"/>
                <w:numId w:val="80"/>
              </w:numPr>
              <w:tabs>
                <w:tab w:val="left" w:pos="827"/>
                <w:tab w:val="left" w:pos="828"/>
              </w:tabs>
              <w:spacing w:line="360" w:lineRule="auto"/>
              <w:rPr>
                <w:sz w:val="24"/>
              </w:rPr>
            </w:pPr>
            <w:r w:rsidRPr="0088109F">
              <w:rPr>
                <w:sz w:val="24"/>
              </w:rPr>
              <w:t>Three</w:t>
            </w:r>
            <w:r w:rsidRPr="0088109F">
              <w:rPr>
                <w:spacing w:val="-4"/>
                <w:sz w:val="24"/>
              </w:rPr>
              <w:t xml:space="preserve"> </w:t>
            </w:r>
            <w:r w:rsidRPr="0088109F">
              <w:rPr>
                <w:sz w:val="24"/>
              </w:rPr>
              <w:t>or more</w:t>
            </w:r>
            <w:r w:rsidRPr="0088109F">
              <w:rPr>
                <w:spacing w:val="-2"/>
                <w:sz w:val="24"/>
              </w:rPr>
              <w:t xml:space="preserve"> </w:t>
            </w:r>
            <w:r w:rsidRPr="0088109F">
              <w:rPr>
                <w:sz w:val="24"/>
              </w:rPr>
              <w:t>times a</w:t>
            </w:r>
            <w:r w:rsidRPr="0088109F">
              <w:rPr>
                <w:spacing w:val="-2"/>
                <w:sz w:val="24"/>
              </w:rPr>
              <w:t xml:space="preserve"> </w:t>
            </w:r>
            <w:r w:rsidRPr="0088109F">
              <w:rPr>
                <w:spacing w:val="-4"/>
                <w:sz w:val="24"/>
              </w:rPr>
              <w:t>week</w:t>
            </w:r>
          </w:p>
        </w:tc>
      </w:tr>
    </w:tbl>
    <w:p w14:paraId="563AB68D" w14:textId="43ABE4E3" w:rsidR="00403C8E" w:rsidRDefault="00403C8E" w:rsidP="00403C8E">
      <w:pPr>
        <w:tabs>
          <w:tab w:val="left" w:pos="4878"/>
        </w:tabs>
      </w:pPr>
    </w:p>
    <w:p w14:paraId="7D31961B" w14:textId="4D1095B4" w:rsidR="002E27B4" w:rsidRDefault="002E27B4" w:rsidP="00403C8E">
      <w:pPr>
        <w:tabs>
          <w:tab w:val="left" w:pos="4878"/>
        </w:tabs>
      </w:pPr>
    </w:p>
    <w:tbl>
      <w:tblPr>
        <w:tblpPr w:leftFromText="180" w:rightFromText="180" w:vertAnchor="page" w:horzAnchor="margin" w:tblpY="6445"/>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E27B4" w:rsidRPr="00BA32A7" w14:paraId="2DA90563" w14:textId="77777777" w:rsidTr="00A71688">
        <w:trPr>
          <w:trHeight w:val="275"/>
        </w:trPr>
        <w:tc>
          <w:tcPr>
            <w:tcW w:w="4177" w:type="dxa"/>
          </w:tcPr>
          <w:p w14:paraId="57E1600E"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7C2EE235"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English version</w:t>
            </w:r>
          </w:p>
        </w:tc>
      </w:tr>
      <w:tr w:rsidR="002E27B4" w:rsidRPr="00BA32A7" w14:paraId="74D58545" w14:textId="77777777" w:rsidTr="00A71688">
        <w:trPr>
          <w:trHeight w:val="275"/>
        </w:trPr>
        <w:tc>
          <w:tcPr>
            <w:tcW w:w="4177" w:type="dxa"/>
          </w:tcPr>
          <w:p w14:paraId="41BF4C54" w14:textId="77777777" w:rsidR="002E27B4" w:rsidRDefault="002E27B4" w:rsidP="00A71688">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อาการอื่นๆ ที่รบกวนขณะนอนหลับ โปรดระบุ</w:t>
            </w:r>
          </w:p>
          <w:p w14:paraId="41968B22" w14:textId="31E82784" w:rsidR="002E27B4" w:rsidRDefault="002E27B4" w:rsidP="00A71688">
            <w:pPr>
              <w:pStyle w:val="TableParagraph"/>
              <w:numPr>
                <w:ilvl w:val="0"/>
                <w:numId w:val="91"/>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เติมลงในช่องว่าง</w:t>
            </w:r>
          </w:p>
        </w:tc>
        <w:tc>
          <w:tcPr>
            <w:tcW w:w="4177" w:type="dxa"/>
          </w:tcPr>
          <w:p w14:paraId="48D01067" w14:textId="77777777" w:rsidR="002E27B4" w:rsidRDefault="002E27B4" w:rsidP="00A71688">
            <w:pPr>
              <w:pStyle w:val="TableParagraph"/>
              <w:spacing w:line="360" w:lineRule="auto"/>
              <w:ind w:left="107"/>
              <w:rPr>
                <w:sz w:val="24"/>
              </w:rPr>
            </w:pPr>
            <w:r>
              <w:rPr>
                <w:sz w:val="24"/>
              </w:rPr>
              <w:t>Other</w:t>
            </w:r>
            <w:r>
              <w:rPr>
                <w:spacing w:val="-6"/>
                <w:sz w:val="24"/>
              </w:rPr>
              <w:t xml:space="preserve"> </w:t>
            </w:r>
            <w:r>
              <w:rPr>
                <w:sz w:val="24"/>
              </w:rPr>
              <w:t>restlessness</w:t>
            </w:r>
            <w:r>
              <w:rPr>
                <w:spacing w:val="-5"/>
                <w:sz w:val="24"/>
              </w:rPr>
              <w:t xml:space="preserve"> </w:t>
            </w:r>
            <w:r>
              <w:rPr>
                <w:sz w:val="24"/>
              </w:rPr>
              <w:t>while</w:t>
            </w:r>
            <w:r>
              <w:rPr>
                <w:spacing w:val="-4"/>
                <w:sz w:val="24"/>
              </w:rPr>
              <w:t xml:space="preserve"> </w:t>
            </w:r>
            <w:r>
              <w:rPr>
                <w:sz w:val="24"/>
              </w:rPr>
              <w:t>you</w:t>
            </w:r>
            <w:r>
              <w:rPr>
                <w:spacing w:val="-5"/>
                <w:sz w:val="24"/>
              </w:rPr>
              <w:t xml:space="preserve"> </w:t>
            </w:r>
            <w:r>
              <w:rPr>
                <w:spacing w:val="-4"/>
                <w:sz w:val="24"/>
              </w:rPr>
              <w:t>sleep</w:t>
            </w:r>
          </w:p>
          <w:p w14:paraId="47647B28" w14:textId="71120E64" w:rsidR="002E27B4" w:rsidRDefault="002E27B4" w:rsidP="00A71688">
            <w:pPr>
              <w:pStyle w:val="TableParagraph"/>
              <w:numPr>
                <w:ilvl w:val="0"/>
                <w:numId w:val="91"/>
              </w:numPr>
              <w:spacing w:before="1" w:line="360" w:lineRule="auto"/>
              <w:ind w:right="178"/>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2E27B4" w:rsidRPr="00BA32A7" w14:paraId="43E639E0" w14:textId="77777777" w:rsidTr="00A71688">
        <w:trPr>
          <w:trHeight w:val="275"/>
        </w:trPr>
        <w:tc>
          <w:tcPr>
            <w:tcW w:w="4177" w:type="dxa"/>
          </w:tcPr>
          <w:p w14:paraId="724720A9" w14:textId="503B661C" w:rsidR="002E27B4" w:rsidRPr="002E27B4" w:rsidRDefault="002E27B4" w:rsidP="00A71688">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ความมั่นใจโดยรวมในการหลับมาเล่นกีฬา</w:t>
            </w:r>
          </w:p>
          <w:p w14:paraId="3A72BC5C" w14:textId="2DBCEEE1" w:rsidR="002E27B4" w:rsidRPr="002E27B4" w:rsidRDefault="002E27B4" w:rsidP="00A71688">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4424EE67"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overall</w:t>
            </w:r>
            <w:r>
              <w:rPr>
                <w:spacing w:val="-2"/>
                <w:sz w:val="24"/>
              </w:rPr>
              <w:t xml:space="preserve"> </w:t>
            </w:r>
            <w:r>
              <w:rPr>
                <w:sz w:val="24"/>
              </w:rPr>
              <w:t>confidence</w:t>
            </w:r>
            <w:r>
              <w:rPr>
                <w:spacing w:val="-2"/>
                <w:sz w:val="24"/>
              </w:rPr>
              <w:t xml:space="preserve"> </w:t>
            </w:r>
            <w:r>
              <w:rPr>
                <w:sz w:val="24"/>
              </w:rPr>
              <w:t>to play</w:t>
            </w:r>
            <w:r>
              <w:rPr>
                <w:spacing w:val="-2"/>
                <w:sz w:val="24"/>
              </w:rPr>
              <w:t xml:space="preserve"> </w:t>
            </w:r>
            <w:r>
              <w:rPr>
                <w:spacing w:val="-5"/>
                <w:sz w:val="24"/>
              </w:rPr>
              <w:t>is:</w:t>
            </w:r>
          </w:p>
          <w:p w14:paraId="5EB0E8F7" w14:textId="57DAB5E4"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3E43B1AC" w14:textId="77777777" w:rsidTr="00A71688">
        <w:trPr>
          <w:trHeight w:val="275"/>
        </w:trPr>
        <w:tc>
          <w:tcPr>
            <w:tcW w:w="4177" w:type="dxa"/>
          </w:tcPr>
          <w:p w14:paraId="4603EC46" w14:textId="1C37434F" w:rsidR="002E27B4" w:rsidRPr="002E27B4" w:rsidRDefault="002E27B4"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ความมั่นใจในการกลับมาเล่นโดยไม่เจ็บ</w:t>
            </w:r>
          </w:p>
          <w:p w14:paraId="12015E8C" w14:textId="1F8C1CA3" w:rsidR="002E27B4" w:rsidRPr="002E27B4" w:rsidRDefault="002E27B4" w:rsidP="00A71688">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5D335F92"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confidence</w:t>
            </w:r>
            <w:r>
              <w:rPr>
                <w:spacing w:val="-2"/>
                <w:sz w:val="24"/>
              </w:rPr>
              <w:t xml:space="preserve"> </w:t>
            </w:r>
            <w:r>
              <w:rPr>
                <w:sz w:val="24"/>
              </w:rPr>
              <w:t>to</w:t>
            </w:r>
            <w:r>
              <w:rPr>
                <w:spacing w:val="-1"/>
                <w:sz w:val="24"/>
              </w:rPr>
              <w:t xml:space="preserve"> </w:t>
            </w:r>
            <w:r>
              <w:rPr>
                <w:sz w:val="24"/>
              </w:rPr>
              <w:t>play</w:t>
            </w:r>
            <w:r>
              <w:rPr>
                <w:spacing w:val="-1"/>
                <w:sz w:val="24"/>
              </w:rPr>
              <w:t xml:space="preserve"> </w:t>
            </w:r>
            <w:r>
              <w:rPr>
                <w:sz w:val="24"/>
              </w:rPr>
              <w:t>without</w:t>
            </w:r>
            <w:r>
              <w:rPr>
                <w:spacing w:val="-1"/>
                <w:sz w:val="24"/>
              </w:rPr>
              <w:t xml:space="preserve"> </w:t>
            </w:r>
            <w:r>
              <w:rPr>
                <w:sz w:val="24"/>
              </w:rPr>
              <w:t>pain</w:t>
            </w:r>
            <w:r>
              <w:rPr>
                <w:spacing w:val="-2"/>
                <w:sz w:val="24"/>
              </w:rPr>
              <w:t xml:space="preserve"> </w:t>
            </w:r>
            <w:r>
              <w:rPr>
                <w:spacing w:val="-5"/>
                <w:sz w:val="24"/>
              </w:rPr>
              <w:t>is:</w:t>
            </w:r>
          </w:p>
          <w:p w14:paraId="5994D888" w14:textId="16E65363"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008A5C54" w14:textId="77777777" w:rsidTr="00A71688">
        <w:trPr>
          <w:trHeight w:val="275"/>
        </w:trPr>
        <w:tc>
          <w:tcPr>
            <w:tcW w:w="4177" w:type="dxa"/>
          </w:tcPr>
          <w:p w14:paraId="5704B970" w14:textId="536F7D2B"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ความมั่นใจที่จะทุ่มเท </w:t>
            </w:r>
            <w:r>
              <w:rPr>
                <w:rFonts w:ascii="Angsana New" w:eastAsia="Angsana New" w:hAnsi="Angsana New" w:cs="Angsana New"/>
                <w:caps/>
                <w:sz w:val="32"/>
                <w:szCs w:val="32"/>
                <w:lang w:bidi="th-TH"/>
              </w:rPr>
              <w:t>100%</w:t>
            </w:r>
          </w:p>
          <w:p w14:paraId="68052330" w14:textId="6B4ADCFF"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320D09BD" w14:textId="77777777" w:rsidR="002E27B4" w:rsidRDefault="002E27B4" w:rsidP="00A71688">
            <w:pPr>
              <w:pStyle w:val="TableParagraph"/>
              <w:spacing w:before="1" w:line="360" w:lineRule="auto"/>
              <w:ind w:left="107"/>
              <w:rPr>
                <w:sz w:val="24"/>
              </w:rPr>
            </w:pPr>
            <w:r>
              <w:rPr>
                <w:sz w:val="24"/>
              </w:rPr>
              <w:t>My</w:t>
            </w:r>
            <w:r>
              <w:rPr>
                <w:spacing w:val="-1"/>
                <w:sz w:val="24"/>
              </w:rPr>
              <w:t xml:space="preserve"> </w:t>
            </w:r>
            <w:r>
              <w:rPr>
                <w:sz w:val="24"/>
              </w:rPr>
              <w:t>confidence</w:t>
            </w:r>
            <w:r>
              <w:rPr>
                <w:spacing w:val="-2"/>
                <w:sz w:val="24"/>
              </w:rPr>
              <w:t xml:space="preserve"> </w:t>
            </w:r>
            <w:r>
              <w:rPr>
                <w:sz w:val="24"/>
              </w:rPr>
              <w:t>to</w:t>
            </w:r>
            <w:r>
              <w:rPr>
                <w:spacing w:val="-1"/>
                <w:sz w:val="24"/>
              </w:rPr>
              <w:t xml:space="preserve"> </w:t>
            </w:r>
            <w:r>
              <w:rPr>
                <w:sz w:val="24"/>
              </w:rPr>
              <w:t>give</w:t>
            </w:r>
            <w:r>
              <w:rPr>
                <w:spacing w:val="-1"/>
                <w:sz w:val="24"/>
              </w:rPr>
              <w:t xml:space="preserve"> </w:t>
            </w:r>
            <w:r>
              <w:rPr>
                <w:sz w:val="24"/>
              </w:rPr>
              <w:t>100%</w:t>
            </w:r>
            <w:r>
              <w:rPr>
                <w:spacing w:val="-2"/>
                <w:sz w:val="24"/>
              </w:rPr>
              <w:t xml:space="preserve"> </w:t>
            </w:r>
            <w:r>
              <w:rPr>
                <w:sz w:val="24"/>
              </w:rPr>
              <w:t>effort</w:t>
            </w:r>
            <w:r>
              <w:rPr>
                <w:spacing w:val="-1"/>
                <w:sz w:val="24"/>
              </w:rPr>
              <w:t xml:space="preserve"> </w:t>
            </w:r>
            <w:r>
              <w:rPr>
                <w:spacing w:val="-5"/>
                <w:sz w:val="24"/>
              </w:rPr>
              <w:t>is:</w:t>
            </w:r>
          </w:p>
          <w:p w14:paraId="2823CD5E" w14:textId="393B6F1A"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18F5AB80" w14:textId="77777777" w:rsidTr="00A71688">
        <w:trPr>
          <w:trHeight w:val="275"/>
        </w:trPr>
        <w:tc>
          <w:tcPr>
            <w:tcW w:w="4177" w:type="dxa"/>
          </w:tcPr>
          <w:p w14:paraId="23C118CE" w14:textId="35B395CF" w:rsidR="002E27B4" w:rsidRPr="002E27B4" w:rsidRDefault="0008450D" w:rsidP="00A71688">
            <w:pPr>
              <w:pStyle w:val="TableParagraph"/>
              <w:spacing w:before="3"/>
              <w:ind w:left="107"/>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ความมั่นใจที่จะไม่กังวลกับส่วนที่เคยบาดเจ็บ</w:t>
            </w:r>
          </w:p>
          <w:p w14:paraId="07F86C9E" w14:textId="41E15F5E"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7E146C64" w14:textId="77777777" w:rsidR="002E27B4" w:rsidRDefault="002E27B4" w:rsidP="00A71688">
            <w:pPr>
              <w:pStyle w:val="TableParagraph"/>
              <w:spacing w:line="360" w:lineRule="auto"/>
              <w:ind w:left="107"/>
              <w:rPr>
                <w:sz w:val="24"/>
              </w:rPr>
            </w:pPr>
            <w:r>
              <w:rPr>
                <w:sz w:val="24"/>
              </w:rPr>
              <w:t>My</w:t>
            </w:r>
            <w:r>
              <w:rPr>
                <w:spacing w:val="-7"/>
                <w:sz w:val="24"/>
              </w:rPr>
              <w:t xml:space="preserve"> </w:t>
            </w:r>
            <w:r>
              <w:rPr>
                <w:sz w:val="24"/>
              </w:rPr>
              <w:t>confidence</w:t>
            </w:r>
            <w:r>
              <w:rPr>
                <w:spacing w:val="-8"/>
                <w:sz w:val="24"/>
              </w:rPr>
              <w:t xml:space="preserve"> </w:t>
            </w:r>
            <w:r>
              <w:rPr>
                <w:sz w:val="24"/>
              </w:rPr>
              <w:t>to</w:t>
            </w:r>
            <w:r>
              <w:rPr>
                <w:spacing w:val="-7"/>
                <w:sz w:val="24"/>
              </w:rPr>
              <w:t xml:space="preserve"> </w:t>
            </w:r>
            <w:r>
              <w:rPr>
                <w:sz w:val="24"/>
              </w:rPr>
              <w:t>not</w:t>
            </w:r>
            <w:r>
              <w:rPr>
                <w:spacing w:val="-7"/>
                <w:sz w:val="24"/>
              </w:rPr>
              <w:t xml:space="preserve"> </w:t>
            </w:r>
            <w:r>
              <w:rPr>
                <w:sz w:val="24"/>
              </w:rPr>
              <w:t>concentrate</w:t>
            </w:r>
            <w:r>
              <w:rPr>
                <w:spacing w:val="-7"/>
                <w:sz w:val="24"/>
              </w:rPr>
              <w:t xml:space="preserve"> </w:t>
            </w:r>
            <w:r>
              <w:rPr>
                <w:sz w:val="24"/>
              </w:rPr>
              <w:t>on</w:t>
            </w:r>
            <w:r>
              <w:rPr>
                <w:spacing w:val="-7"/>
                <w:sz w:val="24"/>
              </w:rPr>
              <w:t xml:space="preserve"> </w:t>
            </w:r>
            <w:r>
              <w:rPr>
                <w:sz w:val="24"/>
              </w:rPr>
              <w:t>the injury is:</w:t>
            </w:r>
          </w:p>
          <w:p w14:paraId="606B8C63" w14:textId="708F30F6" w:rsidR="002E27B4" w:rsidRDefault="002E27B4" w:rsidP="00A71688">
            <w:pPr>
              <w:pStyle w:val="ACKNameList"/>
              <w:numPr>
                <w:ilvl w:val="0"/>
                <w:numId w:val="91"/>
              </w:numPr>
              <w:spacing w:before="1"/>
              <w:jc w:val="left"/>
            </w:pPr>
            <w:r>
              <w:t xml:space="preserve">0 1 2 3 4 5 6 7 8 9 </w:t>
            </w:r>
            <w:r>
              <w:rPr>
                <w:spacing w:val="-5"/>
              </w:rPr>
              <w:t>10</w:t>
            </w:r>
          </w:p>
        </w:tc>
      </w:tr>
      <w:tr w:rsidR="002E27B4" w:rsidRPr="00BA32A7" w14:paraId="341CC461" w14:textId="77777777" w:rsidTr="00A71688">
        <w:trPr>
          <w:trHeight w:val="275"/>
        </w:trPr>
        <w:tc>
          <w:tcPr>
            <w:tcW w:w="4177" w:type="dxa"/>
          </w:tcPr>
          <w:p w14:paraId="4EA67AFB" w14:textId="4E683010"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ความมั่นใจว่าส่วนที่เคยบาดเจ็บจะกลับมาเล่นได้ไหว</w:t>
            </w:r>
          </w:p>
          <w:p w14:paraId="74AFA56D" w14:textId="63C8BC6F"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26F1D295" w14:textId="77777777" w:rsidR="002E27B4" w:rsidRDefault="002E27B4" w:rsidP="00A71688">
            <w:pPr>
              <w:pStyle w:val="TableParagraph"/>
              <w:spacing w:line="360" w:lineRule="auto"/>
              <w:ind w:left="107" w:right="178"/>
              <w:rPr>
                <w:sz w:val="24"/>
              </w:rPr>
            </w:pPr>
            <w:r>
              <w:rPr>
                <w:sz w:val="24"/>
              </w:rPr>
              <w:t>My</w:t>
            </w:r>
            <w:r>
              <w:rPr>
                <w:spacing w:val="-7"/>
                <w:sz w:val="24"/>
              </w:rPr>
              <w:t xml:space="preserve"> </w:t>
            </w:r>
            <w:r>
              <w:rPr>
                <w:sz w:val="24"/>
              </w:rPr>
              <w:t>confidence</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injured</w:t>
            </w:r>
            <w:r>
              <w:rPr>
                <w:spacing w:val="-7"/>
                <w:sz w:val="24"/>
              </w:rPr>
              <w:t xml:space="preserve"> </w:t>
            </w:r>
            <w:r>
              <w:rPr>
                <w:sz w:val="24"/>
              </w:rPr>
              <w:t>body</w:t>
            </w:r>
            <w:r>
              <w:rPr>
                <w:spacing w:val="-7"/>
                <w:sz w:val="24"/>
              </w:rPr>
              <w:t xml:space="preserve"> </w:t>
            </w:r>
            <w:r>
              <w:rPr>
                <w:sz w:val="24"/>
              </w:rPr>
              <w:t>part to handle demands of the situation is:</w:t>
            </w:r>
          </w:p>
          <w:p w14:paraId="116A3FC3" w14:textId="262852F5"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246E73B6" w14:textId="77777777" w:rsidTr="00A71688">
        <w:trPr>
          <w:trHeight w:val="275"/>
        </w:trPr>
        <w:tc>
          <w:tcPr>
            <w:tcW w:w="4177" w:type="dxa"/>
          </w:tcPr>
          <w:p w14:paraId="3C59C35E" w14:textId="11122071"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ความมั่นใจในความสามารถของฉัน</w:t>
            </w:r>
          </w:p>
          <w:p w14:paraId="56D68F5A" w14:textId="5AA8C27E"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173A3158" w14:textId="77777777" w:rsidR="002E27B4" w:rsidRDefault="002E27B4" w:rsidP="00A71688">
            <w:pPr>
              <w:pStyle w:val="TableParagraph"/>
              <w:spacing w:line="360" w:lineRule="auto"/>
              <w:ind w:left="107" w:right="178"/>
              <w:rPr>
                <w:sz w:val="24"/>
              </w:rPr>
            </w:pPr>
            <w:r>
              <w:rPr>
                <w:sz w:val="24"/>
              </w:rPr>
              <w:t>My</w:t>
            </w:r>
            <w:r>
              <w:rPr>
                <w:spacing w:val="-8"/>
                <w:sz w:val="24"/>
              </w:rPr>
              <w:t xml:space="preserve"> </w:t>
            </w:r>
            <w:r>
              <w:rPr>
                <w:sz w:val="24"/>
              </w:rPr>
              <w:t>confidence</w:t>
            </w:r>
            <w:r>
              <w:rPr>
                <w:spacing w:val="-9"/>
                <w:sz w:val="24"/>
              </w:rPr>
              <w:t xml:space="preserve"> </w:t>
            </w:r>
            <w:r>
              <w:rPr>
                <w:sz w:val="24"/>
              </w:rPr>
              <w:t>in</w:t>
            </w:r>
            <w:r>
              <w:rPr>
                <w:spacing w:val="-8"/>
                <w:sz w:val="24"/>
              </w:rPr>
              <w:t xml:space="preserve"> </w:t>
            </w:r>
            <w:r>
              <w:rPr>
                <w:sz w:val="24"/>
              </w:rPr>
              <w:t>my</w:t>
            </w:r>
            <w:r>
              <w:rPr>
                <w:spacing w:val="-8"/>
                <w:sz w:val="24"/>
              </w:rPr>
              <w:t xml:space="preserve"> </w:t>
            </w:r>
            <w:r>
              <w:rPr>
                <w:sz w:val="24"/>
              </w:rPr>
              <w:t>skill</w:t>
            </w:r>
            <w:r>
              <w:rPr>
                <w:spacing w:val="-8"/>
                <w:sz w:val="24"/>
              </w:rPr>
              <w:t xml:space="preserve"> </w:t>
            </w:r>
            <w:r>
              <w:rPr>
                <w:sz w:val="24"/>
              </w:rPr>
              <w:t xml:space="preserve">level/ability </w:t>
            </w:r>
            <w:r>
              <w:rPr>
                <w:spacing w:val="-4"/>
                <w:sz w:val="24"/>
              </w:rPr>
              <w:t>is:</w:t>
            </w:r>
          </w:p>
          <w:p w14:paraId="00464FC2" w14:textId="2E83C114" w:rsidR="002E27B4" w:rsidRDefault="002E27B4" w:rsidP="00A71688">
            <w:pPr>
              <w:pStyle w:val="ACKNameList"/>
              <w:numPr>
                <w:ilvl w:val="0"/>
                <w:numId w:val="91"/>
              </w:numPr>
              <w:ind w:right="178"/>
              <w:jc w:val="left"/>
            </w:pPr>
            <w:r>
              <w:t xml:space="preserve">0 1 2 3 4 5 6 7 8 9 </w:t>
            </w:r>
            <w:r>
              <w:rPr>
                <w:spacing w:val="-5"/>
              </w:rPr>
              <w:t>10</w:t>
            </w:r>
          </w:p>
        </w:tc>
      </w:tr>
    </w:tbl>
    <w:p w14:paraId="53B3FD78" w14:textId="77777777" w:rsidR="008138F3" w:rsidRPr="008138F3" w:rsidRDefault="008138F3" w:rsidP="00403C8E">
      <w:pPr>
        <w:tabs>
          <w:tab w:val="left" w:pos="4878"/>
        </w:tabs>
      </w:pPr>
    </w:p>
    <w:p w14:paraId="65DA4F80" w14:textId="77777777" w:rsidR="00445CC5" w:rsidRPr="00445CC5" w:rsidRDefault="00C51B0C" w:rsidP="00445CC5">
      <w:pPr>
        <w:pStyle w:val="Heading2"/>
        <w:numPr>
          <w:ilvl w:val="1"/>
          <w:numId w:val="1"/>
        </w:numPr>
      </w:pPr>
      <w:bookmarkStart w:id="104" w:name="_Toc232925367"/>
      <w:bookmarkStart w:id="105" w:name="_Toc232925447"/>
      <w:bookmarkStart w:id="106" w:name="_Toc232926006"/>
      <w:bookmarkStart w:id="107" w:name="_Toc232926099"/>
      <w:bookmarkStart w:id="108" w:name="_Toc232926222"/>
      <w:bookmarkStart w:id="109" w:name="_Toc120318148"/>
      <w:r>
        <w:lastRenderedPageBreak/>
        <w:t>Literature Review</w:t>
      </w:r>
      <w:bookmarkEnd w:id="104"/>
      <w:bookmarkEnd w:id="105"/>
      <w:bookmarkEnd w:id="106"/>
      <w:bookmarkEnd w:id="107"/>
      <w:bookmarkEnd w:id="108"/>
      <w:bookmarkEnd w:id="109"/>
    </w:p>
    <w:p w14:paraId="38A77CC5" w14:textId="00DC8332" w:rsidR="00C51B0C" w:rsidRDefault="0004772C" w:rsidP="00445CC5">
      <w:pPr>
        <w:pStyle w:val="Heading3"/>
        <w:numPr>
          <w:ilvl w:val="2"/>
          <w:numId w:val="1"/>
        </w:numPr>
        <w:rPr>
          <w:color w:val="000000"/>
        </w:rPr>
      </w:pPr>
      <w:bookmarkStart w:id="110" w:name="_Toc120318149"/>
      <w:r>
        <w:t>The health problems survey from the Oslo Sports Trauma Research Center</w:t>
      </w:r>
      <w:bookmarkEnd w:id="110"/>
    </w:p>
    <w:p w14:paraId="76ADFB3B" w14:textId="7E505B74" w:rsidR="00177CD2" w:rsidRPr="00177CD2" w:rsidRDefault="00177CD2" w:rsidP="008136D9">
      <w:pPr>
        <w:ind w:left="720" w:firstLine="720"/>
        <w:jc w:val="thaiDistribute"/>
      </w:pPr>
      <w:r>
        <w:t xml:space="preserve">Prior to recently, </w:t>
      </w:r>
      <w:proofErr w:type="gramStart"/>
      <w:r>
        <w:t>the majority of</w:t>
      </w:r>
      <w:proofErr w:type="gramEnd"/>
      <w:r>
        <w:t xml:space="preserve"> research on sports injury prevention consisted of observational studies that outlined injury risk in various activities as well as their incidence, pattern, and severity. </w:t>
      </w:r>
      <w:r w:rsidR="003E3124">
        <w:t>However, few studies</w:t>
      </w:r>
      <w:r>
        <w:t xml:space="preserve"> had been created to offer comprehensive data on injury processes and risk factors</w:t>
      </w:r>
      <w:r w:rsidR="008138F3">
        <w:t xml:space="preserve"> da</w:t>
      </w:r>
      <w:r>
        <w:t xml:space="preserve">ta that was necessary </w:t>
      </w:r>
      <w:proofErr w:type="gramStart"/>
      <w:r>
        <w:t>in order to</w:t>
      </w:r>
      <w:proofErr w:type="gramEnd"/>
      <w:r>
        <w:t xml:space="preserve"> suggest appropriate preventative strategies. Based on this foundation, </w:t>
      </w:r>
      <w:r w:rsidR="008138F3">
        <w:t xml:space="preserve">the </w:t>
      </w:r>
      <w:r>
        <w:t xml:space="preserve">Oslo University Hospital and </w:t>
      </w:r>
      <w:r w:rsidR="008138F3">
        <w:t>the</w:t>
      </w:r>
      <w:r w:rsidR="00712F2D">
        <w:t xml:space="preserve"> </w:t>
      </w:r>
      <w:r>
        <w:t xml:space="preserve">Norwegian School of Sport Sciences collaborated to establish the </w:t>
      </w:r>
      <w:r w:rsidR="00F11EE7">
        <w:t>Oslo Sports Trauma Research Center (OSTRC)</w:t>
      </w:r>
      <w:r w:rsidR="003E3124">
        <w:t xml:space="preserve"> </w:t>
      </w:r>
      <w:r>
        <w:t xml:space="preserve">in May 2000. As a FIFA Medical Center of Excellence, the </w:t>
      </w:r>
      <w:r w:rsidR="003E3124">
        <w:t>OSTRC</w:t>
      </w:r>
      <w:r>
        <w:t xml:space="preserve"> was officially opened in 2009. The facility was also chosen to be one of the first four </w:t>
      </w:r>
      <w:r w:rsidR="003E3124">
        <w:t>International Olympic Committee</w:t>
      </w:r>
      <w:r>
        <w:t xml:space="preserve"> </w:t>
      </w:r>
      <w:r w:rsidR="003E3124">
        <w:t xml:space="preserve">(IOC) </w:t>
      </w:r>
      <w:r>
        <w:t xml:space="preserve">Research Centers for </w:t>
      </w:r>
      <w:r w:rsidR="003E3124">
        <w:t>i</w:t>
      </w:r>
      <w:r>
        <w:t xml:space="preserve">njury </w:t>
      </w:r>
      <w:r w:rsidR="003E3124">
        <w:t>p</w:t>
      </w:r>
      <w:r>
        <w:t>revention that year.</w:t>
      </w:r>
      <w:r w:rsidR="00AA1BC7">
        <w:t xml:space="preserve"> </w:t>
      </w:r>
      <w:sdt>
        <w:sdtPr>
          <w:id w:val="1444504465"/>
          <w:citation/>
        </w:sdtPr>
        <w:sdtContent>
          <w:r w:rsidR="00AA1BC7">
            <w:fldChar w:fldCharType="begin"/>
          </w:r>
          <w:r w:rsidR="00AA1BC7">
            <w:instrText xml:space="preserve"> CITATION Eng21 \l 1033 </w:instrText>
          </w:r>
          <w:r w:rsidR="00AA1BC7">
            <w:fldChar w:fldCharType="separate"/>
          </w:r>
          <w:r w:rsidR="00AA1BC7">
            <w:rPr>
              <w:noProof/>
            </w:rPr>
            <w:t>[3]</w:t>
          </w:r>
          <w:r w:rsidR="00AA1BC7">
            <w:fldChar w:fldCharType="end"/>
          </w:r>
        </w:sdtContent>
      </w:sdt>
    </w:p>
    <w:p w14:paraId="06C4AEC6" w14:textId="75219E1C" w:rsidR="003C3D04" w:rsidRDefault="000E0DA0" w:rsidP="003C3D04">
      <w:pPr>
        <w:pStyle w:val="Heading3"/>
        <w:numPr>
          <w:ilvl w:val="2"/>
          <w:numId w:val="1"/>
        </w:numPr>
      </w:pPr>
      <w:bookmarkStart w:id="111" w:name="_Toc120318150"/>
      <w:r>
        <w:t>Better reporting of sports-related overuse injuries and health issues</w:t>
      </w:r>
      <w:bookmarkEnd w:id="111"/>
    </w:p>
    <w:p w14:paraId="0A86AF5C" w14:textId="1308C721" w:rsidR="00177CD2" w:rsidRDefault="002E18EF" w:rsidP="008136D9">
      <w:pPr>
        <w:ind w:left="720" w:firstLine="720"/>
        <w:jc w:val="thaiDistribute"/>
      </w:pPr>
      <w:r>
        <w:t xml:space="preserve">The </w:t>
      </w:r>
      <w:r w:rsidR="00F11EE7">
        <w:t xml:space="preserve">Oslo Sports Trauma Research Center (OSTRC) </w:t>
      </w:r>
      <w:r>
        <w:t>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r w:rsidR="00AA1BC7">
        <w:t xml:space="preserve"> </w:t>
      </w:r>
      <w:sdt>
        <w:sdtPr>
          <w:id w:val="-2111510255"/>
          <w:citation/>
        </w:sdtPr>
        <w:sdtContent>
          <w:r w:rsidR="00BE1E23">
            <w:fldChar w:fldCharType="begin"/>
          </w:r>
          <w:r w:rsidR="00BE1E23">
            <w:instrText xml:space="preserve"> CITATION Cla20 \l 1033 </w:instrText>
          </w:r>
          <w:r w:rsidR="00BE1E23">
            <w:fldChar w:fldCharType="separate"/>
          </w:r>
          <w:r w:rsidR="00BE1E23">
            <w:rPr>
              <w:noProof/>
            </w:rPr>
            <w:t>[4]</w:t>
          </w:r>
          <w:r w:rsidR="00BE1E23">
            <w:fldChar w:fldCharType="end"/>
          </w:r>
        </w:sdtContent>
      </w:sdt>
    </w:p>
    <w:p w14:paraId="457C3A93" w14:textId="0BA6C113" w:rsidR="003D3889" w:rsidRDefault="00F11EE7" w:rsidP="003D3889">
      <w:pPr>
        <w:pStyle w:val="Heading3"/>
        <w:numPr>
          <w:ilvl w:val="2"/>
          <w:numId w:val="1"/>
        </w:numPr>
      </w:pPr>
      <w:r>
        <w:t>Overuse injury questionnaire</w:t>
      </w:r>
      <w:r w:rsidR="004B5788">
        <w:t xml:space="preserve"> methodology</w:t>
      </w:r>
      <w:r>
        <w:t xml:space="preserve"> improvement</w:t>
      </w:r>
      <w:r w:rsidR="004B5788">
        <w:t xml:space="preserve"> </w:t>
      </w:r>
    </w:p>
    <w:p w14:paraId="0F33586C" w14:textId="2C51EB44" w:rsidR="00026EFA" w:rsidRDefault="00712F2D" w:rsidP="00026EFA">
      <w:pPr>
        <w:ind w:left="720" w:firstLine="720"/>
        <w:jc w:val="thaiDistribute"/>
      </w:pPr>
      <w:r w:rsidRPr="00712F2D">
        <w:t xml:space="preserve">According to the research, a new overuse injury questionnaire has been </w:t>
      </w:r>
      <w:r w:rsidR="00F11EE7">
        <w:t>improved</w:t>
      </w:r>
      <w:r w:rsidRPr="00712F2D">
        <w:t xml:space="preserve"> in several sessions with many participants such as physiotherapists, doctors, athletes, questionnaire specialists, and others.  This questionnaire was used for the management of injuries in overuse areas, especially the knee, lower back, and shoulder.</w:t>
      </w:r>
      <w:r w:rsidR="00DD73F9">
        <w:rPr>
          <w:rFonts w:hint="cs"/>
          <w:cs/>
        </w:rPr>
        <w:t xml:space="preserve"> </w:t>
      </w:r>
      <w:r w:rsidRPr="00712F2D">
        <w:t xml:space="preserve">The overuse injury questionnaire has evolved and has </w:t>
      </w:r>
      <w:r w:rsidRPr="00712F2D">
        <w:lastRenderedPageBreak/>
        <w:t xml:space="preserve">changed, such as some specific physical questions not relevant to the sport in which one is playing. </w:t>
      </w:r>
      <w:proofErr w:type="gramStart"/>
      <w:r w:rsidR="00F11EE7" w:rsidRPr="00F11EE7">
        <w:t>In order to</w:t>
      </w:r>
      <w:proofErr w:type="gramEnd"/>
      <w:r w:rsidR="00F11EE7" w:rsidRPr="00F11EE7">
        <w:t xml:space="preserve"> replace the questionnaire, all inquiries pertaining to particular work duties were dropped, and the emphasis was placed on documenting the severity of illness, the effects of injury, and athletes' performance. The questions in the questionnaire were chosen as "problem" rather than "injury" because athletes interpret "injury" differently.</w:t>
      </w:r>
      <w:r w:rsidR="008136D9">
        <w:t xml:space="preserve"> </w:t>
      </w:r>
      <w:sdt>
        <w:sdtPr>
          <w:id w:val="1679697135"/>
          <w:citation/>
        </w:sdtPr>
        <w:sdtContent>
          <w:r w:rsidR="00BE1E23">
            <w:fldChar w:fldCharType="begin"/>
          </w:r>
          <w:r w:rsidR="00BE1E23">
            <w:instrText xml:space="preserve"> CITATION Cla12 \l 1033 </w:instrText>
          </w:r>
          <w:r w:rsidR="00BE1E23">
            <w:fldChar w:fldCharType="separate"/>
          </w:r>
          <w:r w:rsidR="00BE1E23">
            <w:rPr>
              <w:noProof/>
            </w:rPr>
            <w:t>[5]</w:t>
          </w:r>
          <w:r w:rsidR="00BE1E23">
            <w:fldChar w:fldCharType="end"/>
          </w:r>
        </w:sdtContent>
      </w:sdt>
    </w:p>
    <w:p w14:paraId="75FB9E13" w14:textId="3923350A" w:rsidR="00026EFA" w:rsidRDefault="00026EFA" w:rsidP="00026EFA">
      <w:pPr>
        <w:pStyle w:val="Heading3"/>
        <w:numPr>
          <w:ilvl w:val="2"/>
          <w:numId w:val="1"/>
        </w:numPr>
      </w:pPr>
      <w:r>
        <w:t xml:space="preserve">Material and Method for </w:t>
      </w:r>
      <w:r w:rsidR="00F11EE7">
        <w:t>Oslo Sports Trauma Research Center</w:t>
      </w:r>
      <w:r>
        <w:t xml:space="preserve"> Questionnaire on health problem</w:t>
      </w:r>
    </w:p>
    <w:p w14:paraId="25B01677" w14:textId="26FE2685" w:rsidR="00026EFA" w:rsidRDefault="00026EFA" w:rsidP="00026EFA">
      <w:pPr>
        <w:ind w:left="720" w:firstLine="720"/>
        <w:jc w:val="thaiDistribute"/>
      </w:pPr>
      <w:r>
        <w:t xml:space="preserve">The </w:t>
      </w:r>
      <w:r w:rsidR="00F11EE7">
        <w:t>Oslo Sports Trauma Research Center</w:t>
      </w:r>
      <w:r>
        <w:t xml:space="preserve"> questionnaire on overuse injury and health problem developed by </w:t>
      </w:r>
      <w:proofErr w:type="spellStart"/>
      <w:r>
        <w:t>Clarsen</w:t>
      </w:r>
      <w:proofErr w:type="spellEnd"/>
      <w:r>
        <w:t xml:space="preserve"> </w:t>
      </w:r>
      <w:proofErr w:type="spellStart"/>
      <w:r>
        <w:t>Etal</w:t>
      </w:r>
      <w:proofErr w:type="spellEnd"/>
      <w:r>
        <w:t xml:space="preserve"> was translated and adapted to the Thai culture. These questionnaires are tools for injury and illness registration with four essential questions used to assess the severity. Scores in each symptom range from 0 to 100. The range of values in each question is from 0 to 25, with 0 representing no problem and 25 representing the maximum problem level in each question. </w:t>
      </w:r>
      <w:r w:rsidR="00A92D5E" w:rsidRPr="00A92D5E">
        <w:t>As a result, questions 1 and 4 have a score of 0-8-17-25, and questions 2 and 3 have a score of 0-6-13-19-25</w:t>
      </w:r>
      <w:r>
        <w:t>.</w:t>
      </w:r>
      <w:r w:rsidR="00BE1E23">
        <w:t xml:space="preserve"> </w:t>
      </w:r>
      <w:sdt>
        <w:sdtPr>
          <w:id w:val="-790980296"/>
          <w:citation/>
        </w:sdtPr>
        <w:sdtContent>
          <w:r w:rsidR="00287048">
            <w:fldChar w:fldCharType="begin"/>
          </w:r>
          <w:r w:rsidR="00287048">
            <w:instrText xml:space="preserve"> CITATION Ray16 \l 1033 </w:instrText>
          </w:r>
          <w:r w:rsidR="00287048">
            <w:fldChar w:fldCharType="separate"/>
          </w:r>
          <w:r w:rsidR="00287048">
            <w:rPr>
              <w:noProof/>
            </w:rPr>
            <w:t>[6]</w:t>
          </w:r>
          <w:r w:rsidR="00287048">
            <w:fldChar w:fldCharType="end"/>
          </w:r>
        </w:sdtContent>
      </w:sdt>
    </w:p>
    <w:p w14:paraId="2BA73BAB" w14:textId="01352419" w:rsidR="00026EFA" w:rsidRDefault="00026EFA" w:rsidP="00026EFA">
      <w:pPr>
        <w:pStyle w:val="Heading3"/>
        <w:numPr>
          <w:ilvl w:val="2"/>
          <w:numId w:val="1"/>
        </w:numPr>
      </w:pPr>
      <w:r>
        <w:t xml:space="preserve">Translation and adaptation of </w:t>
      </w:r>
      <w:r w:rsidR="00F64F5A">
        <w:t>Oslo Sports Trauma Research Center</w:t>
      </w:r>
      <w:r>
        <w:t xml:space="preserve"> into Thai</w:t>
      </w:r>
      <w:r w:rsidR="00F64F5A">
        <w:t xml:space="preserve"> language</w:t>
      </w:r>
    </w:p>
    <w:p w14:paraId="72879D7E" w14:textId="2423BCFA" w:rsidR="00FE6F5D" w:rsidRDefault="00A92D5E" w:rsidP="00F64F5A">
      <w:pPr>
        <w:ind w:left="720" w:firstLine="720"/>
        <w:jc w:val="thaiDistribute"/>
      </w:pPr>
      <w:r w:rsidRPr="00A92D5E">
        <w:t>Based on the criteria for the process of cross-cultural adaptation of self-report measures, the questionnaire's translation and modification was carried out</w:t>
      </w:r>
      <w:r w:rsidR="00026EFA">
        <w:t>. This process consists of five stages</w:t>
      </w:r>
      <w:r>
        <w:t xml:space="preserve"> consists of:</w:t>
      </w:r>
    </w:p>
    <w:p w14:paraId="6E7CFDB9" w14:textId="77777777" w:rsidR="00FE6F5D" w:rsidRDefault="00FE6F5D" w:rsidP="00026EFA">
      <w:pPr>
        <w:ind w:left="720" w:firstLine="720"/>
        <w:jc w:val="thaiDistribute"/>
      </w:pPr>
    </w:p>
    <w:p w14:paraId="582B426E" w14:textId="4B1F76FF" w:rsidR="00026EFA" w:rsidRDefault="00026EFA" w:rsidP="00F64F5A">
      <w:pPr>
        <w:ind w:left="720" w:firstLine="720"/>
        <w:jc w:val="thaiDistribute"/>
      </w:pPr>
      <w:r w:rsidRPr="00FE6F5D">
        <w:rPr>
          <w:b/>
          <w:bCs/>
        </w:rPr>
        <w:t>Stage 1</w:t>
      </w:r>
      <w:r w:rsidR="00FE6F5D" w:rsidRPr="00FE6F5D">
        <w:rPr>
          <w:b/>
          <w:bCs/>
        </w:rPr>
        <w:t xml:space="preserve"> –</w:t>
      </w:r>
      <w:r w:rsidRPr="00FE6F5D">
        <w:rPr>
          <w:b/>
          <w:bCs/>
        </w:rPr>
        <w:t xml:space="preserve"> Forward translation:</w:t>
      </w:r>
      <w:r>
        <w:t xml:space="preserve"> Two independent translators</w:t>
      </w:r>
      <w:r w:rsidR="00F64F5A">
        <w:t xml:space="preserve"> consist of a knowledge-based translator (T1) and a general translator (T2). They performed a language with</w:t>
      </w:r>
      <w:r>
        <w:t xml:space="preserve"> </w:t>
      </w:r>
      <w:r w:rsidR="00F64F5A">
        <w:t xml:space="preserve">setting </w:t>
      </w:r>
      <w:r>
        <w:t>Thai as their native language</w:t>
      </w:r>
      <w:r w:rsidR="00F64F5A">
        <w:t>,</w:t>
      </w:r>
      <w:r>
        <w:t xml:space="preserve"> translated the </w:t>
      </w:r>
      <w:r w:rsidR="00A92D5E">
        <w:t>Oslo Sports Trauma Research Center (OSTRC)</w:t>
      </w:r>
      <w:r>
        <w:t xml:space="preserve"> English questionnaire into Thai</w:t>
      </w:r>
      <w:r w:rsidR="00F64F5A">
        <w:t xml:space="preserve"> language</w:t>
      </w:r>
      <w:r>
        <w:t>.</w:t>
      </w:r>
    </w:p>
    <w:p w14:paraId="5F37A969" w14:textId="77777777" w:rsidR="00FE6F5D" w:rsidRDefault="00FE6F5D" w:rsidP="00026EFA">
      <w:pPr>
        <w:ind w:left="720" w:firstLine="720"/>
        <w:jc w:val="thaiDistribute"/>
      </w:pPr>
    </w:p>
    <w:p w14:paraId="01E8E5AF" w14:textId="0609C4B8" w:rsidR="00FE6F5D" w:rsidRDefault="00026EFA" w:rsidP="00026EFA">
      <w:pPr>
        <w:ind w:left="720" w:firstLine="720"/>
        <w:jc w:val="thaiDistribute"/>
      </w:pPr>
      <w:r w:rsidRPr="00FE6F5D">
        <w:rPr>
          <w:b/>
          <w:bCs/>
        </w:rPr>
        <w:t>Stage 2</w:t>
      </w:r>
      <w:r w:rsidR="00FE6F5D" w:rsidRPr="00FE6F5D">
        <w:rPr>
          <w:b/>
          <w:bCs/>
        </w:rPr>
        <w:t xml:space="preserve"> –</w:t>
      </w:r>
      <w:r w:rsidRPr="00FE6F5D">
        <w:rPr>
          <w:b/>
          <w:bCs/>
        </w:rPr>
        <w:t xml:space="preserve"> Synthesis of the forward translation:</w:t>
      </w:r>
      <w:r>
        <w:t xml:space="preserve"> The two translations (T1 and T2) and the researcher combined the results of both translations.</w:t>
      </w:r>
    </w:p>
    <w:p w14:paraId="3FCC8B2E" w14:textId="77777777" w:rsidR="00FE6F5D" w:rsidRDefault="00FE6F5D" w:rsidP="00026EFA">
      <w:pPr>
        <w:ind w:left="720" w:firstLine="720"/>
        <w:jc w:val="thaiDistribute"/>
      </w:pPr>
    </w:p>
    <w:p w14:paraId="38F9A7F0" w14:textId="371D8E58" w:rsidR="00026EFA" w:rsidRDefault="00026EFA" w:rsidP="00FE6F5D">
      <w:pPr>
        <w:ind w:left="720" w:firstLine="720"/>
        <w:jc w:val="thaiDistribute"/>
      </w:pPr>
      <w:r w:rsidRPr="00FE6F5D">
        <w:rPr>
          <w:b/>
          <w:bCs/>
        </w:rPr>
        <w:lastRenderedPageBreak/>
        <w:t>Stage 3</w:t>
      </w:r>
      <w:r w:rsidR="00FE6F5D">
        <w:rPr>
          <w:b/>
          <w:bCs/>
        </w:rPr>
        <w:t xml:space="preserve"> –</w:t>
      </w:r>
      <w:r w:rsidRPr="00FE6F5D">
        <w:rPr>
          <w:b/>
          <w:bCs/>
        </w:rPr>
        <w:t xml:space="preserve"> Back translation:</w:t>
      </w:r>
      <w:r>
        <w:t xml:space="preserve"> </w:t>
      </w:r>
      <w:r w:rsidR="00F64F5A" w:rsidRPr="00F64F5A">
        <w:t>Two additional translators who were proficient in both English and Thai translated the Thai-translated version (T12) back into English (BT1 and BT2).</w:t>
      </w:r>
    </w:p>
    <w:p w14:paraId="5CAC63E6" w14:textId="226A535B" w:rsidR="00026EFA" w:rsidRDefault="00026EFA" w:rsidP="00FE6F5D">
      <w:pPr>
        <w:ind w:left="720" w:firstLine="720"/>
        <w:jc w:val="thaiDistribute"/>
      </w:pPr>
      <w:r w:rsidRPr="00FE6F5D">
        <w:rPr>
          <w:b/>
          <w:bCs/>
        </w:rPr>
        <w:t>Stage 4</w:t>
      </w:r>
      <w:r w:rsidR="00FE6F5D">
        <w:rPr>
          <w:b/>
          <w:bCs/>
        </w:rPr>
        <w:t xml:space="preserve"> –</w:t>
      </w:r>
      <w:r w:rsidRPr="00FE6F5D">
        <w:rPr>
          <w:b/>
          <w:bCs/>
        </w:rPr>
        <w:t xml:space="preserve"> Expert committee:</w:t>
      </w:r>
      <w:r>
        <w:t xml:space="preserve"> The expert committee consisted of the researcher, health professionals, athletes, and the translators</w:t>
      </w:r>
      <w:r w:rsidR="00E56886">
        <w:t>.</w:t>
      </w:r>
      <w:r>
        <w:t xml:space="preserve"> (</w:t>
      </w:r>
      <w:r w:rsidR="00455B2F">
        <w:t>Forward</w:t>
      </w:r>
      <w:r>
        <w:t xml:space="preserve"> and backward translators)</w:t>
      </w:r>
      <w:r w:rsidR="00265705">
        <w:t>.</w:t>
      </w:r>
    </w:p>
    <w:p w14:paraId="14E2CE65" w14:textId="77777777" w:rsidR="00FE6F5D" w:rsidRDefault="00FE6F5D" w:rsidP="00026EFA">
      <w:pPr>
        <w:ind w:firstLine="720"/>
        <w:jc w:val="thaiDistribute"/>
      </w:pPr>
    </w:p>
    <w:p w14:paraId="5C8153DB" w14:textId="271A40FE" w:rsidR="00026EFA" w:rsidRPr="002526F3" w:rsidRDefault="00026EFA" w:rsidP="00FE6F5D">
      <w:pPr>
        <w:ind w:left="720" w:firstLine="720"/>
        <w:jc w:val="thaiDistribute"/>
      </w:pPr>
      <w:r w:rsidRPr="00FE6F5D">
        <w:rPr>
          <w:b/>
          <w:bCs/>
        </w:rPr>
        <w:t>Stage 5</w:t>
      </w:r>
      <w:r w:rsidR="00FE6F5D">
        <w:rPr>
          <w:b/>
          <w:bCs/>
        </w:rPr>
        <w:t xml:space="preserve"> –</w:t>
      </w:r>
      <w:r w:rsidRPr="00FE6F5D">
        <w:rPr>
          <w:b/>
          <w:bCs/>
        </w:rPr>
        <w:t xml:space="preserve"> Test of the pre-final version:</w:t>
      </w:r>
      <w:r>
        <w:t xml:space="preserve"> In this stage, 15 athletes who had the same characteristics of the participants of the study were included to test the pre-final version of injury surveillance.</w:t>
      </w:r>
      <w:r w:rsidR="00287048">
        <w:t xml:space="preserve"> </w:t>
      </w:r>
      <w:sdt>
        <w:sdtPr>
          <w:id w:val="2007713581"/>
          <w:citation/>
        </w:sdtPr>
        <w:sdtContent>
          <w:r w:rsidR="002E1EFD">
            <w:fldChar w:fldCharType="begin"/>
          </w:r>
          <w:r w:rsidR="002E1EFD">
            <w:instrText xml:space="preserve"> CITATION Kae20 \l 1033 </w:instrText>
          </w:r>
          <w:r w:rsidR="002E1EFD">
            <w:fldChar w:fldCharType="separate"/>
          </w:r>
          <w:r w:rsidR="002E1EFD">
            <w:rPr>
              <w:noProof/>
            </w:rPr>
            <w:t>[2]</w:t>
          </w:r>
          <w:r w:rsidR="002E1EFD">
            <w:fldChar w:fldCharType="end"/>
          </w:r>
        </w:sdtContent>
      </w:sdt>
    </w:p>
    <w:p w14:paraId="3580F403" w14:textId="77777777" w:rsidR="00026EFA" w:rsidRDefault="00026EFA" w:rsidP="0017356A">
      <w:pPr>
        <w:ind w:left="720" w:firstLine="720"/>
        <w:jc w:val="thaiDistribute"/>
      </w:pPr>
    </w:p>
    <w:p w14:paraId="0DA72ACC" w14:textId="77777777" w:rsidR="00712F2D" w:rsidRDefault="00712F2D" w:rsidP="00712F2D">
      <w:pPr>
        <w:pStyle w:val="Heading3"/>
        <w:numPr>
          <w:ilvl w:val="2"/>
          <w:numId w:val="1"/>
        </w:numPr>
      </w:pPr>
      <w:r>
        <w:t>Sports injuries and illnesses medical record form during Olympic Games 2012</w:t>
      </w:r>
    </w:p>
    <w:p w14:paraId="1BC17D18" w14:textId="25D1A187" w:rsidR="00712F2D" w:rsidRPr="00712F2D" w:rsidRDefault="00712F2D" w:rsidP="002E1EFD">
      <w:pPr>
        <w:ind w:left="720" w:firstLine="720"/>
        <w:jc w:val="thaiDistribute"/>
        <w:sectPr w:rsidR="00712F2D" w:rsidRPr="00712F2D" w:rsidSect="004855A6">
          <w:headerReference w:type="even" r:id="rId18"/>
          <w:headerReference w:type="default" r:id="rId19"/>
          <w:footerReference w:type="even" r:id="rId20"/>
          <w:footerReference w:type="default" r:id="rId21"/>
          <w:pgSz w:w="11906" w:h="16838" w:code="9"/>
          <w:pgMar w:top="2126" w:right="1418" w:bottom="1418" w:left="2126" w:header="720" w:footer="720" w:gutter="0"/>
          <w:pgNumType w:start="1"/>
          <w:cols w:space="720"/>
          <w:formProt w:val="0"/>
          <w:docGrid w:linePitch="360"/>
        </w:sectPr>
      </w:pPr>
      <w:r w:rsidRPr="00C14E97">
        <w:t>The Olympic Movement Medical Code</w:t>
      </w:r>
      <w:r>
        <w:t xml:space="preserve"> provided an importance for all athletes who joined the Olympic Games 2012 at London. They advocated all stakeholders to have practicing without any danger from injuries and illnesses especially to athletes. For analyzing the athletes’ performance, they performed a medical record both injury and illness for all staff </w:t>
      </w:r>
      <w:proofErr w:type="gramStart"/>
      <w:r>
        <w:t>in order to</w:t>
      </w:r>
      <w:proofErr w:type="gramEnd"/>
      <w:r>
        <w:t xml:space="preserve"> record a symptom, diagnostic, as well as state of mind that could be affected the athletes. The </w:t>
      </w:r>
      <w:r w:rsidRPr="0083366C">
        <w:t>National Olympic Committee</w:t>
      </w:r>
      <w:r>
        <w:t xml:space="preserve"> (NOC) medical teams and </w:t>
      </w:r>
      <w:r w:rsidRPr="0083366C">
        <w:t>London Organizing Committee of the</w:t>
      </w:r>
      <w:r>
        <w:t xml:space="preserve"> </w:t>
      </w:r>
      <w:r w:rsidRPr="0083366C">
        <w:t>Olympic and Paralympic Games</w:t>
      </w:r>
      <w:r>
        <w:t xml:space="preserve">’ (LOCOG) medical staff were selected </w:t>
      </w:r>
      <w:proofErr w:type="gramStart"/>
      <w:r>
        <w:t>in order to</w:t>
      </w:r>
      <w:proofErr w:type="gramEnd"/>
      <w:r>
        <w:t xml:space="preserve"> test and evaluate this methodology. In the results, 10,568 athletes were participated which 11% and 7% of athletes were engaged at least one injury or illness respectively. However, an event of injury and illness could be occurred in variety of sports type that each sport type has a different of danger. Therefore, the medical record must be </w:t>
      </w:r>
      <w:r w:rsidRPr="00252A60">
        <w:t>accompanied by a safe practice sessio</w:t>
      </w:r>
      <w:r>
        <w:t xml:space="preserve">n </w:t>
      </w:r>
      <w:proofErr w:type="gramStart"/>
      <w:r>
        <w:t>in order to</w:t>
      </w:r>
      <w:proofErr w:type="gramEnd"/>
      <w:r>
        <w:t xml:space="preserve"> decrease both injuries and illness happening.</w:t>
      </w:r>
      <w:r w:rsidR="002E1EFD">
        <w:t xml:space="preserve"> </w:t>
      </w:r>
      <w:sdt>
        <w:sdtPr>
          <w:rPr>
            <w:rFonts w:hint="cs"/>
          </w:rPr>
          <w:id w:val="-1972125991"/>
          <w:citation/>
        </w:sdtPr>
        <w:sdtContent>
          <w:r w:rsidR="002E1EFD">
            <w:fldChar w:fldCharType="begin"/>
          </w:r>
          <w:r w:rsidR="002E1EFD">
            <w:instrText xml:space="preserve"> CITATION Eng13 \l 1033 </w:instrText>
          </w:r>
          <w:r w:rsidR="002E1EFD">
            <w:fldChar w:fldCharType="separate"/>
          </w:r>
          <w:r w:rsidR="002E1EFD">
            <w:rPr>
              <w:noProof/>
            </w:rPr>
            <w:t>[7]</w:t>
          </w:r>
          <w:r w:rsidR="002E1EFD">
            <w:fldChar w:fldCharType="end"/>
          </w:r>
        </w:sdtContent>
      </w:sdt>
    </w:p>
    <w:p w14:paraId="68E8C9A6" w14:textId="77777777" w:rsidR="00C51B0C" w:rsidRPr="00ED7FDD" w:rsidRDefault="00C51B0C" w:rsidP="00C51B0C">
      <w:pPr>
        <w:pStyle w:val="CHAPNumber"/>
      </w:pPr>
      <w:bookmarkStart w:id="112" w:name="_Toc183509359"/>
      <w:bookmarkStart w:id="113" w:name="_Toc183534217"/>
      <w:bookmarkStart w:id="114" w:name="_Toc232925368"/>
      <w:bookmarkStart w:id="115" w:name="_Toc232925448"/>
      <w:bookmarkStart w:id="116" w:name="_Toc232926100"/>
      <w:bookmarkStart w:id="117"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18" w:name="_Toc163409031"/>
      <w:bookmarkStart w:id="119" w:name="_Toc165641793"/>
      <w:bookmarkStart w:id="120" w:name="_Toc120318152"/>
      <w:r>
        <w:t>Analysis and Design</w:t>
      </w:r>
      <w:bookmarkEnd w:id="112"/>
      <w:bookmarkEnd w:id="113"/>
      <w:bookmarkEnd w:id="114"/>
      <w:bookmarkEnd w:id="115"/>
      <w:bookmarkEnd w:id="116"/>
      <w:bookmarkEnd w:id="117"/>
      <w:bookmarkEnd w:id="118"/>
      <w:bookmarkEnd w:id="119"/>
      <w:bookmarkEnd w:id="120"/>
    </w:p>
    <w:p w14:paraId="45B5A748" w14:textId="6E311743" w:rsidR="00C51B0C" w:rsidRPr="00892E13" w:rsidRDefault="005345CE" w:rsidP="005345CE">
      <w:pPr>
        <w:pStyle w:val="TXTParagraph"/>
        <w:jc w:val="thaiDistribute"/>
      </w:pPr>
      <w:r w:rsidRPr="005345CE">
        <w:t>This chapter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 xml:space="preserve">explained the database on our system what data </w:t>
      </w:r>
      <w:proofErr w:type="gramStart"/>
      <w:r w:rsidRPr="005345CE">
        <w:t>have to</w:t>
      </w:r>
      <w:proofErr w:type="gramEnd"/>
      <w:r w:rsidRPr="005345CE">
        <w:t xml:space="preserve"> be kept in our system.</w:t>
      </w:r>
    </w:p>
    <w:p w14:paraId="64DF5CEE" w14:textId="77777777" w:rsidR="00C51B0C" w:rsidRPr="007B26EA" w:rsidRDefault="00C51B0C" w:rsidP="003D592C">
      <w:pPr>
        <w:pStyle w:val="Heading2"/>
        <w:numPr>
          <w:ilvl w:val="1"/>
          <w:numId w:val="1"/>
        </w:numPr>
      </w:pPr>
      <w:bookmarkStart w:id="121" w:name="_Toc166388892"/>
      <w:bookmarkStart w:id="122" w:name="_Toc183509360"/>
      <w:bookmarkStart w:id="123" w:name="_Toc183509453"/>
      <w:bookmarkStart w:id="124" w:name="_Toc183533990"/>
      <w:bookmarkStart w:id="125" w:name="_Toc183534218"/>
      <w:bookmarkStart w:id="126" w:name="_Toc232925369"/>
      <w:bookmarkStart w:id="127" w:name="_Toc232925449"/>
      <w:bookmarkStart w:id="128" w:name="_Toc232926007"/>
      <w:bookmarkStart w:id="129" w:name="_Toc232926101"/>
      <w:bookmarkStart w:id="130" w:name="_Toc232926224"/>
      <w:bookmarkStart w:id="131" w:name="_Toc120318153"/>
      <w:r w:rsidRPr="007B26EA">
        <w:t>System Architecture Overview</w:t>
      </w:r>
      <w:bookmarkEnd w:id="121"/>
      <w:bookmarkEnd w:id="122"/>
      <w:bookmarkEnd w:id="123"/>
      <w:bookmarkEnd w:id="124"/>
      <w:bookmarkEnd w:id="125"/>
      <w:bookmarkEnd w:id="126"/>
      <w:bookmarkEnd w:id="127"/>
      <w:bookmarkEnd w:id="128"/>
      <w:bookmarkEnd w:id="129"/>
      <w:bookmarkEnd w:id="130"/>
      <w:bookmarkEnd w:id="131"/>
    </w:p>
    <w:p w14:paraId="108F9D2A" w14:textId="0D7875AC" w:rsidR="002D657B" w:rsidRDefault="00BD6357" w:rsidP="00E64A75">
      <w:pPr>
        <w:pStyle w:val="TXTParagraph"/>
        <w:ind w:firstLine="0"/>
        <w:jc w:val="center"/>
      </w:pPr>
      <w:bookmarkStart w:id="132" w:name="_Toc165641794"/>
      <w:r>
        <w:rPr>
          <w:noProof/>
        </w:rPr>
        <w:drawing>
          <wp:inline distT="0" distB="0" distL="0" distR="0" wp14:anchorId="3A04D8F4" wp14:editId="3B7A1BC6">
            <wp:extent cx="4575358"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4583266" cy="3320429"/>
                    </a:xfrm>
                    <a:prstGeom prst="rect">
                      <a:avLst/>
                    </a:prstGeom>
                  </pic:spPr>
                </pic:pic>
              </a:graphicData>
            </a:graphic>
          </wp:inline>
        </w:drawing>
      </w:r>
    </w:p>
    <w:p w14:paraId="6146F111" w14:textId="3FBB043F" w:rsidR="00E64A75" w:rsidRDefault="00E64A75" w:rsidP="00E64A75">
      <w:pPr>
        <w:pStyle w:val="Caption"/>
        <w:jc w:val="center"/>
      </w:pPr>
      <w:bookmarkStart w:id="133" w:name="_Toc120563134"/>
      <w:r w:rsidRPr="00E64A75">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w:t>
      </w:r>
      <w:r w:rsidR="00B67519">
        <w:rPr>
          <w:b w:val="0"/>
          <w:bCs w:val="0"/>
          <w:sz w:val="24"/>
          <w:szCs w:val="28"/>
        </w:rPr>
        <w:fldChar w:fldCharType="end"/>
      </w:r>
      <w:r w:rsidRPr="00E64A75">
        <w:rPr>
          <w:b w:val="0"/>
          <w:bCs w:val="0"/>
          <w:sz w:val="24"/>
          <w:szCs w:val="28"/>
        </w:rPr>
        <w:t xml:space="preserve">: </w:t>
      </w:r>
      <w:r>
        <w:rPr>
          <w:b w:val="0"/>
          <w:bCs w:val="0"/>
          <w:sz w:val="24"/>
          <w:szCs w:val="28"/>
        </w:rPr>
        <w:t>SIRA Systems architecture</w:t>
      </w:r>
      <w:bookmarkEnd w:id="133"/>
    </w:p>
    <w:p w14:paraId="238B5E13" w14:textId="77777777" w:rsidR="00E64A75" w:rsidRPr="00E64A75" w:rsidRDefault="00E64A75" w:rsidP="00E64A75">
      <w:pPr>
        <w:pStyle w:val="TXTParagraph"/>
        <w:jc w:val="left"/>
      </w:pPr>
    </w:p>
    <w:p w14:paraId="67FD0640" w14:textId="31879190" w:rsidR="00C51B0C" w:rsidRDefault="005345CE" w:rsidP="005345CE">
      <w:pPr>
        <w:pStyle w:val="TXTParagraph"/>
      </w:pPr>
      <w:r>
        <w:t xml:space="preserve">Figure 3.1 shows the overviews of our system architecture (Sport Injury and Illness Recording Application). There are two types of the users, they are athlete and </w:t>
      </w:r>
      <w:r w:rsidR="00BD6357">
        <w:t>staff</w:t>
      </w:r>
      <w:r w:rsidR="00F90012">
        <w:rPr>
          <w:rFonts w:hint="cs"/>
          <w:cs/>
        </w:rPr>
        <w:t xml:space="preserve"> </w:t>
      </w:r>
      <w:r w:rsidR="00BD6357">
        <w:t>(medical team)</w:t>
      </w:r>
      <w:r>
        <w:t xml:space="preserve">. The athletes can fill out a weekly injury or illness check questionnaire and submit data to firebase for storage and send to the medical team to track and view illnesses or injuries outside of athletes from training or competition. The </w:t>
      </w:r>
      <w:r w:rsidR="00BD6357">
        <w:lastRenderedPageBreak/>
        <w:t>staff</w:t>
      </w:r>
      <w:r>
        <w:t xml:space="preserve"> can not only track and view athlete symptoms, but also create a record to save diagnoses of athlete symptoms in the firebase for decision-making by the organization. The system includes application interface, </w:t>
      </w:r>
      <w:r w:rsidR="004839B1">
        <w:t>questionnaire processor</w:t>
      </w:r>
      <w:r>
        <w:t>, authentication</w:t>
      </w:r>
      <w:r w:rsidR="00253742">
        <w:t xml:space="preserve"> processor</w:t>
      </w:r>
      <w:r>
        <w:t xml:space="preserve">, </w:t>
      </w:r>
      <w:r w:rsidR="00BD6357">
        <w:t>medical record processor</w:t>
      </w:r>
      <w:r>
        <w:t xml:space="preserve">, </w:t>
      </w:r>
      <w:r w:rsidR="00BD6357">
        <w:t>and notification processor</w:t>
      </w:r>
      <w:r>
        <w:t xml:space="preserve">. The application interface can only be used in phones with IOS operating system at this time. Authentication is to manage user accounts which can be separated into two categories, </w:t>
      </w:r>
      <w:proofErr w:type="gramStart"/>
      <w:r>
        <w:t>athletes</w:t>
      </w:r>
      <w:proofErr w:type="gramEnd"/>
      <w:r>
        <w:t xml:space="preserve"> and </w:t>
      </w:r>
      <w:r w:rsidR="00BD6357">
        <w:t>staff</w:t>
      </w:r>
      <w:r>
        <w:t xml:space="preserve"> that athletes are allowed to save and read their data. The </w:t>
      </w:r>
      <w:r w:rsidR="00BD6357">
        <w:t>staff</w:t>
      </w:r>
      <w:r>
        <w:t xml:space="preserve">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w:t>
      </w:r>
      <w:proofErr w:type="gramStart"/>
      <w:r>
        <w:t>In order to</w:t>
      </w:r>
      <w:proofErr w:type="gramEnd"/>
      <w:r>
        <w:t xml:space="preserve"> connect to the database, the database manager serves as a controller. All statistical data can be stored in a database.</w:t>
      </w:r>
    </w:p>
    <w:p w14:paraId="488AB710" w14:textId="738383E8" w:rsidR="00E64A75" w:rsidRDefault="00E64A75" w:rsidP="00E64A75">
      <w:pPr>
        <w:pStyle w:val="TXTParagraph"/>
        <w:ind w:firstLine="0"/>
        <w:jc w:val="center"/>
      </w:pPr>
      <w:r>
        <w:rPr>
          <w:noProof/>
        </w:rPr>
        <w:lastRenderedPageBreak/>
        <w:drawing>
          <wp:inline distT="0" distB="0" distL="0" distR="0" wp14:anchorId="39E6E306" wp14:editId="69A04208">
            <wp:extent cx="4025018" cy="473392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4456" cy="4745025"/>
                    </a:xfrm>
                    <a:prstGeom prst="rect">
                      <a:avLst/>
                    </a:prstGeom>
                    <a:noFill/>
                    <a:ln>
                      <a:noFill/>
                    </a:ln>
                  </pic:spPr>
                </pic:pic>
              </a:graphicData>
            </a:graphic>
          </wp:inline>
        </w:drawing>
      </w:r>
    </w:p>
    <w:p w14:paraId="0E2B00DA" w14:textId="6AEFA479" w:rsidR="00E64A75" w:rsidRPr="00497CF0" w:rsidRDefault="00E64A75" w:rsidP="00497CF0">
      <w:pPr>
        <w:pStyle w:val="Caption"/>
        <w:jc w:val="center"/>
        <w:rPr>
          <w:b w:val="0"/>
          <w:bCs w:val="0"/>
          <w:sz w:val="24"/>
          <w:szCs w:val="28"/>
        </w:rPr>
      </w:pPr>
      <w:bookmarkStart w:id="134" w:name="_Toc120563135"/>
      <w:r w:rsidRPr="00497CF0">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2</w:t>
      </w:r>
      <w:r w:rsidR="00B67519">
        <w:rPr>
          <w:b w:val="0"/>
          <w:bCs w:val="0"/>
          <w:sz w:val="24"/>
          <w:szCs w:val="28"/>
        </w:rPr>
        <w:fldChar w:fldCharType="end"/>
      </w:r>
      <w:r w:rsidR="00497CF0">
        <w:rPr>
          <w:b w:val="0"/>
          <w:bCs w:val="0"/>
          <w:sz w:val="24"/>
          <w:szCs w:val="28"/>
        </w:rPr>
        <w:t>: SIRA systems workflow</w:t>
      </w:r>
      <w:bookmarkEnd w:id="134"/>
    </w:p>
    <w:p w14:paraId="1C45D224" w14:textId="77777777" w:rsidR="00E64A75" w:rsidRDefault="00E64A75" w:rsidP="00E64A75">
      <w:pPr>
        <w:jc w:val="both"/>
      </w:pPr>
    </w:p>
    <w:p w14:paraId="17685BA3" w14:textId="36D0C73B" w:rsidR="00E64A75" w:rsidRPr="00892E13" w:rsidRDefault="00E64A75" w:rsidP="00024F86">
      <w:pPr>
        <w:jc w:val="both"/>
      </w:pPr>
      <w:r>
        <w:rPr>
          <w:cs/>
        </w:rPr>
        <w:tab/>
      </w:r>
      <w:r>
        <w:t xml:space="preserve">Figure 3.2 represents the workflow of all processes that specify whether athletes, staffs as well as the SIRA systems. The process starts from completion of questionnaire from athletes </w:t>
      </w:r>
      <w:proofErr w:type="gramStart"/>
      <w:r>
        <w:t>in order to</w:t>
      </w:r>
      <w:proofErr w:type="gramEnd"/>
      <w:r>
        <w:t xml:space="preserve"> save a result into the database (Firebase </w:t>
      </w:r>
      <w:proofErr w:type="spellStart"/>
      <w:r>
        <w:t>Firestore</w:t>
      </w:r>
      <w:proofErr w:type="spellEnd"/>
      <w:r>
        <w:t xml:space="preserve">). After saved into the database, the system will send a notification of which questionnaire contains a total score over 25 points to staffs as a case. Then, staff will see the notification and receive whatever they want. Next, staffs </w:t>
      </w:r>
      <w:proofErr w:type="gramStart"/>
      <w:r>
        <w:t>have to</w:t>
      </w:r>
      <w:proofErr w:type="gramEnd"/>
      <w:r>
        <w:t xml:space="preserve"> complete a medical record regard to the received cases. After they finished the medical record, the system will notify the questionnaire status and advice messages for athlete from the staff who received. Then, athlete will receive the notification and they need to check the questionnaire status and react to advice messages for healing themselves. In addition, staffs can view the case and medical record history. Also, athletes can view the questionnaire history and advice messages.</w:t>
      </w:r>
    </w:p>
    <w:p w14:paraId="70E5C5C0" w14:textId="3E508173" w:rsidR="00C51B0C" w:rsidRDefault="00C51B0C" w:rsidP="005345CE">
      <w:pPr>
        <w:pStyle w:val="Heading2"/>
        <w:numPr>
          <w:ilvl w:val="1"/>
          <w:numId w:val="1"/>
        </w:numPr>
      </w:pPr>
      <w:bookmarkStart w:id="135" w:name="_Toc166388893"/>
      <w:bookmarkStart w:id="136" w:name="_Toc183509361"/>
      <w:bookmarkStart w:id="137" w:name="_Toc183509454"/>
      <w:bookmarkStart w:id="138" w:name="_Toc183533991"/>
      <w:bookmarkStart w:id="139" w:name="_Toc183534219"/>
      <w:bookmarkStart w:id="140" w:name="_Toc232925370"/>
      <w:bookmarkStart w:id="141" w:name="_Toc232925450"/>
      <w:bookmarkStart w:id="142" w:name="_Toc232926008"/>
      <w:bookmarkStart w:id="143" w:name="_Toc232926102"/>
      <w:bookmarkStart w:id="144" w:name="_Toc232926225"/>
      <w:bookmarkStart w:id="145" w:name="_Toc120318154"/>
      <w:r>
        <w:lastRenderedPageBreak/>
        <w:t>System Structure Chart</w:t>
      </w:r>
      <w:bookmarkEnd w:id="132"/>
      <w:bookmarkEnd w:id="135"/>
      <w:bookmarkEnd w:id="136"/>
      <w:bookmarkEnd w:id="137"/>
      <w:bookmarkEnd w:id="138"/>
      <w:bookmarkEnd w:id="139"/>
      <w:bookmarkEnd w:id="140"/>
      <w:bookmarkEnd w:id="141"/>
      <w:bookmarkEnd w:id="142"/>
      <w:bookmarkEnd w:id="143"/>
      <w:bookmarkEnd w:id="144"/>
      <w:bookmarkEnd w:id="145"/>
    </w:p>
    <w:p w14:paraId="44F6792D" w14:textId="5A741FFF" w:rsidR="00497CF0" w:rsidRDefault="00497CF0" w:rsidP="00497CF0">
      <w:pPr>
        <w:pStyle w:val="TXTParagraph"/>
      </w:pPr>
      <w:r w:rsidRPr="00EF714B">
        <w:t xml:space="preserve">We produced the system structure chart, which illustrated the process all users would urge in terms of a diagram, </w:t>
      </w:r>
      <w:proofErr w:type="gramStart"/>
      <w:r w:rsidRPr="00EF714B">
        <w:t>in order to</w:t>
      </w:r>
      <w:proofErr w:type="gramEnd"/>
      <w:r w:rsidRPr="00EF714B">
        <w:t xml:space="preserve"> demonstrate how the SIRA system would be processed. The essential procedures for the recording system were analyzed and organized in the system structure chart. Additionally, a graphic and description have been used to explain the data that was needed to carry out the process.</w:t>
      </w:r>
    </w:p>
    <w:p w14:paraId="39E0444C" w14:textId="3E93889E" w:rsidR="00C51B0C" w:rsidRDefault="00C51B0C" w:rsidP="00C51B0C">
      <w:pPr>
        <w:pStyle w:val="TXTParagraph"/>
      </w:pP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4"/>
          <w:footerReference w:type="default" r:id="rId25"/>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F910EC">
              <w:rPr>
                <w:rFonts w:eastAsia="SimSun"/>
              </w:rPr>
              <w:t>Asst. Prof. Dr.</w:t>
            </w:r>
            <w:r w:rsidR="00F910EC" w:rsidRPr="00E96579">
              <w:rPr>
                <w:rFonts w:eastAsia="SimSun"/>
              </w:rPr>
              <w:t xml:space="preserve"> </w:t>
            </w:r>
            <w:proofErr w:type="spellStart"/>
            <w:r w:rsidR="00F910EC">
              <w:rPr>
                <w:rFonts w:eastAsia="SimSun"/>
              </w:rPr>
              <w:t>Charnyote</w:t>
            </w:r>
            <w:proofErr w:type="spellEnd"/>
            <w:r w:rsidR="00F910EC" w:rsidRPr="00E96579">
              <w:rPr>
                <w:rFonts w:eastAsia="SimSun"/>
              </w:rPr>
              <w:t xml:space="preserve"> </w:t>
            </w:r>
            <w:proofErr w:type="spellStart"/>
            <w:r w:rsidR="00F910EC">
              <w:rPr>
                <w:rFonts w:eastAsia="SimSun"/>
              </w:rPr>
              <w:t>Pluempitiwiriyawej</w:t>
            </w:r>
            <w:proofErr w:type="spellEnd"/>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77566819" w:rsidR="00C51B0C" w:rsidRPr="002F584A" w:rsidRDefault="00C51B0C" w:rsidP="00C51B0C">
      <w:pPr>
        <w:pStyle w:val="IMGCaption"/>
      </w:pPr>
      <w:bookmarkStart w:id="146" w:name="_Toc166610806"/>
      <w:bookmarkStart w:id="147" w:name="_Toc181675936"/>
      <w:bookmarkStart w:id="148" w:name="_Toc241914351"/>
      <w:bookmarkStart w:id="149" w:name="_Toc120563136"/>
      <w:r w:rsidRPr="002F584A">
        <w:t xml:space="preserve">Figure </w:t>
      </w:r>
      <w:fldSimple w:instr=" STYLEREF 1 \s ">
        <w:r w:rsidR="00B67519">
          <w:rPr>
            <w:noProof/>
          </w:rPr>
          <w:t>3</w:t>
        </w:r>
      </w:fldSimple>
      <w:r w:rsidR="00B67519">
        <w:t>.</w:t>
      </w:r>
      <w:fldSimple w:instr=" SEQ Figure \* ARABIC \s 1 ">
        <w:r w:rsidR="00B67519">
          <w:rPr>
            <w:noProof/>
          </w:rPr>
          <w:t>3</w:t>
        </w:r>
      </w:fldSimple>
      <w:r w:rsidRPr="002F584A">
        <w:rPr>
          <w:noProof/>
        </w:rPr>
        <w:t xml:space="preserve">: </w:t>
      </w:r>
      <w:bookmarkEnd w:id="146"/>
      <w:bookmarkEnd w:id="147"/>
      <w:bookmarkEnd w:id="148"/>
      <w:r w:rsidR="00F910EC" w:rsidRPr="002F584A">
        <w:rPr>
          <w:noProof/>
        </w:rPr>
        <w:t xml:space="preserve">Structure chart </w:t>
      </w:r>
      <w:r w:rsidR="00CC0B71">
        <w:rPr>
          <w:noProof/>
        </w:rPr>
        <w:t xml:space="preserve">of </w:t>
      </w:r>
      <w:r w:rsidR="00F910EC" w:rsidRPr="002F584A">
        <w:rPr>
          <w:noProof/>
        </w:rPr>
        <w:t>SIRA system</w:t>
      </w:r>
      <w:bookmarkEnd w:id="149"/>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7"/>
          <w:headerReference w:type="default" r:id="rId28"/>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50" w:name="_Toc165641795"/>
      <w:bookmarkStart w:id="151"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 xml:space="preserve">Users </w:t>
      </w:r>
      <w:proofErr w:type="gramStart"/>
      <w:r>
        <w:t>have to</w:t>
      </w:r>
      <w:proofErr w:type="gramEnd"/>
      <w:r>
        <w:t xml:space="preserve">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23906918" w14:textId="70BC6205" w:rsidR="00704AE1" w:rsidRDefault="00F910EC" w:rsidP="00704AE1">
      <w:pPr>
        <w:pStyle w:val="TXTParagraph"/>
        <w:numPr>
          <w:ilvl w:val="1"/>
          <w:numId w:val="2"/>
        </w:numPr>
      </w:pPr>
      <w:r>
        <w:t xml:space="preserve">Log on to the authentication </w:t>
      </w:r>
      <w:r w:rsidR="00C51B0C">
        <w:t>–</w:t>
      </w:r>
      <w:r w:rsidR="00C51B0C" w:rsidRPr="008F74F8">
        <w:t xml:space="preserve"> </w:t>
      </w:r>
      <w:r w:rsidR="00343E7C">
        <w:t xml:space="preserve">Fill in the email and password </w:t>
      </w:r>
      <w:proofErr w:type="gramStart"/>
      <w:r w:rsidR="00343E7C">
        <w:t>in order to</w:t>
      </w:r>
      <w:proofErr w:type="gramEnd"/>
      <w:r w:rsidR="00343E7C">
        <w:t xml:space="preserve"> verify the authentication part and access to the interfaces</w:t>
      </w:r>
    </w:p>
    <w:p w14:paraId="06095467" w14:textId="77777777" w:rsidR="002F584A" w:rsidRDefault="002F584A" w:rsidP="002F584A">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 xml:space="preserve">Fill in the chosen questionnaire – Fill in or choose an answer </w:t>
      </w:r>
      <w:proofErr w:type="gramStart"/>
      <w:r>
        <w:t>in order to</w:t>
      </w:r>
      <w:proofErr w:type="gramEnd"/>
      <w:r>
        <w:t xml:space="preserve">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 xml:space="preserve">Notification for staff </w:t>
      </w:r>
      <w:proofErr w:type="gramStart"/>
      <w:r>
        <w:t>in order to</w:t>
      </w:r>
      <w:proofErr w:type="gramEnd"/>
      <w:r>
        <w:t xml:space="preserve">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 xml:space="preserve">Staffs </w:t>
      </w:r>
      <w:proofErr w:type="gramStart"/>
      <w:r>
        <w:t>have to</w:t>
      </w:r>
      <w:proofErr w:type="gramEnd"/>
      <w:r>
        <w:t xml:space="preserve">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 xml:space="preserve">Receiving status and advice messages – Athletes will receive the notification from staff </w:t>
      </w:r>
      <w:proofErr w:type="gramStart"/>
      <w:r>
        <w:t>in order to</w:t>
      </w:r>
      <w:proofErr w:type="gramEnd"/>
      <w:r>
        <w:t xml:space="preserve">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52" w:name="_Toc166388894"/>
      <w:r>
        <w:br w:type="page"/>
      </w:r>
      <w:bookmarkStart w:id="153" w:name="_Toc183509362"/>
      <w:bookmarkStart w:id="154" w:name="_Toc183509455"/>
      <w:bookmarkStart w:id="155" w:name="_Toc183533992"/>
      <w:bookmarkStart w:id="156" w:name="_Toc183534220"/>
      <w:bookmarkStart w:id="157" w:name="_Toc232925371"/>
      <w:bookmarkStart w:id="158" w:name="_Toc232925451"/>
      <w:bookmarkStart w:id="159" w:name="_Toc232926009"/>
      <w:bookmarkStart w:id="160" w:name="_Toc232926103"/>
      <w:bookmarkStart w:id="161" w:name="_Toc232926226"/>
      <w:bookmarkStart w:id="162" w:name="_Toc120318155"/>
      <w:r>
        <w:lastRenderedPageBreak/>
        <w:t>Process Analysis and Design</w:t>
      </w:r>
      <w:bookmarkEnd w:id="150"/>
      <w:bookmarkEnd w:id="151"/>
      <w:bookmarkEnd w:id="152"/>
      <w:bookmarkEnd w:id="153"/>
      <w:bookmarkEnd w:id="154"/>
      <w:bookmarkEnd w:id="155"/>
      <w:bookmarkEnd w:id="156"/>
      <w:bookmarkEnd w:id="157"/>
      <w:bookmarkEnd w:id="158"/>
      <w:bookmarkEnd w:id="159"/>
      <w:bookmarkEnd w:id="160"/>
      <w:bookmarkEnd w:id="161"/>
      <w:bookmarkEnd w:id="162"/>
    </w:p>
    <w:p w14:paraId="16210EDA" w14:textId="3FE40B72" w:rsidR="00C51B0C" w:rsidRDefault="00C51B0C" w:rsidP="003D592C">
      <w:pPr>
        <w:pStyle w:val="Heading3"/>
        <w:numPr>
          <w:ilvl w:val="2"/>
          <w:numId w:val="1"/>
        </w:numPr>
      </w:pPr>
      <w:bookmarkStart w:id="163" w:name="_Toc165641796"/>
      <w:bookmarkStart w:id="164" w:name="_Toc166272243"/>
      <w:bookmarkStart w:id="165" w:name="_Toc166388895"/>
      <w:bookmarkStart w:id="166" w:name="_Toc183509363"/>
      <w:bookmarkStart w:id="167" w:name="_Toc183509456"/>
      <w:bookmarkStart w:id="168" w:name="_Toc183533993"/>
      <w:bookmarkStart w:id="169" w:name="_Toc183534221"/>
      <w:bookmarkStart w:id="170" w:name="_Toc232925372"/>
      <w:bookmarkStart w:id="171" w:name="_Toc232925452"/>
      <w:bookmarkStart w:id="172" w:name="_Toc232926010"/>
      <w:bookmarkStart w:id="173" w:name="_Toc232926104"/>
      <w:bookmarkStart w:id="174" w:name="_Toc232926227"/>
      <w:bookmarkStart w:id="175" w:name="_Toc120318156"/>
      <w:r>
        <w:t>Data Flow Diagram</w:t>
      </w:r>
      <w:bookmarkEnd w:id="163"/>
      <w:bookmarkEnd w:id="164"/>
      <w:bookmarkEnd w:id="165"/>
      <w:bookmarkEnd w:id="166"/>
      <w:bookmarkEnd w:id="167"/>
      <w:bookmarkEnd w:id="168"/>
      <w:bookmarkEnd w:id="169"/>
      <w:bookmarkEnd w:id="170"/>
      <w:bookmarkEnd w:id="171"/>
      <w:bookmarkEnd w:id="172"/>
      <w:bookmarkEnd w:id="173"/>
      <w:bookmarkEnd w:id="174"/>
      <w:bookmarkEnd w:id="175"/>
    </w:p>
    <w:p w14:paraId="0D437A38" w14:textId="0EBCCC2B" w:rsidR="00C51B0C" w:rsidRDefault="006B5276" w:rsidP="002A19E0">
      <w:pPr>
        <w:pStyle w:val="TXTParagraph"/>
        <w:ind w:left="720"/>
      </w:pPr>
      <w:r w:rsidRPr="006B5276">
        <w:t xml:space="preserve">Our data flow diagram represents the structure and analysis of the processes that can take place in our system and describes the system's flow. The graphic illustrates the processes that our users can carry out and how they create a process </w:t>
      </w:r>
      <w:proofErr w:type="gramStart"/>
      <w:r w:rsidRPr="006B5276">
        <w:t>in order to</w:t>
      </w:r>
      <w:proofErr w:type="gramEnd"/>
      <w:r w:rsidRPr="006B5276">
        <w:t xml:space="preserve">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02CB86BB" w14:textId="77777777" w:rsidR="00C51B0C" w:rsidRDefault="00C51B0C" w:rsidP="00C51B0C">
      <w:pPr>
        <w:pStyle w:val="TXTParagraph"/>
      </w:pPr>
    </w:p>
    <w:p w14:paraId="559CBFD4" w14:textId="52EA54FE" w:rsidR="00E934FC" w:rsidRDefault="00E934FC" w:rsidP="00C51B0C">
      <w:pPr>
        <w:pStyle w:val="TXTParagraph"/>
        <w:sectPr w:rsidR="00E934FC" w:rsidSect="000E0270">
          <w:headerReference w:type="even" r:id="rId29"/>
          <w:headerReference w:type="default" r:id="rId30"/>
          <w:pgSz w:w="11906" w:h="16838" w:code="9"/>
          <w:pgMar w:top="2126" w:right="1418" w:bottom="1418" w:left="2126" w:header="720" w:footer="720" w:gutter="0"/>
          <w:cols w:space="720"/>
          <w:formProt w:val="0"/>
          <w:docGrid w:linePitch="360"/>
        </w:sectPr>
      </w:pPr>
    </w:p>
    <w:tbl>
      <w:tblPr>
        <w:tblpPr w:leftFromText="180" w:rightFromText="180" w:vertAnchor="page" w:horzAnchor="margin" w:tblpY="2179"/>
        <w:tblW w:w="933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E934FC">
        <w:trPr>
          <w:trHeight w:val="6180"/>
        </w:trPr>
        <w:tc>
          <w:tcPr>
            <w:tcW w:w="9336" w:type="dxa"/>
            <w:gridSpan w:val="2"/>
            <w:tcBorders>
              <w:bottom w:val="single" w:sz="12" w:space="0" w:color="auto"/>
            </w:tcBorders>
            <w:vAlign w:val="center"/>
          </w:tcPr>
          <w:p w14:paraId="368047E6" w14:textId="2939E4D6" w:rsidR="00991B9A" w:rsidRPr="0095135B" w:rsidRDefault="00704AE1" w:rsidP="00E934FC">
            <w:pPr>
              <w:pStyle w:val="IMGCenteredFrame"/>
              <w:keepNext/>
              <w:spacing w:after="120"/>
            </w:pPr>
            <w:bookmarkStart w:id="176" w:name="_Toc166610808"/>
            <w:bookmarkStart w:id="177" w:name="_Toc181675938"/>
            <w:bookmarkStart w:id="178"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E934FC">
        <w:tc>
          <w:tcPr>
            <w:tcW w:w="4629" w:type="dxa"/>
            <w:tcBorders>
              <w:top w:val="single" w:sz="12" w:space="0" w:color="auto"/>
              <w:bottom w:val="single" w:sz="4" w:space="0" w:color="auto"/>
              <w:right w:val="single" w:sz="4" w:space="0" w:color="auto"/>
            </w:tcBorders>
          </w:tcPr>
          <w:p w14:paraId="79AE9DC6" w14:textId="77777777" w:rsidR="00991B9A" w:rsidRPr="00E96579" w:rsidRDefault="00991B9A" w:rsidP="00E934FC">
            <w:pPr>
              <w:spacing w:after="120"/>
              <w:rPr>
                <w:rFonts w:eastAsia="SimSun"/>
              </w:rPr>
            </w:pPr>
            <w:proofErr w:type="gramStart"/>
            <w:r w:rsidRPr="006F0498">
              <w:rPr>
                <w:rStyle w:val="DECBold"/>
              </w:rPr>
              <w:t>Project :</w:t>
            </w:r>
            <w:proofErr w:type="gramEnd"/>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E934FC">
            <w:pPr>
              <w:spacing w:after="120"/>
              <w:rPr>
                <w:rFonts w:eastAsia="SimSun"/>
              </w:rPr>
            </w:pPr>
            <w:proofErr w:type="gramStart"/>
            <w:r w:rsidRPr="006F0498">
              <w:rPr>
                <w:rStyle w:val="DECBold"/>
              </w:rPr>
              <w:t>System :</w:t>
            </w:r>
            <w:proofErr w:type="gramEnd"/>
            <w:r w:rsidRPr="00E96579">
              <w:rPr>
                <w:rFonts w:eastAsia="SimSun"/>
              </w:rPr>
              <w:t xml:space="preserve"> </w:t>
            </w:r>
            <w:r>
              <w:rPr>
                <w:rFonts w:eastAsia="SimSun"/>
              </w:rPr>
              <w:t>Recording system</w:t>
            </w:r>
          </w:p>
        </w:tc>
        <w:tc>
          <w:tcPr>
            <w:tcW w:w="4707" w:type="dxa"/>
            <w:tcBorders>
              <w:top w:val="single" w:sz="12" w:space="0" w:color="auto"/>
              <w:left w:val="single" w:sz="4" w:space="0" w:color="auto"/>
              <w:bottom w:val="single" w:sz="4" w:space="0" w:color="auto"/>
            </w:tcBorders>
          </w:tcPr>
          <w:p w14:paraId="6536B571" w14:textId="77777777" w:rsidR="00991B9A" w:rsidRPr="00E96579" w:rsidRDefault="00991B9A" w:rsidP="00E934FC">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Pr>
                <w:rFonts w:eastAsia="SimSun"/>
              </w:rPr>
              <w:t xml:space="preserve"> 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991B9A" w14:paraId="47A8E037" w14:textId="77777777" w:rsidTr="00E934FC">
        <w:tc>
          <w:tcPr>
            <w:tcW w:w="9336" w:type="dxa"/>
            <w:gridSpan w:val="2"/>
            <w:tcBorders>
              <w:top w:val="single" w:sz="4" w:space="0" w:color="auto"/>
              <w:bottom w:val="single" w:sz="12" w:space="0" w:color="auto"/>
            </w:tcBorders>
          </w:tcPr>
          <w:p w14:paraId="4BA9AEEF" w14:textId="58868AFD" w:rsidR="00991B9A" w:rsidRPr="00E96579" w:rsidRDefault="00991B9A" w:rsidP="00E934FC">
            <w:pPr>
              <w:spacing w:after="120"/>
              <w:rPr>
                <w:rFonts w:eastAsia="SimSun"/>
              </w:rPr>
            </w:pPr>
            <w:proofErr w:type="gramStart"/>
            <w:r w:rsidRPr="006F0498">
              <w:rPr>
                <w:rStyle w:val="DECBold"/>
              </w:rPr>
              <w:t>Description :</w:t>
            </w:r>
            <w:proofErr w:type="gramEnd"/>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76"/>
    <w:bookmarkEnd w:id="177"/>
    <w:p w14:paraId="25367340" w14:textId="04CBB80C" w:rsidR="00200F88" w:rsidRPr="002F584A" w:rsidRDefault="00991B9A" w:rsidP="00200F88">
      <w:pPr>
        <w:pStyle w:val="IMGCaption"/>
        <w:ind w:firstLine="720"/>
      </w:pPr>
      <w:r w:rsidRPr="002F584A">
        <w:t xml:space="preserve"> </w:t>
      </w:r>
      <w:bookmarkStart w:id="179" w:name="_Toc120563137"/>
      <w:r w:rsidR="00200F88" w:rsidRPr="002F584A">
        <w:t xml:space="preserve">Figure </w:t>
      </w:r>
      <w:fldSimple w:instr=" STYLEREF 1 \s ">
        <w:r w:rsidR="00B67519">
          <w:rPr>
            <w:noProof/>
          </w:rPr>
          <w:t>3</w:t>
        </w:r>
      </w:fldSimple>
      <w:r w:rsidR="00B67519">
        <w:t>.</w:t>
      </w:r>
      <w:fldSimple w:instr=" SEQ Figure \* ARABIC \s 1 ">
        <w:r w:rsidR="00B67519">
          <w:rPr>
            <w:noProof/>
          </w:rPr>
          <w:t>4</w:t>
        </w:r>
      </w:fldSimple>
      <w:r w:rsidR="00200F88" w:rsidRPr="002F584A">
        <w:t xml:space="preserve">: </w:t>
      </w:r>
      <w:bookmarkEnd w:id="178"/>
      <w:r w:rsidR="000C7486" w:rsidRPr="002F584A">
        <w:t>SIRA</w:t>
      </w:r>
      <w:r w:rsidR="00200F88" w:rsidRPr="002F584A">
        <w:t xml:space="preserve"> Data Flow Diagram Level 0</w:t>
      </w:r>
      <w:bookmarkEnd w:id="179"/>
    </w:p>
    <w:p w14:paraId="4F6F6628" w14:textId="3722AD93" w:rsidR="00200F88" w:rsidRPr="00200F88" w:rsidRDefault="00200F88" w:rsidP="00200F88">
      <w:pPr>
        <w:tabs>
          <w:tab w:val="center" w:pos="4181"/>
          <w:tab w:val="left" w:pos="5085"/>
        </w:tabs>
        <w:sectPr w:rsidR="00200F88" w:rsidRPr="00200F88" w:rsidSect="00200F88">
          <w:headerReference w:type="even" r:id="rId32"/>
          <w:headerReference w:type="default" r:id="rId33"/>
          <w:footerReference w:type="even" r:id="rId34"/>
          <w:footerReference w:type="default" r:id="rId35"/>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80" w:name="_Toc166266409"/>
            <w:bookmarkStart w:id="181" w:name="_Toc166610809"/>
            <w:bookmarkStart w:id="182"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87046A">
              <w:rPr>
                <w:rFonts w:eastAsia="SimSun"/>
              </w:rPr>
              <w:t>Asst. Prof. Dr.</w:t>
            </w:r>
            <w:r w:rsidRPr="00E96579">
              <w:rPr>
                <w:rFonts w:eastAsia="SimSun"/>
              </w:rPr>
              <w:t xml:space="preserve"> </w:t>
            </w:r>
            <w:proofErr w:type="spellStart"/>
            <w:r w:rsidR="0087046A">
              <w:rPr>
                <w:rFonts w:eastAsia="SimSun"/>
              </w:rPr>
              <w:t>Charnyote</w:t>
            </w:r>
            <w:proofErr w:type="spellEnd"/>
            <w:r w:rsidRPr="00E96579">
              <w:rPr>
                <w:rFonts w:eastAsia="SimSun"/>
              </w:rPr>
              <w:t xml:space="preserve"> </w:t>
            </w:r>
            <w:proofErr w:type="spellStart"/>
            <w:r w:rsidR="0087046A">
              <w:rPr>
                <w:rFonts w:eastAsia="SimSun"/>
              </w:rPr>
              <w:t>Pluempi</w:t>
            </w:r>
            <w:r w:rsidR="00671C47">
              <w:rPr>
                <w:rFonts w:eastAsia="SimSun"/>
              </w:rPr>
              <w:t>tiwiriyawej</w:t>
            </w:r>
            <w:proofErr w:type="spellEnd"/>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10ACD16B" w:rsidR="00C51B0C" w:rsidRPr="00497CF0" w:rsidRDefault="00C51B0C" w:rsidP="000C3355">
      <w:pPr>
        <w:pStyle w:val="IMGCaption"/>
      </w:pPr>
      <w:bookmarkStart w:id="183" w:name="_Toc241914353"/>
      <w:bookmarkStart w:id="184" w:name="_Toc120563138"/>
      <w:r w:rsidRPr="00497CF0">
        <w:t xml:space="preserve">Figure </w:t>
      </w:r>
      <w:fldSimple w:instr=" STYLEREF 1 \s ">
        <w:r w:rsidR="00B67519">
          <w:rPr>
            <w:noProof/>
          </w:rPr>
          <w:t>3</w:t>
        </w:r>
      </w:fldSimple>
      <w:r w:rsidR="00B67519">
        <w:t>.</w:t>
      </w:r>
      <w:fldSimple w:instr=" SEQ Figure \* ARABIC \s 1 ">
        <w:r w:rsidR="00B67519">
          <w:rPr>
            <w:noProof/>
          </w:rPr>
          <w:t>5</w:t>
        </w:r>
      </w:fldSimple>
      <w:r w:rsidRPr="00497CF0">
        <w:t xml:space="preserve">: </w:t>
      </w:r>
      <w:bookmarkEnd w:id="180"/>
      <w:bookmarkEnd w:id="181"/>
      <w:bookmarkEnd w:id="182"/>
      <w:bookmarkEnd w:id="183"/>
      <w:r w:rsidR="000C7486" w:rsidRPr="00497CF0">
        <w:t>SIRA</w:t>
      </w:r>
      <w:r w:rsidR="000C3355" w:rsidRPr="00497CF0">
        <w:t xml:space="preserve"> Data Flow Diagram Level 1</w:t>
      </w:r>
      <w:bookmarkEnd w:id="184"/>
    </w:p>
    <w:p w14:paraId="5D8F2C96" w14:textId="63B6CBCF" w:rsidR="008D1D5E" w:rsidRPr="002844AB" w:rsidRDefault="008D1D5E" w:rsidP="008D1D5E">
      <w:pPr>
        <w:pStyle w:val="TXTParagraph"/>
        <w:ind w:firstLine="0"/>
        <w:jc w:val="left"/>
        <w:sectPr w:rsidR="008D1D5E" w:rsidRPr="002844AB" w:rsidSect="000E0270">
          <w:headerReference w:type="even" r:id="rId37"/>
          <w:headerReference w:type="default" r:id="rId38"/>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85" w:name="_Toc165641797"/>
      <w:bookmarkStart w:id="186" w:name="_Toc166272244"/>
      <w:bookmarkStart w:id="187" w:name="_Toc166388896"/>
      <w:bookmarkStart w:id="188" w:name="_Toc183509364"/>
      <w:bookmarkStart w:id="189" w:name="_Toc183509457"/>
      <w:bookmarkStart w:id="190" w:name="_Toc183533994"/>
      <w:bookmarkStart w:id="191" w:name="_Toc183534222"/>
      <w:bookmarkStart w:id="192" w:name="_Toc232925373"/>
      <w:bookmarkStart w:id="193" w:name="_Toc232925453"/>
      <w:bookmarkStart w:id="194" w:name="_Toc232926011"/>
      <w:bookmarkStart w:id="195" w:name="_Toc232926105"/>
      <w:bookmarkStart w:id="196" w:name="_Toc232926228"/>
      <w:bookmarkStart w:id="197" w:name="_Toc120318157"/>
      <w:r>
        <w:lastRenderedPageBreak/>
        <w:t>Data Dictionary</w:t>
      </w:r>
      <w:bookmarkEnd w:id="185"/>
      <w:bookmarkEnd w:id="186"/>
      <w:bookmarkEnd w:id="187"/>
      <w:bookmarkEnd w:id="188"/>
      <w:bookmarkEnd w:id="189"/>
      <w:bookmarkEnd w:id="190"/>
      <w:bookmarkEnd w:id="191"/>
      <w:bookmarkEnd w:id="192"/>
      <w:bookmarkEnd w:id="193"/>
      <w:bookmarkEnd w:id="194"/>
      <w:bookmarkEnd w:id="195"/>
      <w:bookmarkEnd w:id="196"/>
      <w:bookmarkEnd w:id="197"/>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98" w:name="_Toc165641798"/>
      <w:bookmarkStart w:id="199" w:name="_Toc166272245"/>
      <w:bookmarkStart w:id="200" w:name="_Toc166388897"/>
      <w:bookmarkStart w:id="201" w:name="_Toc183509365"/>
      <w:bookmarkStart w:id="202" w:name="_Toc183533995"/>
      <w:bookmarkStart w:id="203" w:name="_Toc183534223"/>
      <w:bookmarkStart w:id="204" w:name="_Toc232926012"/>
      <w:r>
        <w:t>Process Description</w:t>
      </w:r>
      <w:bookmarkEnd w:id="198"/>
      <w:bookmarkEnd w:id="199"/>
      <w:bookmarkEnd w:id="200"/>
      <w:bookmarkEnd w:id="201"/>
      <w:bookmarkEnd w:id="202"/>
      <w:bookmarkEnd w:id="203"/>
      <w:bookmarkEnd w:id="204"/>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36273EC7" w:rsidR="00C51B0C" w:rsidRDefault="00C51B0C" w:rsidP="00C51B0C">
      <w:pPr>
        <w:pStyle w:val="TBLCaption"/>
      </w:pPr>
      <w:bookmarkStart w:id="205" w:name="_Toc163803833"/>
      <w:bookmarkStart w:id="206" w:name="_Toc166272334"/>
      <w:bookmarkStart w:id="207" w:name="_Toc166381990"/>
      <w:bookmarkStart w:id="208" w:name="_Toc181675732"/>
      <w:bookmarkStart w:id="209" w:name="_Toc183535869"/>
      <w:bookmarkStart w:id="210" w:name="_Toc241914349"/>
      <w:bookmarkStart w:id="211" w:name="_Toc120563107"/>
      <w:r>
        <w:t xml:space="preserve">Table </w:t>
      </w:r>
      <w:fldSimple w:instr=" STYLEREF 1 \s ">
        <w:r w:rsidR="00BA32A7">
          <w:rPr>
            <w:noProof/>
          </w:rPr>
          <w:t>3</w:t>
        </w:r>
      </w:fldSimple>
      <w:r w:rsidR="00BA32A7">
        <w:t>.</w:t>
      </w:r>
      <w:fldSimple w:instr=" SEQ Table \* ARABIC \s 1 ">
        <w:r w:rsidR="00BA32A7">
          <w:rPr>
            <w:noProof/>
          </w:rPr>
          <w:t>1</w:t>
        </w:r>
      </w:fldSimple>
      <w:r>
        <w:rPr>
          <w:noProof/>
        </w:rPr>
        <w:t>: List of all Processes</w:t>
      </w:r>
      <w:bookmarkEnd w:id="205"/>
      <w:bookmarkEnd w:id="206"/>
      <w:bookmarkEnd w:id="207"/>
      <w:bookmarkEnd w:id="208"/>
      <w:bookmarkEnd w:id="209"/>
      <w:bookmarkEnd w:id="210"/>
      <w:bookmarkEnd w:id="211"/>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39F2E97F" w:rsidR="00C51B0C" w:rsidRPr="00DB3952" w:rsidRDefault="00C51B0C" w:rsidP="00C51B0C">
      <w:pPr>
        <w:pStyle w:val="Caption"/>
        <w:rPr>
          <w:b w:val="0"/>
          <w:bCs w:val="0"/>
          <w:sz w:val="24"/>
          <w:szCs w:val="24"/>
        </w:rPr>
      </w:pPr>
      <w:bookmarkStart w:id="212" w:name="_Toc120563108"/>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1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13" w:name="_Toc165641799"/>
      <w:bookmarkStart w:id="214" w:name="_Toc166272246"/>
      <w:bookmarkStart w:id="215" w:name="_Toc166388898"/>
      <w:bookmarkStart w:id="216" w:name="_Toc183509366"/>
      <w:bookmarkStart w:id="217" w:name="_Toc183533996"/>
      <w:bookmarkStart w:id="218" w:name="_Toc183534224"/>
      <w:bookmarkStart w:id="219" w:name="_Toc232926013"/>
    </w:p>
    <w:p w14:paraId="4DB504AD" w14:textId="77777777" w:rsidR="00A83D64" w:rsidRPr="00A83D64" w:rsidRDefault="00A83D64" w:rsidP="00A83D64"/>
    <w:p w14:paraId="343AEB4F" w14:textId="76806D2B" w:rsidR="00466901" w:rsidRPr="00466901" w:rsidRDefault="00466901" w:rsidP="00466901">
      <w:pPr>
        <w:pStyle w:val="Caption"/>
        <w:rPr>
          <w:b w:val="0"/>
          <w:bCs w:val="0"/>
          <w:sz w:val="24"/>
          <w:szCs w:val="24"/>
        </w:rPr>
      </w:pPr>
      <w:bookmarkStart w:id="220" w:name="_Toc120563109"/>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2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A4433B7" w:rsidR="00466901" w:rsidRPr="00466901" w:rsidRDefault="00466901" w:rsidP="00466901">
      <w:pPr>
        <w:pStyle w:val="Caption"/>
        <w:rPr>
          <w:b w:val="0"/>
          <w:bCs w:val="0"/>
          <w:sz w:val="24"/>
          <w:szCs w:val="24"/>
        </w:rPr>
      </w:pPr>
      <w:bookmarkStart w:id="221" w:name="_Toc120563110"/>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4</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2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D1A54E6" w:rsidR="00466901" w:rsidRPr="00466901" w:rsidRDefault="00466901" w:rsidP="00466901">
      <w:pPr>
        <w:pStyle w:val="Caption"/>
        <w:rPr>
          <w:b w:val="0"/>
          <w:bCs w:val="0"/>
          <w:sz w:val="24"/>
          <w:szCs w:val="24"/>
        </w:rPr>
      </w:pPr>
      <w:bookmarkStart w:id="222" w:name="_Toc120563111"/>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2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18929169" w14:textId="0EF2941A" w:rsidR="008151A9" w:rsidRDefault="008151A9" w:rsidP="00466901">
      <w:pPr>
        <w:pStyle w:val="Caption"/>
        <w:rPr>
          <w:b w:val="0"/>
          <w:bCs w:val="0"/>
          <w:sz w:val="24"/>
          <w:szCs w:val="24"/>
        </w:rPr>
      </w:pPr>
    </w:p>
    <w:p w14:paraId="0B2855BB" w14:textId="77777777" w:rsidR="00497CF0" w:rsidRPr="00497CF0" w:rsidRDefault="00497CF0" w:rsidP="00497CF0"/>
    <w:p w14:paraId="42F35C30" w14:textId="4D974491" w:rsidR="00466901" w:rsidRPr="00466901" w:rsidRDefault="00466901" w:rsidP="00466901">
      <w:pPr>
        <w:pStyle w:val="Caption"/>
        <w:rPr>
          <w:b w:val="0"/>
          <w:bCs w:val="0"/>
          <w:sz w:val="24"/>
          <w:szCs w:val="24"/>
        </w:rPr>
      </w:pPr>
      <w:bookmarkStart w:id="223" w:name="_Toc120563112"/>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6</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2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7B31C414" w:rsidR="00466901" w:rsidRPr="00466901" w:rsidRDefault="00466901" w:rsidP="00466901">
      <w:pPr>
        <w:pStyle w:val="Caption"/>
        <w:rPr>
          <w:b w:val="0"/>
          <w:bCs w:val="0"/>
          <w:sz w:val="24"/>
          <w:szCs w:val="24"/>
        </w:rPr>
      </w:pPr>
      <w:bookmarkStart w:id="224" w:name="_Toc120563113"/>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7</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2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2C494FA5" w:rsidR="00466901" w:rsidRPr="00466901" w:rsidRDefault="00466901" w:rsidP="00466901">
      <w:pPr>
        <w:pStyle w:val="Caption"/>
        <w:rPr>
          <w:b w:val="0"/>
          <w:bCs w:val="0"/>
          <w:sz w:val="24"/>
          <w:szCs w:val="24"/>
        </w:rPr>
      </w:pPr>
      <w:bookmarkStart w:id="225" w:name="_Toc120563114"/>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8</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25"/>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5937B170" w:rsidR="00E760B0" w:rsidRDefault="00E760B0" w:rsidP="00466901"/>
    <w:p w14:paraId="489EFEA9" w14:textId="77777777" w:rsidR="00497CF0" w:rsidRPr="00466901" w:rsidRDefault="00497CF0" w:rsidP="00466901"/>
    <w:p w14:paraId="7E5A1D7E" w14:textId="77777777" w:rsidR="00C51B0C" w:rsidRPr="00D271C1" w:rsidRDefault="00C51B0C" w:rsidP="003D592C">
      <w:pPr>
        <w:pStyle w:val="Heading4"/>
        <w:numPr>
          <w:ilvl w:val="3"/>
          <w:numId w:val="1"/>
        </w:numPr>
      </w:pPr>
      <w:r w:rsidRPr="00D271C1">
        <w:lastRenderedPageBreak/>
        <w:t>Data Store</w:t>
      </w:r>
      <w:bookmarkEnd w:id="213"/>
      <w:bookmarkEnd w:id="214"/>
      <w:bookmarkEnd w:id="215"/>
      <w:bookmarkEnd w:id="216"/>
      <w:bookmarkEnd w:id="217"/>
      <w:bookmarkEnd w:id="218"/>
      <w:bookmarkEnd w:id="219"/>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5AEFDD2F" w:rsidR="00C51B0C" w:rsidRPr="00DB3952" w:rsidRDefault="00C51B0C" w:rsidP="00C51B0C">
      <w:pPr>
        <w:pStyle w:val="Caption"/>
        <w:rPr>
          <w:b w:val="0"/>
          <w:bCs w:val="0"/>
          <w:sz w:val="24"/>
          <w:szCs w:val="24"/>
        </w:rPr>
      </w:pPr>
      <w:bookmarkStart w:id="226" w:name="_Toc120563115"/>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9</w:t>
      </w:r>
      <w:r w:rsidR="00BA32A7">
        <w:rPr>
          <w:b w:val="0"/>
          <w:bCs w:val="0"/>
          <w:sz w:val="24"/>
          <w:szCs w:val="24"/>
        </w:rPr>
        <w:fldChar w:fldCharType="end"/>
      </w:r>
      <w:r>
        <w:rPr>
          <w:b w:val="0"/>
          <w:bCs w:val="0"/>
          <w:sz w:val="24"/>
          <w:szCs w:val="24"/>
        </w:rPr>
        <w:t>: List of all Data Stores</w:t>
      </w:r>
      <w:bookmarkEnd w:id="226"/>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p>
    <w:p w14:paraId="0655AE46" w14:textId="77777777" w:rsidR="00E760B0" w:rsidRDefault="00E760B0" w:rsidP="00C51B0C">
      <w:pPr>
        <w:pStyle w:val="Caption"/>
      </w:pPr>
    </w:p>
    <w:p w14:paraId="354238CD" w14:textId="1115CA49" w:rsidR="00C51B0C" w:rsidRPr="00DB3952" w:rsidRDefault="00C51B0C" w:rsidP="00C51B0C">
      <w:pPr>
        <w:pStyle w:val="Caption"/>
        <w:rPr>
          <w:b w:val="0"/>
          <w:bCs w:val="0"/>
          <w:sz w:val="24"/>
          <w:szCs w:val="24"/>
        </w:rPr>
      </w:pPr>
      <w:bookmarkStart w:id="227" w:name="_Toc120563116"/>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10</w:t>
      </w:r>
      <w:r w:rsidR="00BA32A7">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2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376A3B14" w14:textId="1F025410" w:rsidR="00E760B0" w:rsidRDefault="00E760B0" w:rsidP="00C51B0C"/>
    <w:p w14:paraId="375FB2DE" w14:textId="15788F5A" w:rsidR="00497CF0" w:rsidRDefault="00497CF0" w:rsidP="00C51B0C"/>
    <w:p w14:paraId="4D202B6A" w14:textId="5C4DCDBA" w:rsidR="00497CF0" w:rsidRDefault="00497CF0" w:rsidP="00C51B0C"/>
    <w:p w14:paraId="2FDA3CC0" w14:textId="11F01615" w:rsidR="00497CF0" w:rsidRDefault="00497CF0" w:rsidP="00C51B0C"/>
    <w:p w14:paraId="428BE51E" w14:textId="24F5F11E" w:rsidR="00497CF0" w:rsidRDefault="00497CF0" w:rsidP="00C51B0C"/>
    <w:p w14:paraId="0A2FE478" w14:textId="43F639F0" w:rsidR="00497CF0" w:rsidRDefault="00497CF0" w:rsidP="00C51B0C"/>
    <w:p w14:paraId="58197E88" w14:textId="194BC9DF" w:rsidR="00497CF0" w:rsidRDefault="00497CF0" w:rsidP="00C51B0C"/>
    <w:p w14:paraId="0B8C3912" w14:textId="77777777" w:rsidR="00497CF0" w:rsidRDefault="00497CF0" w:rsidP="00C51B0C"/>
    <w:p w14:paraId="51697FFA" w14:textId="77777777" w:rsidR="00E760B0" w:rsidRDefault="00E760B0" w:rsidP="00C51B0C"/>
    <w:p w14:paraId="70C42F35" w14:textId="46DE8A8B" w:rsidR="00C51B0C" w:rsidRPr="00081E15" w:rsidRDefault="00C51B0C" w:rsidP="00C51B0C">
      <w:pPr>
        <w:pStyle w:val="Caption"/>
        <w:rPr>
          <w:b w:val="0"/>
          <w:bCs w:val="0"/>
          <w:sz w:val="24"/>
          <w:szCs w:val="24"/>
        </w:rPr>
      </w:pPr>
      <w:bookmarkStart w:id="228" w:name="_Toc12056311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11</w:t>
      </w:r>
      <w:r w:rsidR="00BA32A7">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2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16B76A47" w:rsidR="009A6756" w:rsidRPr="00081E15" w:rsidRDefault="009A6756" w:rsidP="009A6756">
      <w:pPr>
        <w:pStyle w:val="Caption"/>
        <w:rPr>
          <w:b w:val="0"/>
          <w:bCs w:val="0"/>
          <w:sz w:val="24"/>
          <w:szCs w:val="24"/>
        </w:rPr>
      </w:pPr>
      <w:bookmarkStart w:id="229" w:name="_Toc12056311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12</w:t>
      </w:r>
      <w:r w:rsidR="00BA32A7">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19F9A10D" w:rsidR="004102F1" w:rsidRPr="00E760B0" w:rsidRDefault="004102F1" w:rsidP="004102F1">
      <w:pPr>
        <w:pStyle w:val="Caption"/>
        <w:rPr>
          <w:b w:val="0"/>
          <w:bCs w:val="0"/>
          <w:sz w:val="24"/>
          <w:szCs w:val="24"/>
        </w:rPr>
      </w:pPr>
      <w:bookmarkStart w:id="230" w:name="_Toc120563119"/>
      <w:r w:rsidRPr="00E760B0">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13</w:t>
      </w:r>
      <w:r w:rsidR="00BA32A7">
        <w:rPr>
          <w:b w:val="0"/>
          <w:bCs w:val="0"/>
          <w:sz w:val="24"/>
          <w:szCs w:val="24"/>
        </w:rPr>
        <w:fldChar w:fldCharType="end"/>
      </w:r>
      <w:r w:rsidRPr="00E760B0">
        <w:rPr>
          <w:b w:val="0"/>
          <w:bCs w:val="0"/>
          <w:sz w:val="24"/>
          <w:szCs w:val="24"/>
        </w:rPr>
        <w:t>: Data Store Description of Medical record database</w:t>
      </w:r>
      <w:bookmarkEnd w:id="23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9"/>
          <w:headerReference w:type="default" r:id="rId40"/>
          <w:footerReference w:type="even" r:id="rId41"/>
          <w:footerReference w:type="default" r:id="rId42"/>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31" w:name="_Toc165641800"/>
      <w:bookmarkStart w:id="232" w:name="_Toc166272247"/>
      <w:bookmarkStart w:id="233" w:name="_Toc166388899"/>
      <w:bookmarkStart w:id="234" w:name="_Toc183509367"/>
      <w:bookmarkStart w:id="235" w:name="_Toc183533997"/>
      <w:bookmarkStart w:id="236" w:name="_Toc183534225"/>
      <w:bookmarkStart w:id="237" w:name="_Toc232926014"/>
      <w:r>
        <w:lastRenderedPageBreak/>
        <w:t>Data Element</w:t>
      </w:r>
      <w:bookmarkEnd w:id="231"/>
      <w:bookmarkEnd w:id="232"/>
      <w:bookmarkEnd w:id="233"/>
      <w:bookmarkEnd w:id="234"/>
      <w:bookmarkEnd w:id="235"/>
      <w:bookmarkEnd w:id="236"/>
      <w:bookmarkEnd w:id="237"/>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71711DC7" w:rsidR="00C51B0C" w:rsidRPr="00081E15" w:rsidRDefault="00C51B0C" w:rsidP="00C51B0C">
      <w:pPr>
        <w:pStyle w:val="Caption"/>
        <w:rPr>
          <w:b w:val="0"/>
          <w:bCs w:val="0"/>
          <w:sz w:val="24"/>
          <w:szCs w:val="24"/>
        </w:rPr>
      </w:pPr>
      <w:bookmarkStart w:id="238" w:name="_Toc120563120"/>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14</w:t>
      </w:r>
      <w:r w:rsidR="00BA32A7">
        <w:rPr>
          <w:b w:val="0"/>
          <w:bCs w:val="0"/>
          <w:sz w:val="24"/>
          <w:szCs w:val="24"/>
        </w:rPr>
        <w:fldChar w:fldCharType="end"/>
      </w:r>
      <w:r w:rsidRPr="00081E15">
        <w:rPr>
          <w:b w:val="0"/>
          <w:bCs w:val="0"/>
          <w:sz w:val="24"/>
          <w:szCs w:val="24"/>
        </w:rPr>
        <w:t>: List of All Data Elements</w:t>
      </w:r>
      <w:bookmarkEnd w:id="238"/>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3"/>
          <w:headerReference w:type="default" r:id="rId44"/>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39" w:name="_Toc165641801"/>
      <w:bookmarkStart w:id="240" w:name="_Toc166272248"/>
      <w:bookmarkStart w:id="241" w:name="_Toc166388900"/>
      <w:bookmarkStart w:id="242" w:name="_Toc183509368"/>
      <w:bookmarkStart w:id="243" w:name="_Toc183509458"/>
      <w:bookmarkStart w:id="244" w:name="_Toc183533998"/>
      <w:bookmarkStart w:id="245" w:name="_Toc183534226"/>
      <w:bookmarkStart w:id="246" w:name="_Toc232925374"/>
      <w:bookmarkStart w:id="247" w:name="_Toc232925454"/>
      <w:bookmarkStart w:id="248" w:name="_Toc232926015"/>
      <w:bookmarkStart w:id="249" w:name="_Toc232926106"/>
      <w:bookmarkStart w:id="250" w:name="_Toc232926229"/>
      <w:bookmarkStart w:id="251" w:name="_Toc120318158"/>
      <w:r>
        <w:lastRenderedPageBreak/>
        <w:t>Database Analysis and Design</w:t>
      </w:r>
      <w:bookmarkEnd w:id="239"/>
      <w:bookmarkEnd w:id="240"/>
      <w:bookmarkEnd w:id="241"/>
      <w:bookmarkEnd w:id="242"/>
      <w:bookmarkEnd w:id="243"/>
      <w:bookmarkEnd w:id="244"/>
      <w:bookmarkEnd w:id="245"/>
      <w:bookmarkEnd w:id="246"/>
      <w:bookmarkEnd w:id="247"/>
      <w:bookmarkEnd w:id="248"/>
      <w:bookmarkEnd w:id="249"/>
      <w:bookmarkEnd w:id="250"/>
      <w:bookmarkEnd w:id="251"/>
    </w:p>
    <w:p w14:paraId="37050821" w14:textId="77777777" w:rsidR="00F90012" w:rsidRDefault="00F90012" w:rsidP="00F90012">
      <w:pPr>
        <w:pStyle w:val="NormalWeb"/>
        <w:spacing w:before="0" w:beforeAutospacing="0" w:after="0" w:afterAutospacing="0" w:line="360" w:lineRule="auto"/>
        <w:ind w:firstLine="720"/>
        <w:jc w:val="both"/>
      </w:pPr>
      <w:r>
        <w:rPr>
          <w:color w:val="000000"/>
        </w:rPr>
        <w:t>The systems are created with interactive together which contain the entities, relationships, and attributes. Each entity will contain its data as attributes that represent the needed data as well as primary key and foreign key which can be used in SQL. The attribute contains the data that is relevant to them which some data can be null, and some data must fill in. However, this design and analysis are simply examples but cover all main users and data in our game system.</w:t>
      </w:r>
    </w:p>
    <w:p w14:paraId="788996F1" w14:textId="77777777" w:rsidR="00C51B0C" w:rsidRDefault="00C51B0C" w:rsidP="00C51B0C">
      <w:pPr>
        <w:pStyle w:val="TXTParagraph"/>
        <w:sectPr w:rsidR="00C51B0C" w:rsidSect="000E0270">
          <w:headerReference w:type="even" r:id="rId45"/>
          <w:headerReference w:type="default" r:id="rId46"/>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52" w:name="_Toc165641802"/>
      <w:bookmarkStart w:id="253" w:name="_Toc166272249"/>
      <w:bookmarkStart w:id="254" w:name="_Toc166388901"/>
      <w:bookmarkStart w:id="255" w:name="_Toc183509369"/>
      <w:bookmarkStart w:id="256" w:name="_Toc183509459"/>
      <w:bookmarkStart w:id="257" w:name="_Toc183533999"/>
      <w:bookmarkStart w:id="258" w:name="_Toc183534227"/>
      <w:bookmarkStart w:id="259" w:name="_Toc232925375"/>
      <w:bookmarkStart w:id="260" w:name="_Toc232925455"/>
      <w:bookmarkStart w:id="261" w:name="_Toc232926016"/>
      <w:bookmarkStart w:id="262" w:name="_Toc232926107"/>
      <w:bookmarkStart w:id="263" w:name="_Toc232926230"/>
      <w:bookmarkStart w:id="264" w:name="_Toc120318159"/>
      <w:r>
        <w:lastRenderedPageBreak/>
        <w:t>ER-Diagram</w:t>
      </w:r>
      <w:bookmarkEnd w:id="252"/>
      <w:bookmarkEnd w:id="253"/>
      <w:bookmarkEnd w:id="254"/>
      <w:bookmarkEnd w:id="255"/>
      <w:bookmarkEnd w:id="256"/>
      <w:bookmarkEnd w:id="257"/>
      <w:bookmarkEnd w:id="258"/>
      <w:bookmarkEnd w:id="259"/>
      <w:bookmarkEnd w:id="260"/>
      <w:bookmarkEnd w:id="261"/>
      <w:bookmarkEnd w:id="262"/>
      <w:bookmarkEnd w:id="263"/>
      <w:bookmarkEnd w:id="264"/>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418FCDBF" w:rsidR="00C51B0C" w:rsidRPr="0095135B" w:rsidRDefault="00A5758E" w:rsidP="00B83F63">
            <w:pPr>
              <w:pStyle w:val="IMGCenteredFrame"/>
              <w:keepNext/>
              <w:spacing w:after="120"/>
            </w:pPr>
            <w:r>
              <w:rPr>
                <w:noProof/>
              </w:rPr>
              <w:drawing>
                <wp:inline distT="0" distB="0" distL="0" distR="0" wp14:anchorId="44D4FB98" wp14:editId="163D2E1A">
                  <wp:extent cx="7556046" cy="3505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33930" cy="3541330"/>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26C24DE9" w:rsidR="007779A4" w:rsidRPr="00E96579" w:rsidRDefault="000B0B77" w:rsidP="007779A4">
            <w:pPr>
              <w:spacing w:after="120"/>
              <w:rPr>
                <w:rFonts w:eastAsia="SimSun"/>
              </w:rPr>
            </w:pPr>
            <w:r w:rsidRPr="006F0498">
              <w:rPr>
                <w:rStyle w:val="DECBold"/>
              </w:rPr>
              <w:t>Project:</w:t>
            </w:r>
            <w:r w:rsidR="007779A4" w:rsidRPr="00E96579">
              <w:rPr>
                <w:rFonts w:eastAsia="SimSun"/>
              </w:rPr>
              <w:t xml:space="preserve"> </w:t>
            </w:r>
            <w:r w:rsidR="007779A4">
              <w:rPr>
                <w:rFonts w:eastAsia="SimSun"/>
              </w:rPr>
              <w:t>Sport Injury and Illness Recording Application</w:t>
            </w:r>
          </w:p>
          <w:p w14:paraId="3313C379" w14:textId="3638FA2A" w:rsidR="007779A4" w:rsidRPr="00E96579" w:rsidRDefault="000B0B77" w:rsidP="007779A4">
            <w:pPr>
              <w:spacing w:after="120"/>
              <w:rPr>
                <w:rFonts w:eastAsia="SimSun"/>
              </w:rPr>
            </w:pPr>
            <w:r w:rsidRPr="006F0498">
              <w:rPr>
                <w:rStyle w:val="DECBold"/>
              </w:rPr>
              <w:t>System:</w:t>
            </w:r>
            <w:r w:rsidR="007779A4" w:rsidRPr="00E96579">
              <w:rPr>
                <w:rFonts w:eastAsia="SimSun"/>
              </w:rPr>
              <w:t xml:space="preserve"> </w:t>
            </w:r>
            <w:r w:rsidR="007779A4">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6E5C314D" w:rsidR="007779A4" w:rsidRPr="00E96579" w:rsidRDefault="007779A4" w:rsidP="007779A4">
            <w:pPr>
              <w:spacing w:after="120"/>
              <w:rPr>
                <w:rFonts w:eastAsia="SimSun"/>
              </w:rPr>
            </w:pPr>
            <w:r w:rsidRPr="006F0498">
              <w:rPr>
                <w:rStyle w:val="DECBold"/>
              </w:rPr>
              <w:t xml:space="preserve">Major </w:t>
            </w:r>
            <w:r w:rsidR="000B0B77" w:rsidRPr="006F0498">
              <w:rPr>
                <w:rStyle w:val="DECBold"/>
              </w:rPr>
              <w:t>Advisor:</w:t>
            </w:r>
            <w:r w:rsidRPr="00E96579">
              <w:rPr>
                <w:rFonts w:eastAsia="SimSun"/>
              </w:rPr>
              <w:t xml:space="preserve"> </w:t>
            </w:r>
            <w:r>
              <w:rPr>
                <w:rFonts w:eastAsia="SimSun"/>
              </w:rPr>
              <w:t>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C51B0C" w14:paraId="7AF4D6B5" w14:textId="77777777" w:rsidTr="007779A4">
        <w:tc>
          <w:tcPr>
            <w:tcW w:w="13264" w:type="dxa"/>
            <w:gridSpan w:val="2"/>
            <w:tcBorders>
              <w:top w:val="single" w:sz="4" w:space="0" w:color="auto"/>
              <w:bottom w:val="single" w:sz="12" w:space="0" w:color="auto"/>
            </w:tcBorders>
          </w:tcPr>
          <w:p w14:paraId="6BAD85D9" w14:textId="1A8AFF73" w:rsidR="00C51B0C" w:rsidRPr="00E96579" w:rsidRDefault="000B0B77" w:rsidP="00B83F63">
            <w:pPr>
              <w:spacing w:after="120"/>
              <w:rPr>
                <w:rFonts w:eastAsia="SimSun"/>
              </w:rPr>
            </w:pPr>
            <w:r w:rsidRPr="006F0498">
              <w:rPr>
                <w:rStyle w:val="DECBold"/>
              </w:rPr>
              <w:t>Description:</w:t>
            </w:r>
            <w:r w:rsidR="00C51B0C" w:rsidRPr="00E96579">
              <w:rPr>
                <w:rFonts w:eastAsia="SimSun"/>
              </w:rPr>
              <w:t xml:space="preserve"> </w:t>
            </w:r>
            <w:r w:rsidR="007779A4">
              <w:rPr>
                <w:rFonts w:eastAsia="SimSun"/>
              </w:rPr>
              <w:t>This is ER-Diagram of SIRA</w:t>
            </w:r>
            <w:r w:rsidR="00FC6A11">
              <w:rPr>
                <w:rFonts w:eastAsia="SimSun"/>
              </w:rPr>
              <w:t xml:space="preserve"> including</w:t>
            </w:r>
            <w:r w:rsidR="000325DC">
              <w:rPr>
                <w:rFonts w:eastAsia="SimSun"/>
              </w:rPr>
              <w:t xml:space="preserve"> </w:t>
            </w:r>
            <w:r w:rsidR="00FC6A11">
              <w:rPr>
                <w:rFonts w:eastAsia="SimSun"/>
              </w:rPr>
              <w:t>four</w:t>
            </w:r>
            <w:r w:rsidR="000325DC">
              <w:rPr>
                <w:rFonts w:eastAsia="SimSun"/>
              </w:rPr>
              <w:t xml:space="preserve"> entities that are </w:t>
            </w:r>
            <w:r w:rsidR="004C1F8D">
              <w:rPr>
                <w:rFonts w:eastAsia="SimSun"/>
              </w:rPr>
              <w:t>superclass</w:t>
            </w:r>
            <w:r w:rsidR="00FC6A11">
              <w:rPr>
                <w:rFonts w:eastAsia="SimSun"/>
              </w:rPr>
              <w:t>.</w:t>
            </w:r>
            <w:r w:rsidR="004C1F8D">
              <w:rPr>
                <w:rFonts w:eastAsia="SimSun"/>
              </w:rPr>
              <w:t xml:space="preserve"> User</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“A</w:t>
            </w:r>
            <w:r w:rsidR="004C1F8D">
              <w:rPr>
                <w:rFonts w:eastAsia="SimSun"/>
              </w:rPr>
              <w:t>thlete</w:t>
            </w:r>
            <w:r w:rsidR="00FC6A11">
              <w:rPr>
                <w:rFonts w:eastAsia="SimSun"/>
              </w:rPr>
              <w:t>”</w:t>
            </w:r>
            <w:r w:rsidR="004C1F8D">
              <w:rPr>
                <w:rFonts w:eastAsia="SimSun"/>
              </w:rPr>
              <w:t xml:space="preserve"> and </w:t>
            </w:r>
            <w:r w:rsidR="00FC6A11">
              <w:rPr>
                <w:rFonts w:eastAsia="SimSun"/>
              </w:rPr>
              <w:t>“Staff”.</w:t>
            </w:r>
            <w:r w:rsidR="004C1F8D">
              <w:rPr>
                <w:rFonts w:eastAsia="SimSun"/>
              </w:rPr>
              <w:t xml:space="preserve"> </w:t>
            </w:r>
            <w:r w:rsidR="00FC6A11">
              <w:rPr>
                <w:rFonts w:eastAsia="SimSun"/>
              </w:rPr>
              <w:t>Questionnaire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HealthQuestionnaire</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PhysicalQuestionnaire</w:t>
            </w:r>
            <w:proofErr w:type="spellEnd"/>
            <w:r w:rsidR="00FC6A11">
              <w:rPr>
                <w:rFonts w:eastAsia="SimSun"/>
              </w:rPr>
              <w:t xml:space="preserve">”. </w:t>
            </w:r>
            <w:proofErr w:type="spellStart"/>
            <w:r w:rsidR="004C1F8D">
              <w:rPr>
                <w:rFonts w:eastAsia="SimSun"/>
              </w:rPr>
              <w:t>MedicalRecord</w:t>
            </w:r>
            <w:proofErr w:type="spellEnd"/>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IllnessRecord</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InjuryRecord</w:t>
            </w:r>
            <w:proofErr w:type="spellEnd"/>
            <w:r w:rsidR="00FC6A11">
              <w:rPr>
                <w:rFonts w:eastAsia="SimSun"/>
              </w:rPr>
              <w:t xml:space="preserve">”. </w:t>
            </w:r>
            <w:r w:rsidR="004C1F8D">
              <w:rPr>
                <w:rFonts w:eastAsia="SimSun"/>
              </w:rPr>
              <w:t>Message</w:t>
            </w:r>
            <w:r w:rsidR="00FC6A11">
              <w:rPr>
                <w:rFonts w:eastAsia="SimSun"/>
              </w:rPr>
              <w:t xml:space="preserve"> </w:t>
            </w:r>
            <w:r w:rsidR="004C1F8D">
              <w:rPr>
                <w:rFonts w:eastAsia="SimSun"/>
              </w:rPr>
              <w:t>is weak entity</w:t>
            </w:r>
            <w:r w:rsidR="00FC6A11">
              <w:rPr>
                <w:rFonts w:eastAsia="SimSun"/>
              </w:rPr>
              <w:t xml:space="preserve"> from Medical Record</w:t>
            </w:r>
            <w:r w:rsidR="004C1F8D">
              <w:rPr>
                <w:rFonts w:eastAsia="SimSun"/>
              </w:rPr>
              <w:t>.</w:t>
            </w:r>
          </w:p>
        </w:tc>
      </w:tr>
    </w:tbl>
    <w:p w14:paraId="77492378" w14:textId="6B997DA6" w:rsidR="00C51B0C" w:rsidRDefault="00C51B0C" w:rsidP="00836E5B">
      <w:pPr>
        <w:pStyle w:val="IMGCaption"/>
        <w:sectPr w:rsidR="00C51B0C" w:rsidSect="00466F60">
          <w:headerReference w:type="even" r:id="rId48"/>
          <w:headerReference w:type="default" r:id="rId49"/>
          <w:pgSz w:w="16838" w:h="11906" w:orient="landscape" w:code="9"/>
          <w:pgMar w:top="900" w:right="2126" w:bottom="1418" w:left="1418" w:header="720" w:footer="720" w:gutter="0"/>
          <w:cols w:space="720"/>
          <w:formProt w:val="0"/>
          <w:docGrid w:linePitch="360"/>
        </w:sectPr>
      </w:pPr>
      <w:bookmarkStart w:id="265" w:name="_Toc241914357"/>
      <w:bookmarkStart w:id="266" w:name="_Toc120563139"/>
      <w:r>
        <w:t xml:space="preserve">Figure </w:t>
      </w:r>
      <w:fldSimple w:instr=" STYLEREF 1 \s ">
        <w:r w:rsidR="00B67519">
          <w:rPr>
            <w:noProof/>
          </w:rPr>
          <w:t>3</w:t>
        </w:r>
      </w:fldSimple>
      <w:r w:rsidR="00B67519">
        <w:t>.</w:t>
      </w:r>
      <w:fldSimple w:instr=" SEQ Figure \* ARABIC \s 1 ">
        <w:r w:rsidR="00B67519">
          <w:rPr>
            <w:noProof/>
          </w:rPr>
          <w:t>6</w:t>
        </w:r>
      </w:fldSimple>
      <w:r w:rsidRPr="001E7841">
        <w:t xml:space="preserve">: </w:t>
      </w:r>
      <w:bookmarkEnd w:id="265"/>
      <w:r w:rsidR="00E20B47">
        <w:t xml:space="preserve">Conceptual </w:t>
      </w:r>
      <w:r w:rsidR="004C1F8D">
        <w:t>ER-Diagram of SIRA</w:t>
      </w:r>
      <w:r w:rsidR="00836E5B">
        <w:t xml:space="preserve"> Database</w:t>
      </w:r>
      <w:bookmarkEnd w:id="266"/>
    </w:p>
    <w:p w14:paraId="4BE2A742" w14:textId="77777777" w:rsidR="00C51B0C" w:rsidRPr="0062477E" w:rsidRDefault="00C51B0C" w:rsidP="003D592C">
      <w:pPr>
        <w:pStyle w:val="Heading3"/>
        <w:numPr>
          <w:ilvl w:val="2"/>
          <w:numId w:val="1"/>
        </w:numPr>
      </w:pPr>
      <w:bookmarkStart w:id="267" w:name="_Toc157846530"/>
      <w:bookmarkStart w:id="268" w:name="_Toc165641803"/>
      <w:bookmarkStart w:id="269" w:name="_Toc166272250"/>
      <w:bookmarkStart w:id="270" w:name="_Toc166388902"/>
      <w:bookmarkStart w:id="271" w:name="_Toc183509370"/>
      <w:bookmarkStart w:id="272" w:name="_Toc183509460"/>
      <w:bookmarkStart w:id="273" w:name="_Toc183534000"/>
      <w:bookmarkStart w:id="274" w:name="_Toc183534228"/>
      <w:bookmarkStart w:id="275" w:name="_Toc232925376"/>
      <w:bookmarkStart w:id="276" w:name="_Toc232925456"/>
      <w:bookmarkStart w:id="277" w:name="_Toc232926017"/>
      <w:bookmarkStart w:id="278" w:name="_Toc232926108"/>
      <w:bookmarkStart w:id="279" w:name="_Toc232926231"/>
      <w:bookmarkStart w:id="280" w:name="_Toc120318160"/>
      <w:r w:rsidRPr="0062477E">
        <w:lastRenderedPageBreak/>
        <w:t>Relational Schema</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w:t>
      </w:r>
      <w:proofErr w:type="gramStart"/>
      <w:r w:rsidRPr="00012CA1">
        <w:t>italic</w:t>
      </w:r>
      <w:proofErr w:type="gramEnd"/>
      <w:r w:rsidRPr="00012CA1">
        <w:t xml:space="preserve">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81" w:name="_Toc163803836"/>
      <w:bookmarkStart w:id="282" w:name="_Toc166272417"/>
      <w:bookmarkStart w:id="283" w:name="_Toc166382073"/>
      <w:bookmarkStart w:id="284" w:name="_Toc181675815"/>
      <w:bookmarkStart w:id="285" w:name="_Toc183535952"/>
    </w:p>
    <w:p w14:paraId="26B7CFE0" w14:textId="7F497FAA" w:rsidR="00C51B0C" w:rsidRPr="00C45129" w:rsidRDefault="00C51B0C" w:rsidP="00C51B0C">
      <w:pPr>
        <w:pStyle w:val="TBLCaption"/>
      </w:pPr>
      <w:bookmarkStart w:id="286" w:name="_Toc241914350"/>
      <w:bookmarkStart w:id="287" w:name="_Toc120563121"/>
      <w:r w:rsidRPr="00C45129">
        <w:t xml:space="preserve">Table </w:t>
      </w:r>
      <w:fldSimple w:instr=" STYLEREF 1 \s ">
        <w:r w:rsidR="00BA32A7">
          <w:rPr>
            <w:noProof/>
          </w:rPr>
          <w:t>3</w:t>
        </w:r>
      </w:fldSimple>
      <w:r w:rsidR="00BA32A7">
        <w:t>.</w:t>
      </w:r>
      <w:fldSimple w:instr=" SEQ Table \* ARABIC \s 1 ">
        <w:r w:rsidR="00BA32A7">
          <w:rPr>
            <w:noProof/>
          </w:rPr>
          <w:t>15</w:t>
        </w:r>
      </w:fldSimple>
      <w:r w:rsidRPr="00C45129">
        <w:t xml:space="preserve">: List of all Tables in </w:t>
      </w:r>
      <w:bookmarkEnd w:id="281"/>
      <w:bookmarkEnd w:id="282"/>
      <w:bookmarkEnd w:id="283"/>
      <w:bookmarkEnd w:id="284"/>
      <w:bookmarkEnd w:id="285"/>
      <w:r w:rsidRPr="00C45129">
        <w:t>Our System Database</w:t>
      </w:r>
      <w:bookmarkEnd w:id="286"/>
      <w:bookmarkEnd w:id="287"/>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69206D6D" w:rsidR="00C51B0C" w:rsidRPr="00E96579" w:rsidRDefault="00FC6A11" w:rsidP="00DB77EA">
            <w:pPr>
              <w:rPr>
                <w:rFonts w:eastAsia="SimSun"/>
              </w:rPr>
            </w:pPr>
            <w:r>
              <w:rPr>
                <w:rFonts w:eastAsia="SimSun"/>
              </w:rPr>
              <w:t>Master</w:t>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39C39AA7" w:rsidR="00C51B0C" w:rsidRPr="00E96579" w:rsidRDefault="00FC6A11" w:rsidP="00DB77EA">
            <w:pPr>
              <w:rPr>
                <w:rFonts w:eastAsia="SimSun"/>
              </w:rPr>
            </w:pPr>
            <w:r>
              <w:rPr>
                <w:rFonts w:eastAsia="SimSun"/>
              </w:rPr>
              <w:t>Master</w:t>
            </w:r>
          </w:p>
        </w:tc>
        <w:tc>
          <w:tcPr>
            <w:tcW w:w="3475" w:type="dxa"/>
          </w:tcPr>
          <w:p w14:paraId="03034520" w14:textId="74C5BA35" w:rsidR="00C51B0C" w:rsidRPr="00E96579" w:rsidRDefault="004C1F8D" w:rsidP="00DB77EA">
            <w:pPr>
              <w:rPr>
                <w:rFonts w:eastAsia="SimSun"/>
              </w:rPr>
            </w:pPr>
            <w:r>
              <w:rPr>
                <w:rFonts w:eastAsia="SimSun"/>
              </w:rPr>
              <w:t>It is the subclass that collects the information of 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proofErr w:type="spellStart"/>
            <w:r>
              <w:rPr>
                <w:rFonts w:eastAsia="SimSun"/>
              </w:rPr>
              <w:t>HealthQuestionnaire</w:t>
            </w:r>
            <w:proofErr w:type="spellEnd"/>
          </w:p>
        </w:tc>
        <w:tc>
          <w:tcPr>
            <w:tcW w:w="1490" w:type="dxa"/>
          </w:tcPr>
          <w:p w14:paraId="399B40FA" w14:textId="34293F65" w:rsidR="00C51B0C" w:rsidRPr="00E96579" w:rsidRDefault="00FC6A11" w:rsidP="00DB77EA">
            <w:pPr>
              <w:rPr>
                <w:rFonts w:eastAsia="SimSun"/>
              </w:rPr>
            </w:pPr>
            <w:r>
              <w:rPr>
                <w:rFonts w:eastAsia="SimSun"/>
              </w:rPr>
              <w:t>Base</w:t>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proofErr w:type="spellStart"/>
            <w:r>
              <w:rPr>
                <w:rFonts w:eastAsia="SimSun"/>
              </w:rPr>
              <w:t>PhysicalQuestionnaire</w:t>
            </w:r>
            <w:proofErr w:type="spellEnd"/>
          </w:p>
        </w:tc>
        <w:tc>
          <w:tcPr>
            <w:tcW w:w="1490" w:type="dxa"/>
          </w:tcPr>
          <w:p w14:paraId="2E466BA9" w14:textId="3B356083" w:rsidR="00C51B0C" w:rsidRPr="00E96579" w:rsidRDefault="00FC6A11" w:rsidP="00DB77EA">
            <w:pPr>
              <w:rPr>
                <w:rFonts w:eastAsia="SimSun"/>
              </w:rPr>
            </w:pPr>
            <w:r>
              <w:rPr>
                <w:rFonts w:eastAsia="SimSun"/>
              </w:rPr>
              <w:t>Base</w:t>
            </w:r>
          </w:p>
        </w:tc>
        <w:tc>
          <w:tcPr>
            <w:tcW w:w="3475" w:type="dxa"/>
          </w:tcPr>
          <w:p w14:paraId="5E9D063D" w14:textId="42497ACA" w:rsidR="00C51B0C" w:rsidRPr="00E96579" w:rsidRDefault="008326B8" w:rsidP="00DB77EA">
            <w:pPr>
              <w:rPr>
                <w:rFonts w:eastAsia="SimSun"/>
              </w:rPr>
            </w:pPr>
            <w:r>
              <w:rPr>
                <w:rFonts w:eastAsia="SimSun"/>
              </w:rPr>
              <w:t xml:space="preserve">It is the subclass that collects </w:t>
            </w:r>
            <w:proofErr w:type="gramStart"/>
            <w:r>
              <w:rPr>
                <w:rFonts w:eastAsia="SimSun"/>
              </w:rPr>
              <w:t>all of</w:t>
            </w:r>
            <w:proofErr w:type="gramEnd"/>
            <w:r>
              <w:rPr>
                <w:rFonts w:eastAsia="SimSun"/>
              </w:rPr>
              <w:t xml:space="preserve"> physical questionnaires 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proofErr w:type="spellStart"/>
            <w:r>
              <w:rPr>
                <w:rFonts w:eastAsia="SimSun"/>
              </w:rPr>
              <w:t>IllnessRecord</w:t>
            </w:r>
            <w:proofErr w:type="spellEnd"/>
          </w:p>
        </w:tc>
        <w:tc>
          <w:tcPr>
            <w:tcW w:w="1490" w:type="dxa"/>
          </w:tcPr>
          <w:p w14:paraId="41B4222A" w14:textId="6FE96C59" w:rsidR="00C51B0C" w:rsidRPr="00E96579" w:rsidRDefault="00FC6A11" w:rsidP="00DB77EA">
            <w:pPr>
              <w:rPr>
                <w:rFonts w:eastAsia="SimSun"/>
              </w:rPr>
            </w:pPr>
            <w:r>
              <w:rPr>
                <w:rFonts w:eastAsia="SimSun"/>
              </w:rPr>
              <w:t>Base</w:t>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proofErr w:type="spellStart"/>
            <w:r>
              <w:rPr>
                <w:rFonts w:eastAsia="SimSun"/>
              </w:rPr>
              <w:t>InjuryRecord</w:t>
            </w:r>
            <w:proofErr w:type="spellEnd"/>
          </w:p>
        </w:tc>
        <w:tc>
          <w:tcPr>
            <w:tcW w:w="1490" w:type="dxa"/>
          </w:tcPr>
          <w:p w14:paraId="7AF507F0" w14:textId="57EBE6EF" w:rsidR="00C51B0C" w:rsidRPr="00E96579" w:rsidRDefault="00FC6A11" w:rsidP="00DB77EA">
            <w:pPr>
              <w:rPr>
                <w:rFonts w:eastAsia="SimSun"/>
              </w:rPr>
            </w:pPr>
            <w:r>
              <w:rPr>
                <w:rFonts w:eastAsia="SimSun"/>
              </w:rPr>
              <w:t>Base</w:t>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injury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46DC2D5B" w:rsidR="00C51B0C" w:rsidRPr="00E96579" w:rsidRDefault="000B0B77" w:rsidP="00DB77EA">
            <w:pPr>
              <w:rPr>
                <w:rFonts w:eastAsia="SimSun"/>
              </w:rPr>
            </w:pPr>
            <w:r>
              <w:rPr>
                <w:rFonts w:eastAsia="SimSun"/>
              </w:rPr>
              <w:t>Base</w:t>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180" w:type="dxa"/>
        <w:tblInd w:w="-995" w:type="dxa"/>
        <w:tblLayout w:type="fixed"/>
        <w:tblLook w:val="04A0" w:firstRow="1" w:lastRow="0" w:firstColumn="1" w:lastColumn="0" w:noHBand="0" w:noVBand="1"/>
      </w:tblPr>
      <w:tblGrid>
        <w:gridCol w:w="900"/>
        <w:gridCol w:w="1350"/>
        <w:gridCol w:w="1170"/>
        <w:gridCol w:w="1170"/>
        <w:gridCol w:w="1170"/>
        <w:gridCol w:w="1080"/>
        <w:gridCol w:w="1260"/>
        <w:gridCol w:w="1080"/>
      </w:tblGrid>
      <w:tr w:rsidR="00A5758E" w14:paraId="5B706C59" w14:textId="77777777" w:rsidTr="00A5758E">
        <w:tc>
          <w:tcPr>
            <w:tcW w:w="900" w:type="dxa"/>
          </w:tcPr>
          <w:p w14:paraId="52830BBF" w14:textId="22968CF8" w:rsidR="00A5758E" w:rsidRPr="00E22915" w:rsidRDefault="00A5758E" w:rsidP="00C51B0C">
            <w:pPr>
              <w:rPr>
                <w:b/>
                <w:bCs/>
                <w:u w:val="single"/>
              </w:rPr>
            </w:pPr>
            <w:proofErr w:type="spellStart"/>
            <w:r w:rsidRPr="00E22915">
              <w:rPr>
                <w:b/>
                <w:bCs/>
                <w:u w:val="single"/>
              </w:rPr>
              <w:t>uid</w:t>
            </w:r>
            <w:proofErr w:type="spellEnd"/>
          </w:p>
        </w:tc>
        <w:tc>
          <w:tcPr>
            <w:tcW w:w="1350" w:type="dxa"/>
          </w:tcPr>
          <w:p w14:paraId="08667695" w14:textId="7D95AD8F" w:rsidR="00A5758E" w:rsidRPr="00E22915" w:rsidRDefault="00A5758E" w:rsidP="00C51B0C">
            <w:pPr>
              <w:rPr>
                <w:b/>
                <w:bCs/>
                <w:u w:val="single"/>
              </w:rPr>
            </w:pPr>
            <w:proofErr w:type="spellStart"/>
            <w:r w:rsidRPr="00E22915">
              <w:rPr>
                <w:b/>
                <w:bCs/>
                <w:u w:val="single"/>
              </w:rPr>
              <w:t>athlete_no</w:t>
            </w:r>
            <w:proofErr w:type="spellEnd"/>
          </w:p>
        </w:tc>
        <w:tc>
          <w:tcPr>
            <w:tcW w:w="1170" w:type="dxa"/>
          </w:tcPr>
          <w:p w14:paraId="5DDFDD96" w14:textId="0B56745C" w:rsidR="00A5758E" w:rsidRDefault="00A5758E" w:rsidP="00C51B0C">
            <w:r w:rsidRPr="00A6602F">
              <w:t>username</w:t>
            </w:r>
          </w:p>
        </w:tc>
        <w:tc>
          <w:tcPr>
            <w:tcW w:w="1170" w:type="dxa"/>
          </w:tcPr>
          <w:p w14:paraId="418ACE53" w14:textId="3C83EE94" w:rsidR="00A5758E" w:rsidRPr="00A6602F" w:rsidRDefault="00A5758E" w:rsidP="00C51B0C">
            <w:r>
              <w:t>password</w:t>
            </w:r>
          </w:p>
        </w:tc>
        <w:tc>
          <w:tcPr>
            <w:tcW w:w="1170" w:type="dxa"/>
          </w:tcPr>
          <w:p w14:paraId="7044AAD1" w14:textId="2A4C05E4" w:rsidR="00A5758E" w:rsidRDefault="00A5758E" w:rsidP="00C51B0C">
            <w:proofErr w:type="spellStart"/>
            <w:r w:rsidRPr="00A6602F">
              <w:t>firstname</w:t>
            </w:r>
            <w:proofErr w:type="spellEnd"/>
          </w:p>
        </w:tc>
        <w:tc>
          <w:tcPr>
            <w:tcW w:w="1080" w:type="dxa"/>
          </w:tcPr>
          <w:p w14:paraId="155A0046" w14:textId="02868DF5" w:rsidR="00A5758E" w:rsidRDefault="00A5758E" w:rsidP="00C51B0C">
            <w:proofErr w:type="spellStart"/>
            <w:r w:rsidRPr="00A6602F">
              <w:t>lastname</w:t>
            </w:r>
            <w:proofErr w:type="spellEnd"/>
          </w:p>
        </w:tc>
        <w:tc>
          <w:tcPr>
            <w:tcW w:w="1260" w:type="dxa"/>
          </w:tcPr>
          <w:p w14:paraId="38C94A15" w14:textId="5C71BD22" w:rsidR="00A5758E" w:rsidRDefault="00A5758E" w:rsidP="00C51B0C">
            <w:proofErr w:type="spellStart"/>
            <w:r w:rsidRPr="00A6602F">
              <w:t>sportType</w:t>
            </w:r>
            <w:proofErr w:type="spellEnd"/>
          </w:p>
        </w:tc>
        <w:tc>
          <w:tcPr>
            <w:tcW w:w="1080" w:type="dxa"/>
          </w:tcPr>
          <w:p w14:paraId="1D2BDA81" w14:textId="062E6DF5" w:rsidR="00A5758E" w:rsidRDefault="00A5758E" w:rsidP="00C51B0C">
            <w:r w:rsidRPr="00A6602F">
              <w:t>birthdate</w:t>
            </w:r>
          </w:p>
        </w:tc>
      </w:tr>
    </w:tbl>
    <w:p w14:paraId="4EC0BB49" w14:textId="77777777" w:rsidR="00107C1E" w:rsidRDefault="00107C1E" w:rsidP="00107C1E">
      <w:pPr>
        <w:spacing w:line="240" w:lineRule="auto"/>
      </w:pPr>
    </w:p>
    <w:tbl>
      <w:tblPr>
        <w:tblStyle w:val="TableGrid"/>
        <w:tblW w:w="6570" w:type="dxa"/>
        <w:tblInd w:w="-995" w:type="dxa"/>
        <w:tblLayout w:type="fixed"/>
        <w:tblLook w:val="04A0" w:firstRow="1" w:lastRow="0" w:firstColumn="1" w:lastColumn="0" w:noHBand="0" w:noVBand="1"/>
      </w:tblPr>
      <w:tblGrid>
        <w:gridCol w:w="1350"/>
        <w:gridCol w:w="900"/>
        <w:gridCol w:w="900"/>
        <w:gridCol w:w="1170"/>
        <w:gridCol w:w="1170"/>
        <w:gridCol w:w="1080"/>
      </w:tblGrid>
      <w:tr w:rsidR="00A5758E" w14:paraId="3C7C7A05" w14:textId="77777777" w:rsidTr="00A5758E">
        <w:tc>
          <w:tcPr>
            <w:tcW w:w="1350" w:type="dxa"/>
          </w:tcPr>
          <w:p w14:paraId="2228C6CD" w14:textId="0B3D4343" w:rsidR="00A5758E" w:rsidRPr="00A6602F" w:rsidRDefault="00A5758E" w:rsidP="00A5758E">
            <w:r w:rsidRPr="00A6602F">
              <w:t>department</w:t>
            </w:r>
          </w:p>
        </w:tc>
        <w:tc>
          <w:tcPr>
            <w:tcW w:w="900" w:type="dxa"/>
          </w:tcPr>
          <w:p w14:paraId="1CFAADDF" w14:textId="793B5B88" w:rsidR="00A5758E" w:rsidRPr="00A6602F" w:rsidRDefault="00A5758E" w:rsidP="00A5758E">
            <w:r w:rsidRPr="00A6602F">
              <w:t>weight</w:t>
            </w:r>
          </w:p>
        </w:tc>
        <w:tc>
          <w:tcPr>
            <w:tcW w:w="900" w:type="dxa"/>
          </w:tcPr>
          <w:p w14:paraId="57ED0892" w14:textId="745FD498" w:rsidR="00A5758E" w:rsidRPr="00A6602F" w:rsidRDefault="00A5758E" w:rsidP="00A5758E">
            <w:r w:rsidRPr="00A6602F">
              <w:t>height</w:t>
            </w:r>
          </w:p>
        </w:tc>
        <w:tc>
          <w:tcPr>
            <w:tcW w:w="1170" w:type="dxa"/>
          </w:tcPr>
          <w:p w14:paraId="3B6EAA99" w14:textId="07A6ED86" w:rsidR="00A5758E" w:rsidRPr="00A6602F" w:rsidRDefault="00A5758E" w:rsidP="00A5758E">
            <w:r w:rsidRPr="00A6602F">
              <w:t>email</w:t>
            </w:r>
          </w:p>
        </w:tc>
        <w:tc>
          <w:tcPr>
            <w:tcW w:w="1170" w:type="dxa"/>
          </w:tcPr>
          <w:p w14:paraId="1F937618" w14:textId="33BC5897" w:rsidR="00A5758E" w:rsidRPr="00A6602F" w:rsidRDefault="00A5758E" w:rsidP="00A5758E">
            <w:r w:rsidRPr="00A6602F">
              <w:t>ag</w:t>
            </w:r>
            <w:r w:rsidR="000B0B77">
              <w:t>e</w:t>
            </w:r>
          </w:p>
        </w:tc>
        <w:tc>
          <w:tcPr>
            <w:tcW w:w="1080" w:type="dxa"/>
          </w:tcPr>
          <w:p w14:paraId="77262745" w14:textId="15EF7310" w:rsidR="00A5758E" w:rsidRPr="00A6602F" w:rsidRDefault="00A5758E" w:rsidP="00A5758E">
            <w:r w:rsidRPr="00A6602F">
              <w:t>gender</w:t>
            </w:r>
          </w:p>
        </w:tc>
      </w:tr>
    </w:tbl>
    <w:p w14:paraId="597046DD" w14:textId="77777777" w:rsidR="00EC6CD3" w:rsidRDefault="00EC6CD3" w:rsidP="00C51B0C">
      <w:pPr>
        <w:rPr>
          <w:b/>
          <w:bCs/>
        </w:rPr>
      </w:pPr>
    </w:p>
    <w:p w14:paraId="2F94FB71" w14:textId="02282717" w:rsidR="00A6602F" w:rsidRDefault="00E22915" w:rsidP="00C51B0C">
      <w:pPr>
        <w:rPr>
          <w:b/>
          <w:bCs/>
        </w:rPr>
      </w:pPr>
      <w:r w:rsidRPr="00E22915">
        <w:rPr>
          <w:b/>
          <w:bCs/>
        </w:rPr>
        <w:t>Staff</w:t>
      </w:r>
    </w:p>
    <w:tbl>
      <w:tblPr>
        <w:tblStyle w:val="TableGrid"/>
        <w:tblW w:w="9180" w:type="dxa"/>
        <w:tblInd w:w="-995" w:type="dxa"/>
        <w:tblLayout w:type="fixed"/>
        <w:tblLook w:val="04A0" w:firstRow="1" w:lastRow="0" w:firstColumn="1" w:lastColumn="0" w:noHBand="0" w:noVBand="1"/>
      </w:tblPr>
      <w:tblGrid>
        <w:gridCol w:w="990"/>
        <w:gridCol w:w="1260"/>
        <w:gridCol w:w="1170"/>
        <w:gridCol w:w="1170"/>
        <w:gridCol w:w="1170"/>
        <w:gridCol w:w="1080"/>
        <w:gridCol w:w="1260"/>
        <w:gridCol w:w="1080"/>
      </w:tblGrid>
      <w:tr w:rsidR="00A5758E" w14:paraId="56899F02" w14:textId="77777777" w:rsidTr="00A5758E">
        <w:tc>
          <w:tcPr>
            <w:tcW w:w="990" w:type="dxa"/>
          </w:tcPr>
          <w:p w14:paraId="5B6D7CAC" w14:textId="77777777" w:rsidR="00A5758E" w:rsidRPr="00E22915" w:rsidRDefault="00A5758E" w:rsidP="0018764F">
            <w:pPr>
              <w:rPr>
                <w:b/>
                <w:bCs/>
                <w:u w:val="single"/>
              </w:rPr>
            </w:pPr>
            <w:proofErr w:type="spellStart"/>
            <w:r w:rsidRPr="00E22915">
              <w:rPr>
                <w:b/>
                <w:bCs/>
                <w:u w:val="single"/>
              </w:rPr>
              <w:t>uid</w:t>
            </w:r>
            <w:proofErr w:type="spellEnd"/>
          </w:p>
        </w:tc>
        <w:tc>
          <w:tcPr>
            <w:tcW w:w="1260" w:type="dxa"/>
          </w:tcPr>
          <w:p w14:paraId="1254BD09" w14:textId="0C5264FB" w:rsidR="00A5758E" w:rsidRPr="00E22915" w:rsidRDefault="00A5758E" w:rsidP="0018764F">
            <w:pPr>
              <w:rPr>
                <w:b/>
                <w:bCs/>
                <w:u w:val="single"/>
              </w:rPr>
            </w:pPr>
            <w:proofErr w:type="spellStart"/>
            <w:r w:rsidRPr="00E22915">
              <w:rPr>
                <w:b/>
                <w:bCs/>
                <w:u w:val="single"/>
              </w:rPr>
              <w:t>staff_no</w:t>
            </w:r>
            <w:proofErr w:type="spellEnd"/>
          </w:p>
        </w:tc>
        <w:tc>
          <w:tcPr>
            <w:tcW w:w="1170" w:type="dxa"/>
          </w:tcPr>
          <w:p w14:paraId="57E4C0FC" w14:textId="77777777" w:rsidR="00A5758E" w:rsidRDefault="00A5758E" w:rsidP="0018764F">
            <w:r w:rsidRPr="00A6602F">
              <w:t>username</w:t>
            </w:r>
          </w:p>
        </w:tc>
        <w:tc>
          <w:tcPr>
            <w:tcW w:w="1170" w:type="dxa"/>
          </w:tcPr>
          <w:p w14:paraId="5B9079EC" w14:textId="446DB5DC" w:rsidR="00A5758E" w:rsidRPr="00A6602F" w:rsidRDefault="00A5758E" w:rsidP="0018764F">
            <w:r>
              <w:t>password</w:t>
            </w:r>
          </w:p>
        </w:tc>
        <w:tc>
          <w:tcPr>
            <w:tcW w:w="1170" w:type="dxa"/>
          </w:tcPr>
          <w:p w14:paraId="7DCC5EA8" w14:textId="5C0233F7" w:rsidR="00A5758E" w:rsidRDefault="00A5758E" w:rsidP="0018764F">
            <w:proofErr w:type="spellStart"/>
            <w:r w:rsidRPr="00A6602F">
              <w:t>firstname</w:t>
            </w:r>
            <w:proofErr w:type="spellEnd"/>
          </w:p>
        </w:tc>
        <w:tc>
          <w:tcPr>
            <w:tcW w:w="1080" w:type="dxa"/>
          </w:tcPr>
          <w:p w14:paraId="24584E71" w14:textId="77777777" w:rsidR="00A5758E" w:rsidRDefault="00A5758E" w:rsidP="0018764F">
            <w:proofErr w:type="spellStart"/>
            <w:r w:rsidRPr="00A6602F">
              <w:t>lastname</w:t>
            </w:r>
            <w:proofErr w:type="spellEnd"/>
          </w:p>
        </w:tc>
        <w:tc>
          <w:tcPr>
            <w:tcW w:w="1260" w:type="dxa"/>
          </w:tcPr>
          <w:p w14:paraId="6AC5FED1" w14:textId="5D938D09" w:rsidR="00A5758E" w:rsidRDefault="00A5758E" w:rsidP="0018764F">
            <w:proofErr w:type="spellStart"/>
            <w:r>
              <w:t>staff</w:t>
            </w:r>
            <w:r w:rsidRPr="00A6602F">
              <w:t>tType</w:t>
            </w:r>
            <w:proofErr w:type="spellEnd"/>
          </w:p>
        </w:tc>
        <w:tc>
          <w:tcPr>
            <w:tcW w:w="1080" w:type="dxa"/>
          </w:tcPr>
          <w:p w14:paraId="48CD99DA" w14:textId="77777777" w:rsidR="00A5758E" w:rsidRDefault="00A5758E" w:rsidP="0018764F">
            <w:r w:rsidRPr="00A6602F">
              <w:t>birthdate</w:t>
            </w:r>
          </w:p>
        </w:tc>
      </w:tr>
    </w:tbl>
    <w:p w14:paraId="3C872455" w14:textId="77777777" w:rsidR="00107C1E" w:rsidRDefault="00107C1E" w:rsidP="00107C1E">
      <w:pPr>
        <w:spacing w:line="240" w:lineRule="auto"/>
      </w:pPr>
    </w:p>
    <w:tbl>
      <w:tblPr>
        <w:tblStyle w:val="TableGrid"/>
        <w:tblW w:w="2250" w:type="dxa"/>
        <w:tblInd w:w="-995" w:type="dxa"/>
        <w:tblLayout w:type="fixed"/>
        <w:tblLook w:val="04A0" w:firstRow="1" w:lastRow="0" w:firstColumn="1" w:lastColumn="0" w:noHBand="0" w:noVBand="1"/>
      </w:tblPr>
      <w:tblGrid>
        <w:gridCol w:w="1350"/>
        <w:gridCol w:w="900"/>
      </w:tblGrid>
      <w:tr w:rsidR="00A5758E" w14:paraId="67FBE696" w14:textId="77777777" w:rsidTr="00A5758E">
        <w:tc>
          <w:tcPr>
            <w:tcW w:w="1350" w:type="dxa"/>
          </w:tcPr>
          <w:p w14:paraId="66DA279E" w14:textId="6E67941B" w:rsidR="00A5758E" w:rsidRDefault="00A5758E" w:rsidP="0018764F">
            <w:r w:rsidRPr="00A6602F">
              <w:t>department</w:t>
            </w:r>
          </w:p>
        </w:tc>
        <w:tc>
          <w:tcPr>
            <w:tcW w:w="900" w:type="dxa"/>
          </w:tcPr>
          <w:p w14:paraId="0D8CEACA" w14:textId="7DC41803" w:rsidR="00A5758E" w:rsidRPr="00A6602F" w:rsidRDefault="00A5758E" w:rsidP="0018764F">
            <w:r>
              <w:t>email</w:t>
            </w:r>
          </w:p>
        </w:tc>
      </w:tr>
    </w:tbl>
    <w:p w14:paraId="57F06CE7" w14:textId="77777777" w:rsidR="00EC6CD3" w:rsidRDefault="00EC6CD3">
      <w:pPr>
        <w:rPr>
          <w:b/>
          <w:bCs/>
        </w:rPr>
      </w:pPr>
    </w:p>
    <w:p w14:paraId="514326A9" w14:textId="60B3692E" w:rsidR="00EC6CD3" w:rsidRPr="00EC6CD3" w:rsidRDefault="00EC6CD3" w:rsidP="00EC6CD3">
      <w:pPr>
        <w:pStyle w:val="ListParagraph"/>
        <w:numPr>
          <w:ilvl w:val="0"/>
          <w:numId w:val="5"/>
        </w:numPr>
      </w:pPr>
      <w:r>
        <w:t>Relational Schema of Base File Tables</w:t>
      </w:r>
    </w:p>
    <w:p w14:paraId="0F0571A4" w14:textId="47CAFC70" w:rsidR="00B47D27" w:rsidRPr="00B47D27" w:rsidRDefault="00E22915">
      <w:pPr>
        <w:rPr>
          <w:b/>
          <w:bCs/>
        </w:rPr>
      </w:pPr>
      <w:proofErr w:type="spellStart"/>
      <w:r>
        <w:rPr>
          <w:b/>
          <w:bCs/>
        </w:rPr>
        <w:t>HealthQuestionnaire</w:t>
      </w:r>
      <w:proofErr w:type="spellEnd"/>
    </w:p>
    <w:tbl>
      <w:tblPr>
        <w:tblStyle w:val="TableGrid"/>
        <w:tblW w:w="8370" w:type="dxa"/>
        <w:tblInd w:w="-995" w:type="dxa"/>
        <w:tblLayout w:type="fixed"/>
        <w:tblLook w:val="04A0" w:firstRow="1" w:lastRow="0" w:firstColumn="1" w:lastColumn="0" w:noHBand="0" w:noVBand="1"/>
      </w:tblPr>
      <w:tblGrid>
        <w:gridCol w:w="1980"/>
        <w:gridCol w:w="1260"/>
        <w:gridCol w:w="2160"/>
        <w:gridCol w:w="1440"/>
        <w:gridCol w:w="1530"/>
      </w:tblGrid>
      <w:tr w:rsidR="003F2C64" w14:paraId="10C2399E" w14:textId="77777777" w:rsidTr="00976E5B">
        <w:tc>
          <w:tcPr>
            <w:tcW w:w="1980" w:type="dxa"/>
          </w:tcPr>
          <w:p w14:paraId="41C1CF5E" w14:textId="5AA77466" w:rsidR="003F2C64" w:rsidRPr="00E22915" w:rsidRDefault="003F2C64" w:rsidP="0018764F">
            <w:pPr>
              <w:rPr>
                <w:b/>
                <w:bCs/>
                <w:u w:val="single"/>
              </w:rPr>
            </w:pPr>
            <w:proofErr w:type="spellStart"/>
            <w:r>
              <w:rPr>
                <w:b/>
                <w:bCs/>
                <w:u w:val="single"/>
              </w:rPr>
              <w:t>questionnaireNo</w:t>
            </w:r>
            <w:proofErr w:type="spellEnd"/>
          </w:p>
        </w:tc>
        <w:tc>
          <w:tcPr>
            <w:tcW w:w="1260" w:type="dxa"/>
          </w:tcPr>
          <w:p w14:paraId="739FFB02" w14:textId="3E858920" w:rsidR="003F2C64" w:rsidRPr="00976E5B" w:rsidRDefault="003F2C64" w:rsidP="0018764F">
            <w:pPr>
              <w:rPr>
                <w:b/>
                <w:bCs/>
                <w:i/>
                <w:iCs/>
              </w:rPr>
            </w:pPr>
            <w:proofErr w:type="spellStart"/>
            <w:r w:rsidRPr="00976E5B">
              <w:rPr>
                <w:b/>
                <w:bCs/>
                <w:i/>
                <w:iCs/>
              </w:rPr>
              <w:t>athleteNo</w:t>
            </w:r>
            <w:proofErr w:type="spellEnd"/>
          </w:p>
        </w:tc>
        <w:tc>
          <w:tcPr>
            <w:tcW w:w="2160" w:type="dxa"/>
          </w:tcPr>
          <w:p w14:paraId="433D1008" w14:textId="70C5E99C" w:rsidR="003F2C64" w:rsidRPr="00090CD6" w:rsidRDefault="003F2C64" w:rsidP="0018764F">
            <w:proofErr w:type="spellStart"/>
            <w:r w:rsidRPr="00090CD6">
              <w:t>questionnaireType</w:t>
            </w:r>
            <w:proofErr w:type="spellEnd"/>
          </w:p>
        </w:tc>
        <w:tc>
          <w:tcPr>
            <w:tcW w:w="1440" w:type="dxa"/>
          </w:tcPr>
          <w:p w14:paraId="189CD64E" w14:textId="5788112D" w:rsidR="003F2C64" w:rsidRDefault="003F2C64" w:rsidP="0018764F">
            <w:proofErr w:type="spellStart"/>
            <w:r>
              <w:t>totalPoint</w:t>
            </w:r>
            <w:proofErr w:type="spellEnd"/>
          </w:p>
        </w:tc>
        <w:tc>
          <w:tcPr>
            <w:tcW w:w="1530" w:type="dxa"/>
          </w:tcPr>
          <w:p w14:paraId="59D04F3E" w14:textId="32B7467A" w:rsidR="003F2C64" w:rsidRDefault="003F2C64" w:rsidP="0018764F">
            <w:proofErr w:type="spellStart"/>
            <w:r>
              <w:t>caseFinished</w:t>
            </w:r>
            <w:proofErr w:type="spellEnd"/>
          </w:p>
        </w:tc>
      </w:tr>
    </w:tbl>
    <w:p w14:paraId="17E9F3F9" w14:textId="77777777" w:rsidR="00107C1E" w:rsidRDefault="00107C1E" w:rsidP="00107C1E">
      <w:pPr>
        <w:spacing w:line="240" w:lineRule="auto"/>
      </w:pPr>
    </w:p>
    <w:tbl>
      <w:tblPr>
        <w:tblStyle w:val="TableGrid"/>
        <w:tblW w:w="8910" w:type="dxa"/>
        <w:tblInd w:w="-995" w:type="dxa"/>
        <w:tblLayout w:type="fixed"/>
        <w:tblLook w:val="04A0" w:firstRow="1" w:lastRow="0" w:firstColumn="1" w:lastColumn="0" w:noHBand="0" w:noVBand="1"/>
      </w:tblPr>
      <w:tblGrid>
        <w:gridCol w:w="1710"/>
        <w:gridCol w:w="1800"/>
        <w:gridCol w:w="990"/>
        <w:gridCol w:w="1980"/>
        <w:gridCol w:w="540"/>
        <w:gridCol w:w="630"/>
        <w:gridCol w:w="630"/>
        <w:gridCol w:w="630"/>
      </w:tblGrid>
      <w:tr w:rsidR="003F2C64" w14:paraId="793E737D" w14:textId="367103E6" w:rsidTr="003F2C64">
        <w:tc>
          <w:tcPr>
            <w:tcW w:w="1710" w:type="dxa"/>
          </w:tcPr>
          <w:p w14:paraId="6DD379E5" w14:textId="0153D876" w:rsidR="003F2C64" w:rsidRDefault="003F2C64" w:rsidP="003F2C64">
            <w:proofErr w:type="spellStart"/>
            <w:r>
              <w:t>caseRecieved</w:t>
            </w:r>
            <w:proofErr w:type="spellEnd"/>
          </w:p>
        </w:tc>
        <w:tc>
          <w:tcPr>
            <w:tcW w:w="1800" w:type="dxa"/>
          </w:tcPr>
          <w:p w14:paraId="0E411BFA" w14:textId="6C0F1E66" w:rsidR="003F2C64" w:rsidRDefault="003F2C64" w:rsidP="003F2C64">
            <w:pPr>
              <w:rPr>
                <w:b/>
                <w:bCs/>
                <w:u w:val="single"/>
              </w:rPr>
            </w:pPr>
            <w:proofErr w:type="spellStart"/>
            <w:r>
              <w:t>healthSymptom</w:t>
            </w:r>
            <w:proofErr w:type="spellEnd"/>
          </w:p>
        </w:tc>
        <w:tc>
          <w:tcPr>
            <w:tcW w:w="990" w:type="dxa"/>
          </w:tcPr>
          <w:p w14:paraId="66B2F833" w14:textId="6F0461E0" w:rsidR="003F2C64" w:rsidRDefault="003F2C64" w:rsidP="003F2C64">
            <w:proofErr w:type="spellStart"/>
            <w:r>
              <w:t>doDate</w:t>
            </w:r>
            <w:proofErr w:type="spellEnd"/>
          </w:p>
        </w:tc>
        <w:tc>
          <w:tcPr>
            <w:tcW w:w="1980" w:type="dxa"/>
          </w:tcPr>
          <w:p w14:paraId="2AB95007" w14:textId="5FC51F47" w:rsidR="003F2C64" w:rsidRPr="00976E5B" w:rsidRDefault="003F2C64" w:rsidP="003F2C64">
            <w:pPr>
              <w:rPr>
                <w:b/>
                <w:bCs/>
                <w:i/>
                <w:iCs/>
              </w:rPr>
            </w:pPr>
            <w:proofErr w:type="spellStart"/>
            <w:r w:rsidRPr="00976E5B">
              <w:rPr>
                <w:b/>
                <w:bCs/>
                <w:i/>
                <w:iCs/>
              </w:rPr>
              <w:t>staff_no_received</w:t>
            </w:r>
            <w:proofErr w:type="spellEnd"/>
          </w:p>
        </w:tc>
        <w:tc>
          <w:tcPr>
            <w:tcW w:w="540" w:type="dxa"/>
          </w:tcPr>
          <w:p w14:paraId="46B57661" w14:textId="158358B3" w:rsidR="003F2C64" w:rsidRDefault="003F2C64" w:rsidP="003F2C64">
            <w:r>
              <w:t>Q1</w:t>
            </w:r>
          </w:p>
        </w:tc>
        <w:tc>
          <w:tcPr>
            <w:tcW w:w="630" w:type="dxa"/>
          </w:tcPr>
          <w:p w14:paraId="3A8B48A6" w14:textId="6AEE9AF9" w:rsidR="003F2C64" w:rsidRDefault="003F2C64" w:rsidP="003F2C64">
            <w:r>
              <w:t>Q2</w:t>
            </w:r>
          </w:p>
        </w:tc>
        <w:tc>
          <w:tcPr>
            <w:tcW w:w="630" w:type="dxa"/>
          </w:tcPr>
          <w:p w14:paraId="135CA8D5" w14:textId="6650666E" w:rsidR="003F2C64" w:rsidRDefault="003F2C64" w:rsidP="003F2C64">
            <w:r>
              <w:t>Q3</w:t>
            </w:r>
          </w:p>
        </w:tc>
        <w:tc>
          <w:tcPr>
            <w:tcW w:w="630" w:type="dxa"/>
          </w:tcPr>
          <w:p w14:paraId="28AF6732" w14:textId="0BEA2D29" w:rsidR="003F2C64" w:rsidRDefault="003F2C64" w:rsidP="003F2C64">
            <w:r>
              <w:t>Q4</w:t>
            </w:r>
          </w:p>
        </w:tc>
      </w:tr>
    </w:tbl>
    <w:p w14:paraId="6F4F3498" w14:textId="77777777" w:rsidR="00EC6CD3" w:rsidRDefault="00EC6CD3" w:rsidP="00C51B0C">
      <w:pPr>
        <w:rPr>
          <w:b/>
          <w:bCs/>
        </w:rPr>
      </w:pPr>
    </w:p>
    <w:p w14:paraId="2B5AFF46" w14:textId="7A56CEFA" w:rsidR="00090CD6" w:rsidRDefault="00090CD6" w:rsidP="00C51B0C">
      <w:pPr>
        <w:rPr>
          <w:b/>
          <w:bCs/>
        </w:rPr>
      </w:pPr>
      <w:proofErr w:type="spellStart"/>
      <w:r>
        <w:rPr>
          <w:b/>
          <w:bCs/>
        </w:rPr>
        <w:t>PhysicalQuestionnaire</w:t>
      </w:r>
      <w:proofErr w:type="spellEnd"/>
    </w:p>
    <w:tbl>
      <w:tblPr>
        <w:tblStyle w:val="TableGrid"/>
        <w:tblW w:w="8190" w:type="dxa"/>
        <w:tblInd w:w="-995" w:type="dxa"/>
        <w:tblLayout w:type="fixed"/>
        <w:tblLook w:val="04A0" w:firstRow="1" w:lastRow="0" w:firstColumn="1" w:lastColumn="0" w:noHBand="0" w:noVBand="1"/>
      </w:tblPr>
      <w:tblGrid>
        <w:gridCol w:w="1980"/>
        <w:gridCol w:w="1260"/>
        <w:gridCol w:w="2070"/>
        <w:gridCol w:w="1260"/>
        <w:gridCol w:w="1620"/>
      </w:tblGrid>
      <w:tr w:rsidR="003F2C64" w14:paraId="4FC44684" w14:textId="77777777" w:rsidTr="003F2C64">
        <w:tc>
          <w:tcPr>
            <w:tcW w:w="1980" w:type="dxa"/>
          </w:tcPr>
          <w:p w14:paraId="276D8A5E" w14:textId="77777777" w:rsidR="003F2C64" w:rsidRPr="00E22915" w:rsidRDefault="003F2C64" w:rsidP="0018764F">
            <w:pPr>
              <w:rPr>
                <w:b/>
                <w:bCs/>
                <w:u w:val="single"/>
              </w:rPr>
            </w:pPr>
            <w:proofErr w:type="spellStart"/>
            <w:r>
              <w:rPr>
                <w:b/>
                <w:bCs/>
                <w:u w:val="single"/>
              </w:rPr>
              <w:t>questionnaireNo</w:t>
            </w:r>
            <w:proofErr w:type="spellEnd"/>
          </w:p>
        </w:tc>
        <w:tc>
          <w:tcPr>
            <w:tcW w:w="1260" w:type="dxa"/>
          </w:tcPr>
          <w:p w14:paraId="31886C3E" w14:textId="57283365" w:rsidR="003F2C64" w:rsidRPr="00976E5B" w:rsidRDefault="003F2C64" w:rsidP="0018764F">
            <w:pPr>
              <w:rPr>
                <w:i/>
                <w:iCs/>
              </w:rPr>
            </w:pPr>
            <w:proofErr w:type="spellStart"/>
            <w:r w:rsidRPr="00976E5B">
              <w:rPr>
                <w:i/>
                <w:iCs/>
              </w:rPr>
              <w:t>athleteNo</w:t>
            </w:r>
            <w:proofErr w:type="spellEnd"/>
          </w:p>
        </w:tc>
        <w:tc>
          <w:tcPr>
            <w:tcW w:w="2070" w:type="dxa"/>
          </w:tcPr>
          <w:p w14:paraId="3061F01F" w14:textId="61FFE887" w:rsidR="003F2C64" w:rsidRPr="00090CD6" w:rsidRDefault="003F2C64" w:rsidP="0018764F">
            <w:proofErr w:type="spellStart"/>
            <w:r w:rsidRPr="00090CD6">
              <w:t>questionnaireType</w:t>
            </w:r>
            <w:proofErr w:type="spellEnd"/>
          </w:p>
        </w:tc>
        <w:tc>
          <w:tcPr>
            <w:tcW w:w="1260" w:type="dxa"/>
          </w:tcPr>
          <w:p w14:paraId="3845A30A" w14:textId="77777777" w:rsidR="003F2C64" w:rsidRDefault="003F2C64" w:rsidP="0018764F">
            <w:proofErr w:type="spellStart"/>
            <w:r>
              <w:t>totalPoint</w:t>
            </w:r>
            <w:proofErr w:type="spellEnd"/>
          </w:p>
        </w:tc>
        <w:tc>
          <w:tcPr>
            <w:tcW w:w="1620" w:type="dxa"/>
          </w:tcPr>
          <w:p w14:paraId="42EEA1E4" w14:textId="77777777" w:rsidR="003F2C64" w:rsidRDefault="003F2C64" w:rsidP="0018764F">
            <w:proofErr w:type="spellStart"/>
            <w:r>
              <w:t>caseFinished</w:t>
            </w:r>
            <w:proofErr w:type="spellEnd"/>
          </w:p>
        </w:tc>
      </w:tr>
    </w:tbl>
    <w:p w14:paraId="045C93F6" w14:textId="77777777" w:rsidR="00107C1E" w:rsidRDefault="00107C1E" w:rsidP="00107C1E">
      <w:pPr>
        <w:spacing w:line="240" w:lineRule="auto"/>
      </w:pPr>
    </w:p>
    <w:tbl>
      <w:tblPr>
        <w:tblStyle w:val="TableGrid"/>
        <w:tblW w:w="8640" w:type="dxa"/>
        <w:tblInd w:w="-995" w:type="dxa"/>
        <w:tblLayout w:type="fixed"/>
        <w:tblLook w:val="04A0" w:firstRow="1" w:lastRow="0" w:firstColumn="1" w:lastColumn="0" w:noHBand="0" w:noVBand="1"/>
      </w:tblPr>
      <w:tblGrid>
        <w:gridCol w:w="1620"/>
        <w:gridCol w:w="1080"/>
        <w:gridCol w:w="990"/>
        <w:gridCol w:w="2070"/>
        <w:gridCol w:w="720"/>
        <w:gridCol w:w="720"/>
        <w:gridCol w:w="720"/>
        <w:gridCol w:w="720"/>
      </w:tblGrid>
      <w:tr w:rsidR="003F2C64" w14:paraId="115B68EC" w14:textId="40EFEB7B" w:rsidTr="003F2C64">
        <w:tc>
          <w:tcPr>
            <w:tcW w:w="1620" w:type="dxa"/>
          </w:tcPr>
          <w:p w14:paraId="02AFC0C9" w14:textId="65456661" w:rsidR="003F2C64" w:rsidRDefault="003F2C64" w:rsidP="001A3B01">
            <w:proofErr w:type="spellStart"/>
            <w:r>
              <w:t>caseRecieved</w:t>
            </w:r>
            <w:proofErr w:type="spellEnd"/>
          </w:p>
        </w:tc>
        <w:tc>
          <w:tcPr>
            <w:tcW w:w="1080" w:type="dxa"/>
          </w:tcPr>
          <w:p w14:paraId="37D21424" w14:textId="21102031" w:rsidR="003F2C64" w:rsidRDefault="003F2C64" w:rsidP="001A3B01">
            <w:pPr>
              <w:rPr>
                <w:b/>
                <w:bCs/>
                <w:u w:val="single"/>
              </w:rPr>
            </w:pPr>
            <w:proofErr w:type="spellStart"/>
            <w:r>
              <w:t>bodypart</w:t>
            </w:r>
            <w:proofErr w:type="spellEnd"/>
          </w:p>
        </w:tc>
        <w:tc>
          <w:tcPr>
            <w:tcW w:w="990" w:type="dxa"/>
          </w:tcPr>
          <w:p w14:paraId="5DEA9C59" w14:textId="33BE30FE" w:rsidR="003F2C64" w:rsidRDefault="003F2C64" w:rsidP="001A3B01">
            <w:proofErr w:type="spellStart"/>
            <w:r>
              <w:t>doDate</w:t>
            </w:r>
            <w:proofErr w:type="spellEnd"/>
          </w:p>
        </w:tc>
        <w:tc>
          <w:tcPr>
            <w:tcW w:w="2070" w:type="dxa"/>
          </w:tcPr>
          <w:p w14:paraId="0C7CDCC6" w14:textId="226A49EE" w:rsidR="003F2C64" w:rsidRPr="00976E5B" w:rsidRDefault="003F2C64" w:rsidP="001A3B01">
            <w:pPr>
              <w:rPr>
                <w:i/>
                <w:iCs/>
              </w:rPr>
            </w:pPr>
            <w:proofErr w:type="spellStart"/>
            <w:r w:rsidRPr="00976E5B">
              <w:rPr>
                <w:i/>
                <w:iCs/>
              </w:rPr>
              <w:t>staff_no_received</w:t>
            </w:r>
            <w:proofErr w:type="spellEnd"/>
          </w:p>
        </w:tc>
        <w:tc>
          <w:tcPr>
            <w:tcW w:w="720" w:type="dxa"/>
          </w:tcPr>
          <w:p w14:paraId="2E739D6C" w14:textId="5F0F322E" w:rsidR="003F2C64" w:rsidRDefault="003F2C64" w:rsidP="001A3B01">
            <w:r>
              <w:t>Q1</w:t>
            </w:r>
          </w:p>
        </w:tc>
        <w:tc>
          <w:tcPr>
            <w:tcW w:w="720" w:type="dxa"/>
          </w:tcPr>
          <w:p w14:paraId="0EBC83BD" w14:textId="68C61FBB" w:rsidR="003F2C64" w:rsidRDefault="003F2C64" w:rsidP="001A3B01">
            <w:r>
              <w:t>Q2</w:t>
            </w:r>
          </w:p>
        </w:tc>
        <w:tc>
          <w:tcPr>
            <w:tcW w:w="720" w:type="dxa"/>
          </w:tcPr>
          <w:p w14:paraId="4DB58584" w14:textId="3FDD6B45" w:rsidR="003F2C64" w:rsidRDefault="003F2C64" w:rsidP="001A3B01">
            <w:r>
              <w:t>Q3</w:t>
            </w:r>
          </w:p>
        </w:tc>
        <w:tc>
          <w:tcPr>
            <w:tcW w:w="720" w:type="dxa"/>
          </w:tcPr>
          <w:p w14:paraId="4F29929E" w14:textId="21E41D94" w:rsidR="003F2C64" w:rsidRDefault="003F2C64" w:rsidP="001A3B01">
            <w:r>
              <w:t>Q4</w:t>
            </w:r>
          </w:p>
        </w:tc>
      </w:tr>
    </w:tbl>
    <w:p w14:paraId="2AC8B7DC" w14:textId="77777777" w:rsidR="00EC6CD3" w:rsidRDefault="00EC6CD3" w:rsidP="00C51B0C">
      <w:pPr>
        <w:rPr>
          <w:b/>
          <w:bCs/>
        </w:rPr>
      </w:pPr>
    </w:p>
    <w:p w14:paraId="662D10D6" w14:textId="127843AB" w:rsidR="00090CD6" w:rsidRDefault="00090CD6" w:rsidP="00C51B0C">
      <w:pPr>
        <w:rPr>
          <w:b/>
          <w:bCs/>
        </w:rPr>
      </w:pPr>
      <w:proofErr w:type="spellStart"/>
      <w:r>
        <w:rPr>
          <w:b/>
          <w:bCs/>
        </w:rPr>
        <w:t>IllnessRecord</w:t>
      </w:r>
      <w:proofErr w:type="spellEnd"/>
    </w:p>
    <w:tbl>
      <w:tblPr>
        <w:tblStyle w:val="TableGrid"/>
        <w:tblW w:w="10260" w:type="dxa"/>
        <w:tblInd w:w="-1310"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0B0B77">
        <w:trPr>
          <w:trHeight w:val="524"/>
        </w:trPr>
        <w:tc>
          <w:tcPr>
            <w:tcW w:w="1350" w:type="dxa"/>
          </w:tcPr>
          <w:p w14:paraId="284A722C" w14:textId="58364F15" w:rsidR="001A3B01" w:rsidRPr="00E22915" w:rsidRDefault="001A3B01" w:rsidP="0018764F">
            <w:pPr>
              <w:rPr>
                <w:b/>
                <w:bCs/>
                <w:u w:val="single"/>
              </w:rPr>
            </w:pPr>
            <w:proofErr w:type="spellStart"/>
            <w:r>
              <w:rPr>
                <w:b/>
                <w:bCs/>
                <w:u w:val="single"/>
              </w:rPr>
              <w:t>report_id</w:t>
            </w:r>
            <w:proofErr w:type="spellEnd"/>
          </w:p>
        </w:tc>
        <w:tc>
          <w:tcPr>
            <w:tcW w:w="1080" w:type="dxa"/>
          </w:tcPr>
          <w:p w14:paraId="15262194" w14:textId="3F24D232" w:rsidR="001A3B01" w:rsidRPr="00976E5B" w:rsidRDefault="001A3B01" w:rsidP="0018764F">
            <w:pPr>
              <w:rPr>
                <w:i/>
                <w:iCs/>
              </w:rPr>
            </w:pPr>
            <w:proofErr w:type="spellStart"/>
            <w:r w:rsidRPr="00976E5B">
              <w:rPr>
                <w:i/>
                <w:iCs/>
              </w:rPr>
              <w:t>staff_uid</w:t>
            </w:r>
            <w:proofErr w:type="spellEnd"/>
          </w:p>
        </w:tc>
        <w:tc>
          <w:tcPr>
            <w:tcW w:w="1260" w:type="dxa"/>
          </w:tcPr>
          <w:p w14:paraId="4B0AC7AB" w14:textId="0B45F073" w:rsidR="001A3B01" w:rsidRPr="00976E5B" w:rsidRDefault="001A3B01" w:rsidP="0018764F">
            <w:pPr>
              <w:rPr>
                <w:i/>
                <w:iCs/>
              </w:rPr>
            </w:pPr>
            <w:proofErr w:type="spellStart"/>
            <w:r w:rsidRPr="00976E5B">
              <w:rPr>
                <w:i/>
                <w:iCs/>
              </w:rPr>
              <w:t>athlete_no</w:t>
            </w:r>
            <w:proofErr w:type="spellEnd"/>
          </w:p>
        </w:tc>
        <w:tc>
          <w:tcPr>
            <w:tcW w:w="1350" w:type="dxa"/>
          </w:tcPr>
          <w:p w14:paraId="779AC21C" w14:textId="37195FE7" w:rsidR="001A3B01" w:rsidRDefault="001A3B01" w:rsidP="0018764F">
            <w:proofErr w:type="spellStart"/>
            <w:r>
              <w:t>report_type</w:t>
            </w:r>
            <w:proofErr w:type="spellEnd"/>
          </w:p>
        </w:tc>
        <w:tc>
          <w:tcPr>
            <w:tcW w:w="1350" w:type="dxa"/>
          </w:tcPr>
          <w:p w14:paraId="0715A7F5" w14:textId="544B872F" w:rsidR="001A3B01" w:rsidRDefault="001A3B01" w:rsidP="0018764F">
            <w:proofErr w:type="spellStart"/>
            <w:r>
              <w:t>sport_event</w:t>
            </w:r>
            <w:proofErr w:type="spellEnd"/>
          </w:p>
        </w:tc>
        <w:tc>
          <w:tcPr>
            <w:tcW w:w="1350" w:type="dxa"/>
          </w:tcPr>
          <w:p w14:paraId="64D9182D" w14:textId="06E3AE9F" w:rsidR="001A3B01" w:rsidRDefault="001A3B01" w:rsidP="0018764F">
            <w:proofErr w:type="spellStart"/>
            <w:r>
              <w:t>DoingDate</w:t>
            </w:r>
            <w:proofErr w:type="spellEnd"/>
          </w:p>
        </w:tc>
        <w:tc>
          <w:tcPr>
            <w:tcW w:w="2520" w:type="dxa"/>
          </w:tcPr>
          <w:p w14:paraId="77815CB2" w14:textId="3A2D989D" w:rsidR="001A3B01" w:rsidRDefault="001A3B01" w:rsidP="0018764F">
            <w:proofErr w:type="spellStart"/>
            <w:r>
              <w:t>affected_system_code</w:t>
            </w:r>
            <w:proofErr w:type="spellEnd"/>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proofErr w:type="spellStart"/>
            <w:r>
              <w:t>affected_system</w:t>
            </w:r>
            <w:proofErr w:type="spellEnd"/>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proofErr w:type="spellStart"/>
            <w:r>
              <w:t>illness_cause</w:t>
            </w:r>
            <w:proofErr w:type="spellEnd"/>
          </w:p>
        </w:tc>
        <w:tc>
          <w:tcPr>
            <w:tcW w:w="1620" w:type="dxa"/>
          </w:tcPr>
          <w:p w14:paraId="16EAA269" w14:textId="525D3BFD" w:rsidR="00107C1E" w:rsidRPr="00A6602F" w:rsidRDefault="00107C1E" w:rsidP="0018764F">
            <w:proofErr w:type="spellStart"/>
            <w:r>
              <w:t>mainSymtoms</w:t>
            </w:r>
            <w:proofErr w:type="spellEnd"/>
          </w:p>
        </w:tc>
        <w:tc>
          <w:tcPr>
            <w:tcW w:w="2340" w:type="dxa"/>
          </w:tcPr>
          <w:p w14:paraId="42655B01" w14:textId="4F21B220" w:rsidR="00107C1E" w:rsidRPr="00A6602F" w:rsidRDefault="00107C1E" w:rsidP="0018764F">
            <w:proofErr w:type="spellStart"/>
            <w:r w:rsidRPr="00107C1E">
              <w:t>mainSymptomsCode</w:t>
            </w:r>
            <w:proofErr w:type="spellEnd"/>
          </w:p>
        </w:tc>
        <w:tc>
          <w:tcPr>
            <w:tcW w:w="2070" w:type="dxa"/>
          </w:tcPr>
          <w:p w14:paraId="3FDC6C88" w14:textId="79C5A3D1" w:rsidR="00107C1E" w:rsidRPr="00107C1E" w:rsidRDefault="00107C1E" w:rsidP="0018764F">
            <w:proofErr w:type="spellStart"/>
            <w:r w:rsidRPr="00107C1E">
              <w:t>illness_cause_code</w:t>
            </w:r>
            <w:proofErr w:type="spellEnd"/>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proofErr w:type="spellStart"/>
            <w:r>
              <w:t>occurred_date</w:t>
            </w:r>
            <w:proofErr w:type="spellEnd"/>
          </w:p>
        </w:tc>
        <w:tc>
          <w:tcPr>
            <w:tcW w:w="990" w:type="dxa"/>
          </w:tcPr>
          <w:p w14:paraId="251C6BD0" w14:textId="2AC76416" w:rsidR="006C7789" w:rsidRDefault="006C7789" w:rsidP="0018764F">
            <w:proofErr w:type="spellStart"/>
            <w:r>
              <w:t>no_day</w:t>
            </w:r>
            <w:proofErr w:type="spellEnd"/>
          </w:p>
        </w:tc>
      </w:tr>
    </w:tbl>
    <w:p w14:paraId="2DB8003D" w14:textId="77777777" w:rsidR="000B0B77" w:rsidRDefault="000B0B77" w:rsidP="00107C1E">
      <w:pPr>
        <w:rPr>
          <w:b/>
          <w:bCs/>
        </w:rPr>
      </w:pPr>
    </w:p>
    <w:p w14:paraId="0717354A" w14:textId="77777777" w:rsidR="000B0B77" w:rsidRDefault="000B0B77" w:rsidP="00107C1E">
      <w:pPr>
        <w:rPr>
          <w:b/>
          <w:bCs/>
        </w:rPr>
      </w:pPr>
    </w:p>
    <w:p w14:paraId="10D4D652" w14:textId="2910DDBC" w:rsidR="00107C1E" w:rsidRDefault="00107C1E" w:rsidP="00107C1E">
      <w:pPr>
        <w:rPr>
          <w:b/>
          <w:bCs/>
        </w:rPr>
      </w:pPr>
      <w:proofErr w:type="spellStart"/>
      <w:r>
        <w:rPr>
          <w:b/>
          <w:bCs/>
        </w:rPr>
        <w:lastRenderedPageBreak/>
        <w:t>InjuryRecord</w:t>
      </w:r>
      <w:proofErr w:type="spellEnd"/>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proofErr w:type="spellStart"/>
            <w:r>
              <w:rPr>
                <w:b/>
                <w:bCs/>
                <w:u w:val="single"/>
              </w:rPr>
              <w:t>report_id</w:t>
            </w:r>
            <w:proofErr w:type="spellEnd"/>
          </w:p>
        </w:tc>
        <w:tc>
          <w:tcPr>
            <w:tcW w:w="1170" w:type="dxa"/>
          </w:tcPr>
          <w:p w14:paraId="28D8DEE2" w14:textId="3ADDF972" w:rsidR="00B47D27" w:rsidRPr="00976E5B" w:rsidRDefault="00B47D27" w:rsidP="0018764F">
            <w:pPr>
              <w:rPr>
                <w:i/>
                <w:iCs/>
              </w:rPr>
            </w:pPr>
            <w:proofErr w:type="spellStart"/>
            <w:r w:rsidRPr="00976E5B">
              <w:rPr>
                <w:i/>
                <w:iCs/>
              </w:rPr>
              <w:t>staff_uid</w:t>
            </w:r>
            <w:proofErr w:type="spellEnd"/>
          </w:p>
        </w:tc>
        <w:tc>
          <w:tcPr>
            <w:tcW w:w="1260" w:type="dxa"/>
          </w:tcPr>
          <w:p w14:paraId="446646BA" w14:textId="589D6281" w:rsidR="00B47D27" w:rsidRPr="00976E5B" w:rsidRDefault="00B47D27" w:rsidP="0018764F">
            <w:pPr>
              <w:rPr>
                <w:i/>
                <w:iCs/>
              </w:rPr>
            </w:pPr>
            <w:proofErr w:type="spellStart"/>
            <w:r w:rsidRPr="00976E5B">
              <w:rPr>
                <w:i/>
                <w:iCs/>
              </w:rPr>
              <w:t>athlete_no</w:t>
            </w:r>
            <w:proofErr w:type="spellEnd"/>
          </w:p>
        </w:tc>
        <w:tc>
          <w:tcPr>
            <w:tcW w:w="1440" w:type="dxa"/>
          </w:tcPr>
          <w:p w14:paraId="22B41B33" w14:textId="77777777" w:rsidR="00B47D27" w:rsidRDefault="00B47D27" w:rsidP="0018764F">
            <w:proofErr w:type="spellStart"/>
            <w:r>
              <w:t>report_type</w:t>
            </w:r>
            <w:proofErr w:type="spellEnd"/>
          </w:p>
        </w:tc>
        <w:tc>
          <w:tcPr>
            <w:tcW w:w="1530" w:type="dxa"/>
          </w:tcPr>
          <w:p w14:paraId="72842DE5" w14:textId="77777777" w:rsidR="00B47D27" w:rsidRDefault="00B47D27" w:rsidP="0018764F">
            <w:proofErr w:type="spellStart"/>
            <w:r>
              <w:t>sport_event</w:t>
            </w:r>
            <w:proofErr w:type="spellEnd"/>
          </w:p>
        </w:tc>
        <w:tc>
          <w:tcPr>
            <w:tcW w:w="1350" w:type="dxa"/>
          </w:tcPr>
          <w:p w14:paraId="53E19723" w14:textId="77777777" w:rsidR="00B47D27" w:rsidRDefault="00B47D27" w:rsidP="0018764F">
            <w:proofErr w:type="spellStart"/>
            <w:r>
              <w:t>DoingDate</w:t>
            </w:r>
            <w:proofErr w:type="spellEnd"/>
          </w:p>
        </w:tc>
        <w:tc>
          <w:tcPr>
            <w:tcW w:w="2250" w:type="dxa"/>
          </w:tcPr>
          <w:p w14:paraId="106FF7C1" w14:textId="20D235A8" w:rsidR="00B47D27" w:rsidRDefault="00B47D27" w:rsidP="0018764F">
            <w:proofErr w:type="spellStart"/>
            <w:r>
              <w:t>round_heat_training</w:t>
            </w:r>
            <w:proofErr w:type="spellEnd"/>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proofErr w:type="spellStart"/>
            <w:r w:rsidRPr="006C7789">
              <w:t>injuryBody</w:t>
            </w:r>
            <w:proofErr w:type="spellEnd"/>
          </w:p>
        </w:tc>
        <w:tc>
          <w:tcPr>
            <w:tcW w:w="1890" w:type="dxa"/>
          </w:tcPr>
          <w:p w14:paraId="12A7644C" w14:textId="318477FB" w:rsidR="006C7789" w:rsidRPr="00A6602F" w:rsidRDefault="006C7789" w:rsidP="0018764F">
            <w:proofErr w:type="spellStart"/>
            <w:r w:rsidRPr="006C7789">
              <w:t>injuryBodyCode</w:t>
            </w:r>
            <w:proofErr w:type="spellEnd"/>
          </w:p>
        </w:tc>
        <w:tc>
          <w:tcPr>
            <w:tcW w:w="1440" w:type="dxa"/>
          </w:tcPr>
          <w:p w14:paraId="3ABF65B1" w14:textId="1798710C" w:rsidR="006C7789" w:rsidRPr="00A6602F" w:rsidRDefault="006C7789" w:rsidP="0018764F">
            <w:proofErr w:type="spellStart"/>
            <w:r w:rsidRPr="006C7789">
              <w:t>injuryCause</w:t>
            </w:r>
            <w:proofErr w:type="spellEnd"/>
          </w:p>
        </w:tc>
        <w:tc>
          <w:tcPr>
            <w:tcW w:w="1890" w:type="dxa"/>
          </w:tcPr>
          <w:p w14:paraId="5BAD05F9" w14:textId="6BC4117B" w:rsidR="006C7789" w:rsidRPr="00A6602F" w:rsidRDefault="006C7789" w:rsidP="0018764F">
            <w:proofErr w:type="spellStart"/>
            <w:r w:rsidRPr="006C7789">
              <w:t>injuryCauseCode</w:t>
            </w:r>
            <w:proofErr w:type="spellEnd"/>
          </w:p>
        </w:tc>
        <w:tc>
          <w:tcPr>
            <w:tcW w:w="1800" w:type="dxa"/>
          </w:tcPr>
          <w:p w14:paraId="17CB1706" w14:textId="5962AFC7" w:rsidR="006C7789" w:rsidRPr="00A6602F" w:rsidRDefault="006C7789" w:rsidP="0018764F">
            <w:proofErr w:type="spellStart"/>
            <w:r w:rsidRPr="006C7789">
              <w:t>injuryDateTime</w:t>
            </w:r>
            <w:proofErr w:type="spellEnd"/>
          </w:p>
        </w:tc>
        <w:tc>
          <w:tcPr>
            <w:tcW w:w="1890" w:type="dxa"/>
          </w:tcPr>
          <w:p w14:paraId="653EF46E" w14:textId="71B874D0" w:rsidR="006C7789" w:rsidRPr="00107C1E" w:rsidRDefault="006C7789" w:rsidP="0018764F">
            <w:proofErr w:type="spellStart"/>
            <w:r w:rsidRPr="006C7789">
              <w:t>injuryTypeCode</w:t>
            </w:r>
            <w:proofErr w:type="spellEnd"/>
          </w:p>
        </w:tc>
      </w:tr>
    </w:tbl>
    <w:p w14:paraId="55676F1B" w14:textId="77777777" w:rsidR="006C7789" w:rsidRDefault="006C7789" w:rsidP="006C7789">
      <w:pPr>
        <w:spacing w:line="240" w:lineRule="auto"/>
      </w:pPr>
    </w:p>
    <w:tbl>
      <w:tblPr>
        <w:tblStyle w:val="TableGrid"/>
        <w:tblW w:w="2340" w:type="dxa"/>
        <w:tblInd w:w="-995" w:type="dxa"/>
        <w:tblLayout w:type="fixed"/>
        <w:tblLook w:val="04A0" w:firstRow="1" w:lastRow="0" w:firstColumn="1" w:lastColumn="0" w:noHBand="0" w:noVBand="1"/>
      </w:tblPr>
      <w:tblGrid>
        <w:gridCol w:w="1350"/>
        <w:gridCol w:w="990"/>
      </w:tblGrid>
      <w:tr w:rsidR="00262883" w14:paraId="6D4D0BD0" w14:textId="77777777" w:rsidTr="00262883">
        <w:tc>
          <w:tcPr>
            <w:tcW w:w="1350" w:type="dxa"/>
          </w:tcPr>
          <w:p w14:paraId="4488920E" w14:textId="13E8D9F0" w:rsidR="00262883" w:rsidRDefault="00262883" w:rsidP="006C7789">
            <w:pPr>
              <w:jc w:val="center"/>
            </w:pPr>
            <w:proofErr w:type="spellStart"/>
            <w:r w:rsidRPr="006C7789">
              <w:t>injuryType</w:t>
            </w:r>
            <w:proofErr w:type="spellEnd"/>
          </w:p>
        </w:tc>
        <w:tc>
          <w:tcPr>
            <w:tcW w:w="990" w:type="dxa"/>
          </w:tcPr>
          <w:p w14:paraId="32471DC0" w14:textId="77777777" w:rsidR="00262883" w:rsidRDefault="00262883" w:rsidP="0018764F">
            <w:proofErr w:type="spellStart"/>
            <w:r>
              <w:t>no_day</w:t>
            </w:r>
            <w:proofErr w:type="spellEnd"/>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976"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0B0B77">
        <w:tc>
          <w:tcPr>
            <w:tcW w:w="1440" w:type="dxa"/>
          </w:tcPr>
          <w:p w14:paraId="4FFDD972" w14:textId="33633967" w:rsidR="00506044" w:rsidRPr="00E22915" w:rsidRDefault="00506044" w:rsidP="0018764F">
            <w:pPr>
              <w:rPr>
                <w:b/>
                <w:bCs/>
                <w:u w:val="single"/>
              </w:rPr>
            </w:pPr>
            <w:proofErr w:type="spellStart"/>
            <w:r>
              <w:rPr>
                <w:b/>
                <w:bCs/>
                <w:u w:val="single"/>
              </w:rPr>
              <w:t>messageNo</w:t>
            </w:r>
            <w:proofErr w:type="spellEnd"/>
          </w:p>
        </w:tc>
        <w:tc>
          <w:tcPr>
            <w:tcW w:w="2250" w:type="dxa"/>
          </w:tcPr>
          <w:p w14:paraId="588BC753" w14:textId="7F81ACD6" w:rsidR="00506044" w:rsidRPr="00090CD6" w:rsidRDefault="00506044" w:rsidP="0018764F">
            <w:proofErr w:type="spellStart"/>
            <w:r>
              <w:t>messageDescription</w:t>
            </w:r>
            <w:proofErr w:type="spellEnd"/>
          </w:p>
        </w:tc>
        <w:tc>
          <w:tcPr>
            <w:tcW w:w="2070" w:type="dxa"/>
          </w:tcPr>
          <w:p w14:paraId="056A9DFD" w14:textId="422D9EF8" w:rsidR="00506044" w:rsidRDefault="00506044" w:rsidP="0018764F">
            <w:proofErr w:type="spellStart"/>
            <w:r>
              <w:t>messageDateTime</w:t>
            </w:r>
            <w:proofErr w:type="spellEnd"/>
          </w:p>
        </w:tc>
        <w:tc>
          <w:tcPr>
            <w:tcW w:w="1260" w:type="dxa"/>
          </w:tcPr>
          <w:p w14:paraId="663B966D" w14:textId="4D097560" w:rsidR="00506044" w:rsidRPr="00976E5B" w:rsidRDefault="00506044" w:rsidP="0018764F">
            <w:pPr>
              <w:rPr>
                <w:i/>
                <w:iCs/>
              </w:rPr>
            </w:pPr>
            <w:proofErr w:type="spellStart"/>
            <w:r w:rsidRPr="00976E5B">
              <w:rPr>
                <w:i/>
                <w:iCs/>
              </w:rPr>
              <w:t>athleteNo</w:t>
            </w:r>
            <w:proofErr w:type="spellEnd"/>
          </w:p>
        </w:tc>
        <w:tc>
          <w:tcPr>
            <w:tcW w:w="1170" w:type="dxa"/>
          </w:tcPr>
          <w:p w14:paraId="1706B130" w14:textId="296064A7" w:rsidR="00506044" w:rsidRPr="00976E5B" w:rsidRDefault="00506044" w:rsidP="0018764F">
            <w:pPr>
              <w:rPr>
                <w:i/>
                <w:iCs/>
              </w:rPr>
            </w:pPr>
            <w:proofErr w:type="spellStart"/>
            <w:r w:rsidRPr="00976E5B">
              <w:rPr>
                <w:i/>
                <w:iCs/>
              </w:rPr>
              <w:t>staffUID</w:t>
            </w:r>
            <w:proofErr w:type="spellEnd"/>
          </w:p>
        </w:tc>
      </w:tr>
    </w:tbl>
    <w:p w14:paraId="3FE0F0E0" w14:textId="2711330F" w:rsidR="006C7789" w:rsidRDefault="006C7789" w:rsidP="00C51B0C">
      <w:pPr>
        <w:rPr>
          <w:b/>
          <w:bCs/>
        </w:rPr>
      </w:pPr>
    </w:p>
    <w:p w14:paraId="59E09E1D" w14:textId="57BFA7DF" w:rsidR="004839B1" w:rsidRDefault="004839B1" w:rsidP="00C51B0C">
      <w:pPr>
        <w:rPr>
          <w:b/>
          <w:bCs/>
        </w:rPr>
      </w:pPr>
    </w:p>
    <w:p w14:paraId="6E980DEF" w14:textId="16C0909F" w:rsidR="004839B1" w:rsidRDefault="004839B1" w:rsidP="00C51B0C">
      <w:pPr>
        <w:rPr>
          <w:b/>
          <w:bCs/>
        </w:rPr>
      </w:pPr>
    </w:p>
    <w:p w14:paraId="7478DB48" w14:textId="16BD079A" w:rsidR="004839B1" w:rsidRDefault="004839B1" w:rsidP="00C51B0C">
      <w:pPr>
        <w:rPr>
          <w:b/>
          <w:bCs/>
        </w:rPr>
      </w:pPr>
    </w:p>
    <w:p w14:paraId="6CD96AD8" w14:textId="1FF3B737" w:rsidR="004839B1" w:rsidRDefault="004839B1" w:rsidP="00C51B0C">
      <w:pPr>
        <w:rPr>
          <w:b/>
          <w:bCs/>
        </w:rPr>
      </w:pPr>
    </w:p>
    <w:p w14:paraId="63C87260" w14:textId="7471B752" w:rsidR="004839B1" w:rsidRDefault="004839B1" w:rsidP="00C51B0C">
      <w:pPr>
        <w:rPr>
          <w:b/>
          <w:bCs/>
        </w:rPr>
      </w:pPr>
    </w:p>
    <w:p w14:paraId="4992CD02" w14:textId="3ACA3C86" w:rsidR="004839B1" w:rsidRDefault="004839B1" w:rsidP="00C51B0C">
      <w:pPr>
        <w:rPr>
          <w:b/>
          <w:bCs/>
        </w:rPr>
      </w:pPr>
    </w:p>
    <w:p w14:paraId="7B80C4A1" w14:textId="2D167D1F" w:rsidR="004839B1" w:rsidRDefault="004839B1" w:rsidP="00C51B0C">
      <w:pPr>
        <w:rPr>
          <w:b/>
          <w:bCs/>
        </w:rPr>
      </w:pPr>
    </w:p>
    <w:p w14:paraId="52CAD9DD" w14:textId="56AD52E4" w:rsidR="004839B1" w:rsidRDefault="004839B1" w:rsidP="00C51B0C">
      <w:pPr>
        <w:rPr>
          <w:b/>
          <w:bCs/>
        </w:rPr>
      </w:pPr>
    </w:p>
    <w:p w14:paraId="5251DD5A" w14:textId="4FE6AC7D" w:rsidR="004839B1" w:rsidRDefault="004839B1" w:rsidP="00C51B0C">
      <w:pPr>
        <w:rPr>
          <w:b/>
          <w:bCs/>
        </w:rPr>
      </w:pPr>
    </w:p>
    <w:p w14:paraId="5F742015" w14:textId="7189E7C0" w:rsidR="004839B1" w:rsidRDefault="004839B1" w:rsidP="00C51B0C">
      <w:pPr>
        <w:rPr>
          <w:b/>
          <w:bCs/>
        </w:rPr>
      </w:pPr>
    </w:p>
    <w:p w14:paraId="528CA75C" w14:textId="34D93EEB" w:rsidR="004839B1" w:rsidRDefault="004839B1" w:rsidP="00C51B0C">
      <w:pPr>
        <w:rPr>
          <w:b/>
          <w:bCs/>
        </w:rPr>
      </w:pPr>
    </w:p>
    <w:p w14:paraId="0D4F8A7A" w14:textId="5DC370A0" w:rsidR="004839B1" w:rsidRDefault="004839B1" w:rsidP="00C51B0C">
      <w:pPr>
        <w:rPr>
          <w:b/>
          <w:bCs/>
        </w:rPr>
      </w:pPr>
    </w:p>
    <w:p w14:paraId="2DC486AA" w14:textId="0D6983BF" w:rsidR="004839B1" w:rsidRDefault="004839B1" w:rsidP="00C51B0C">
      <w:pPr>
        <w:rPr>
          <w:b/>
          <w:bCs/>
        </w:rPr>
      </w:pPr>
    </w:p>
    <w:p w14:paraId="23EFF208" w14:textId="7B0D63D2" w:rsidR="004839B1" w:rsidRDefault="004839B1" w:rsidP="00C51B0C">
      <w:pPr>
        <w:rPr>
          <w:b/>
          <w:bCs/>
        </w:rPr>
      </w:pPr>
    </w:p>
    <w:p w14:paraId="4BBB5F4E" w14:textId="5A76F2A2" w:rsidR="004839B1" w:rsidRDefault="004839B1" w:rsidP="00C51B0C">
      <w:pPr>
        <w:rPr>
          <w:b/>
          <w:bCs/>
        </w:rPr>
      </w:pPr>
    </w:p>
    <w:p w14:paraId="204710E9" w14:textId="46743C10" w:rsidR="004839B1" w:rsidRDefault="004839B1" w:rsidP="00C51B0C">
      <w:pPr>
        <w:rPr>
          <w:b/>
          <w:bCs/>
        </w:rPr>
      </w:pPr>
    </w:p>
    <w:p w14:paraId="7431116B" w14:textId="029C4328" w:rsidR="004839B1" w:rsidRDefault="004839B1" w:rsidP="00C51B0C">
      <w:pPr>
        <w:rPr>
          <w:b/>
          <w:bCs/>
        </w:rPr>
      </w:pPr>
    </w:p>
    <w:p w14:paraId="3FC91765" w14:textId="48CB5982" w:rsidR="004839B1" w:rsidRDefault="004839B1" w:rsidP="00C51B0C">
      <w:pPr>
        <w:rPr>
          <w:b/>
          <w:bCs/>
        </w:rPr>
      </w:pPr>
    </w:p>
    <w:p w14:paraId="3C359B01" w14:textId="57E9DC39" w:rsidR="004839B1" w:rsidRDefault="004839B1" w:rsidP="00C51B0C">
      <w:pPr>
        <w:rPr>
          <w:b/>
          <w:bCs/>
        </w:rPr>
      </w:pPr>
    </w:p>
    <w:p w14:paraId="41B2521F" w14:textId="78807FC3" w:rsidR="004839B1" w:rsidRDefault="004839B1" w:rsidP="00C51B0C">
      <w:pPr>
        <w:rPr>
          <w:b/>
          <w:bCs/>
        </w:rPr>
      </w:pPr>
    </w:p>
    <w:p w14:paraId="7AADF421" w14:textId="77777777" w:rsidR="004839B1" w:rsidRPr="00E22915" w:rsidRDefault="004839B1" w:rsidP="00C51B0C">
      <w:pPr>
        <w:rPr>
          <w:b/>
          <w:bCs/>
        </w:rPr>
      </w:pPr>
    </w:p>
    <w:p w14:paraId="3B0E3155" w14:textId="282E0BAB" w:rsidR="00C51B0C" w:rsidRDefault="00C51B0C" w:rsidP="003D592C">
      <w:pPr>
        <w:pStyle w:val="Heading3"/>
        <w:numPr>
          <w:ilvl w:val="2"/>
          <w:numId w:val="1"/>
        </w:numPr>
      </w:pPr>
      <w:bookmarkStart w:id="288" w:name="_Toc165641808"/>
      <w:bookmarkStart w:id="289" w:name="_Toc166272255"/>
      <w:bookmarkStart w:id="290" w:name="_Toc166388907"/>
      <w:bookmarkStart w:id="291" w:name="_Toc183509375"/>
      <w:bookmarkStart w:id="292" w:name="_Toc183509461"/>
      <w:bookmarkStart w:id="293" w:name="_Toc183534005"/>
      <w:bookmarkStart w:id="294" w:name="_Toc183534233"/>
      <w:bookmarkStart w:id="295" w:name="_Toc232925377"/>
      <w:bookmarkStart w:id="296" w:name="_Toc232925457"/>
      <w:bookmarkStart w:id="297" w:name="_Toc232926018"/>
      <w:bookmarkStart w:id="298" w:name="_Toc232926109"/>
      <w:bookmarkStart w:id="299" w:name="_Toc232926232"/>
      <w:bookmarkStart w:id="300" w:name="_Toc120318161"/>
      <w:r>
        <w:lastRenderedPageBreak/>
        <w:t>File Structure</w:t>
      </w:r>
      <w:bookmarkEnd w:id="288"/>
      <w:bookmarkEnd w:id="289"/>
      <w:bookmarkEnd w:id="290"/>
      <w:bookmarkEnd w:id="291"/>
      <w:bookmarkEnd w:id="292"/>
      <w:bookmarkEnd w:id="293"/>
      <w:bookmarkEnd w:id="294"/>
      <w:bookmarkEnd w:id="295"/>
      <w:bookmarkEnd w:id="296"/>
      <w:bookmarkEnd w:id="297"/>
      <w:bookmarkEnd w:id="298"/>
      <w:bookmarkEnd w:id="299"/>
      <w:bookmarkEnd w:id="300"/>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50"/>
          <w:headerReference w:type="default" r:id="rId51"/>
          <w:footerReference w:type="even" r:id="rId52"/>
          <w:footerReference w:type="default" r:id="rId53"/>
          <w:pgSz w:w="11906" w:h="16838" w:code="9"/>
          <w:pgMar w:top="2126" w:right="1418" w:bottom="1418" w:left="2126" w:header="720" w:footer="720" w:gutter="0"/>
          <w:cols w:space="720"/>
          <w:formProt w:val="0"/>
          <w:docGrid w:linePitch="360"/>
        </w:sectPr>
      </w:pPr>
    </w:p>
    <w:p w14:paraId="3C34F645" w14:textId="5AC14175" w:rsidR="00DB77EA" w:rsidRPr="00081E15" w:rsidRDefault="00DB77EA" w:rsidP="00DB77EA">
      <w:pPr>
        <w:pStyle w:val="Caption"/>
        <w:rPr>
          <w:b w:val="0"/>
          <w:bCs w:val="0"/>
          <w:sz w:val="24"/>
          <w:szCs w:val="24"/>
        </w:rPr>
      </w:pPr>
      <w:bookmarkStart w:id="301" w:name="_Toc120563122"/>
      <w:bookmarkStart w:id="302" w:name="_Toc163803867"/>
      <w:bookmarkStart w:id="303" w:name="_Toc166272476"/>
      <w:bookmarkStart w:id="304" w:name="_Toc166382132"/>
      <w:bookmarkStart w:id="305" w:name="_Toc181675874"/>
      <w:bookmarkStart w:id="306" w:name="_Toc183536011"/>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16</w:t>
      </w:r>
      <w:r w:rsidR="00BA32A7">
        <w:rPr>
          <w:b w:val="0"/>
          <w:bCs w:val="0"/>
          <w:sz w:val="24"/>
          <w:szCs w:val="24"/>
        </w:rPr>
        <w:fldChar w:fldCharType="end"/>
      </w:r>
      <w:r w:rsidRPr="00081E15">
        <w:rPr>
          <w:b w:val="0"/>
          <w:bCs w:val="0"/>
          <w:sz w:val="24"/>
          <w:szCs w:val="24"/>
        </w:rPr>
        <w:t xml:space="preserve">: File Structure of </w:t>
      </w:r>
      <w:r w:rsidR="005703EB">
        <w:rPr>
          <w:b w:val="0"/>
          <w:bCs w:val="0"/>
          <w:sz w:val="24"/>
          <w:szCs w:val="24"/>
        </w:rPr>
        <w:t>Athlete</w:t>
      </w:r>
      <w:bookmarkEnd w:id="30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302"/>
          <w:bookmarkEnd w:id="303"/>
          <w:bookmarkEnd w:id="304"/>
          <w:bookmarkEnd w:id="305"/>
          <w:bookmarkEnd w:id="306"/>
          <w:p w14:paraId="56D87A60" w14:textId="77777777" w:rsidR="00C51B0C" w:rsidRPr="003146F6" w:rsidRDefault="00C51B0C" w:rsidP="00B83F63">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9DB8F63" w14:textId="7BE63116" w:rsidR="00C51B0C" w:rsidRPr="003146F6" w:rsidRDefault="005703EB" w:rsidP="00B83F63">
            <w:pPr>
              <w:spacing w:after="120"/>
              <w:rPr>
                <w:rStyle w:val="DECWhite"/>
              </w:rPr>
            </w:pPr>
            <w:r>
              <w:rPr>
                <w:rFonts w:eastAsia="SimSun"/>
                <w:color w:val="FFFFFF"/>
                <w:szCs w:val="24"/>
              </w:rPr>
              <w:t>Athlete</w:t>
            </w:r>
          </w:p>
        </w:tc>
        <w:tc>
          <w:tcPr>
            <w:tcW w:w="2105" w:type="dxa"/>
            <w:gridSpan w:val="2"/>
            <w:tcBorders>
              <w:top w:val="single" w:sz="12" w:space="0" w:color="auto"/>
              <w:left w:val="nil"/>
              <w:bottom w:val="single" w:sz="4" w:space="0" w:color="auto"/>
            </w:tcBorders>
            <w:shd w:val="clear" w:color="auto" w:fill="8C8C8C"/>
          </w:tcPr>
          <w:p w14:paraId="0718B2FE" w14:textId="22D4ED05" w:rsidR="00C51B0C" w:rsidRPr="003146F6" w:rsidRDefault="00C51B0C" w:rsidP="00B83F63">
            <w:pPr>
              <w:spacing w:after="120"/>
              <w:rPr>
                <w:rStyle w:val="DECWhiteBold"/>
              </w:rPr>
            </w:pPr>
            <w:r w:rsidRPr="003146F6">
              <w:rPr>
                <w:rStyle w:val="DECWhiteBold"/>
              </w:rPr>
              <w:t>Table#</w:t>
            </w:r>
            <w:r w:rsidR="005703EB">
              <w:rPr>
                <w:rFonts w:eastAsia="SimSun"/>
                <w:b/>
                <w:bCs/>
                <w:color w:val="FFFFFF"/>
                <w:szCs w:val="24"/>
              </w:rPr>
              <w:t>1</w:t>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5907056B" w14:textId="7D72382E" w:rsidR="00C51B0C" w:rsidRPr="00E96579" w:rsidRDefault="00976E5B" w:rsidP="00B83F63">
            <w:pPr>
              <w:spacing w:after="120"/>
              <w:rPr>
                <w:rFonts w:eastAsia="SimSun"/>
              </w:rPr>
            </w:pPr>
            <w:r>
              <w:rPr>
                <w:rFonts w:eastAsia="SimSun"/>
              </w:rPr>
              <w:t>Master</w:t>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80A6FDF" w14:textId="36C535E5" w:rsidR="00C51B0C" w:rsidRPr="00E96579" w:rsidRDefault="005703EB" w:rsidP="00B83F63">
            <w:pPr>
              <w:spacing w:after="120"/>
              <w:rPr>
                <w:rFonts w:eastAsia="SimSun"/>
              </w:rPr>
            </w:pPr>
            <w:r>
              <w:rPr>
                <w:rFonts w:eastAsia="SimSun"/>
              </w:rPr>
              <w:t>Storing the information of athletes.</w:t>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4E223428" w:rsidR="00C51B0C" w:rsidRPr="00E96579" w:rsidRDefault="005703EB" w:rsidP="005703EB">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1041109D" w14:textId="2FCA2B4C" w:rsidR="00C51B0C" w:rsidRPr="007531EA" w:rsidRDefault="00B31DCB" w:rsidP="00B83F63">
            <w:pPr>
              <w:pStyle w:val="DECCenter"/>
            </w:pPr>
            <w:r>
              <w:t>varchar</w:t>
            </w:r>
          </w:p>
        </w:tc>
        <w:tc>
          <w:tcPr>
            <w:tcW w:w="1080" w:type="dxa"/>
            <w:tcBorders>
              <w:top w:val="single" w:sz="4" w:space="0" w:color="auto"/>
              <w:bottom w:val="single" w:sz="4" w:space="0" w:color="auto"/>
            </w:tcBorders>
            <w:shd w:val="clear" w:color="auto" w:fill="auto"/>
            <w:vAlign w:val="center"/>
          </w:tcPr>
          <w:p w14:paraId="2B2710F5" w14:textId="70A3FEF1" w:rsidR="00C51B0C" w:rsidRPr="007531EA" w:rsidRDefault="00B31DCB" w:rsidP="00B83F63">
            <w:pPr>
              <w:pStyle w:val="DECCenter"/>
            </w:pPr>
            <w:r>
              <w:t>28</w:t>
            </w:r>
          </w:p>
        </w:tc>
        <w:tc>
          <w:tcPr>
            <w:tcW w:w="5400" w:type="dxa"/>
            <w:tcBorders>
              <w:top w:val="single" w:sz="4" w:space="0" w:color="auto"/>
              <w:bottom w:val="single" w:sz="4" w:space="0" w:color="auto"/>
            </w:tcBorders>
            <w:shd w:val="clear" w:color="auto" w:fill="auto"/>
            <w:vAlign w:val="center"/>
          </w:tcPr>
          <w:p w14:paraId="14C24A25" w14:textId="513BD861" w:rsidR="00C51B0C" w:rsidRPr="00E96579" w:rsidRDefault="00B31DCB" w:rsidP="00B83F63">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7CA31753" w14:textId="0F55DC65" w:rsidR="00C51B0C" w:rsidRPr="007531EA" w:rsidRDefault="00BB6EA9" w:rsidP="00B83F63">
            <w:pPr>
              <w:pStyle w:val="DECCenter"/>
            </w:pPr>
            <w:r>
              <w:t>PK</w:t>
            </w: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CC75173" w:rsidR="00C51B0C" w:rsidRPr="003146F6" w:rsidRDefault="00BB6EA9" w:rsidP="00B83F63">
            <w:pPr>
              <w:pStyle w:val="DECCenter"/>
            </w:pPr>
            <w:r>
              <w:t>NOT</w:t>
            </w:r>
          </w:p>
        </w:tc>
      </w:tr>
      <w:tr w:rsidR="00BB6EA9" w:rsidRPr="00E96579" w14:paraId="4AC646BB"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AC1E01B" w14:textId="101C56AE" w:rsidR="00BB6EA9" w:rsidRPr="00E96579" w:rsidRDefault="00BB6EA9" w:rsidP="00BB6EA9">
            <w:pPr>
              <w:spacing w:after="120"/>
              <w:jc w:val="center"/>
              <w:rPr>
                <w:rFonts w:eastAsia="SimSun"/>
              </w:rPr>
            </w:pPr>
            <w:proofErr w:type="spellStart"/>
            <w:r>
              <w:rPr>
                <w:rFonts w:eastAsia="SimSun"/>
              </w:rPr>
              <w:t>athleteNo</w:t>
            </w:r>
            <w:proofErr w:type="spellEnd"/>
          </w:p>
        </w:tc>
        <w:tc>
          <w:tcPr>
            <w:tcW w:w="967" w:type="dxa"/>
            <w:tcBorders>
              <w:top w:val="single" w:sz="4" w:space="0" w:color="auto"/>
              <w:bottom w:val="single" w:sz="4" w:space="0" w:color="auto"/>
            </w:tcBorders>
            <w:shd w:val="clear" w:color="auto" w:fill="auto"/>
            <w:vAlign w:val="center"/>
          </w:tcPr>
          <w:p w14:paraId="6ABF2EF1" w14:textId="7BE9138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4378CA2A" w14:textId="5B2F2E53"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0BF07558" w14:textId="323C0DB4" w:rsidR="00BB6EA9" w:rsidRPr="00E96579" w:rsidRDefault="00BB6EA9" w:rsidP="00BB6EA9">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22D25A68" w14:textId="15772D4A" w:rsidR="00BB6EA9" w:rsidRPr="007531EA" w:rsidRDefault="00BB6EA9" w:rsidP="00BB6EA9">
            <w:pPr>
              <w:pStyle w:val="DECCenter"/>
            </w:pPr>
            <w:r>
              <w:t>PK</w:t>
            </w:r>
          </w:p>
        </w:tc>
        <w:tc>
          <w:tcPr>
            <w:tcW w:w="1800" w:type="dxa"/>
            <w:gridSpan w:val="2"/>
            <w:tcBorders>
              <w:top w:val="single" w:sz="4" w:space="0" w:color="auto"/>
              <w:bottom w:val="single" w:sz="4" w:space="0" w:color="auto"/>
            </w:tcBorders>
            <w:shd w:val="clear" w:color="auto" w:fill="auto"/>
            <w:vAlign w:val="center"/>
          </w:tcPr>
          <w:p w14:paraId="7AE30C6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73602708" w14:textId="55EE031D" w:rsidR="00BB6EA9" w:rsidRPr="003146F6" w:rsidRDefault="00BB6EA9" w:rsidP="00BB6EA9">
            <w:pPr>
              <w:pStyle w:val="DECCenter"/>
            </w:pPr>
            <w:r w:rsidRPr="00261FC8">
              <w:t>NOT</w:t>
            </w:r>
          </w:p>
        </w:tc>
      </w:tr>
      <w:tr w:rsidR="00BB6EA9" w:rsidRPr="00E96579" w14:paraId="09C7300A"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3945245" w14:textId="7C44E7FA" w:rsidR="00BB6EA9" w:rsidRPr="00E96579" w:rsidRDefault="00BB6EA9" w:rsidP="00BB6EA9">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C24EED7" w14:textId="6418CE8A"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FEB9CC7" w14:textId="3BA725CF"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CEA3CA2" w14:textId="6222520F" w:rsidR="00BB6EA9" w:rsidRPr="00E96579" w:rsidRDefault="00BB6EA9" w:rsidP="00BB6EA9">
            <w:pPr>
              <w:spacing w:after="120"/>
              <w:rPr>
                <w:rFonts w:eastAsia="SimSun"/>
              </w:rPr>
            </w:pPr>
            <w:r>
              <w:rPr>
                <w:rFonts w:eastAsia="SimSun"/>
              </w:rPr>
              <w:t>Athlete’s username</w:t>
            </w:r>
          </w:p>
        </w:tc>
        <w:tc>
          <w:tcPr>
            <w:tcW w:w="1080" w:type="dxa"/>
            <w:tcBorders>
              <w:top w:val="single" w:sz="4" w:space="0" w:color="auto"/>
              <w:bottom w:val="single" w:sz="4" w:space="0" w:color="auto"/>
            </w:tcBorders>
            <w:shd w:val="clear" w:color="auto" w:fill="auto"/>
            <w:vAlign w:val="center"/>
          </w:tcPr>
          <w:p w14:paraId="2124F17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3A89D9" w14:textId="26FA5B5C" w:rsidR="00BB6EA9" w:rsidRPr="003146F6" w:rsidRDefault="00BB6EA9" w:rsidP="00BB6EA9">
            <w:pPr>
              <w:pStyle w:val="DECCenter"/>
            </w:pPr>
            <w:r w:rsidRPr="00261FC8">
              <w:t>NOT</w:t>
            </w:r>
          </w:p>
        </w:tc>
      </w:tr>
      <w:tr w:rsidR="00BB6EA9" w:rsidRPr="00E96579" w14:paraId="7753DA20"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98A99D1" w14:textId="546BB6B2" w:rsidR="00BB6EA9" w:rsidRPr="00E96579" w:rsidRDefault="00BB6EA9" w:rsidP="00BB6EA9">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53BCAE2" w14:textId="567F0545"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1E2FF6B" w14:textId="66FAE9E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6C6D7200" w14:textId="20883227" w:rsidR="00BB6EA9" w:rsidRPr="00E96579" w:rsidRDefault="00BB6EA9" w:rsidP="00BB6EA9">
            <w:pPr>
              <w:spacing w:after="120"/>
              <w:rPr>
                <w:rFonts w:eastAsia="SimSun"/>
              </w:rPr>
            </w:pPr>
            <w:r>
              <w:rPr>
                <w:rFonts w:eastAsia="SimSun"/>
              </w:rPr>
              <w:t>Athlete’s password</w:t>
            </w:r>
          </w:p>
        </w:tc>
        <w:tc>
          <w:tcPr>
            <w:tcW w:w="1080" w:type="dxa"/>
            <w:tcBorders>
              <w:top w:val="single" w:sz="4" w:space="0" w:color="auto"/>
              <w:bottom w:val="single" w:sz="4" w:space="0" w:color="auto"/>
            </w:tcBorders>
            <w:shd w:val="clear" w:color="auto" w:fill="auto"/>
            <w:vAlign w:val="center"/>
          </w:tcPr>
          <w:p w14:paraId="3DBB6AC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E6582B2" w14:textId="6D8F9A82" w:rsidR="00BB6EA9" w:rsidRPr="003146F6" w:rsidRDefault="00BB6EA9" w:rsidP="00BB6EA9">
            <w:pPr>
              <w:pStyle w:val="DECCenter"/>
            </w:pPr>
            <w:r w:rsidRPr="00261FC8">
              <w:t>NOT</w:t>
            </w:r>
          </w:p>
        </w:tc>
      </w:tr>
      <w:tr w:rsidR="00BB6EA9" w:rsidRPr="00E96579" w14:paraId="3DD0E88F"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E3FA4E" w14:textId="28E82878" w:rsidR="00BB6EA9" w:rsidRPr="00E96579" w:rsidRDefault="00BB6EA9" w:rsidP="00BB6EA9">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530665C4" w14:textId="3B0DFBD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77AEB77" w14:textId="22836D0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01A81737" w14:textId="0CF9D765" w:rsidR="00BB6EA9" w:rsidRPr="00E96579" w:rsidRDefault="00BB6EA9" w:rsidP="00BB6EA9">
            <w:pPr>
              <w:spacing w:after="120"/>
              <w:rPr>
                <w:rFonts w:eastAsia="SimSun"/>
              </w:rPr>
            </w:pPr>
            <w:r>
              <w:rPr>
                <w:rFonts w:eastAsia="SimSun"/>
              </w:rPr>
              <w:t xml:space="preserve">Athlete’s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288F4A6F"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2CA7D631" w14:textId="39274F02" w:rsidR="00BB6EA9" w:rsidRPr="003146F6" w:rsidRDefault="00BB6EA9" w:rsidP="00BB6EA9">
            <w:pPr>
              <w:pStyle w:val="DECCenter"/>
            </w:pPr>
            <w:r w:rsidRPr="00261FC8">
              <w:t>NOT</w:t>
            </w:r>
          </w:p>
        </w:tc>
      </w:tr>
      <w:tr w:rsidR="00BB6EA9" w:rsidRPr="007531EA" w14:paraId="4743A307"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12769479" w14:textId="253FF462" w:rsidR="00BB6EA9" w:rsidRPr="00E96579" w:rsidRDefault="00BB6EA9" w:rsidP="00BB6EA9">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6A2AB1EF" w14:textId="026D1186"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2F8FEB6" w14:textId="2D45FA54"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5503A46" w14:textId="54A3AA58" w:rsidR="00BB6EA9" w:rsidRPr="00E96579" w:rsidRDefault="00BB6EA9" w:rsidP="00BB6EA9">
            <w:pPr>
              <w:spacing w:after="120"/>
              <w:rPr>
                <w:rFonts w:eastAsia="SimSun"/>
              </w:rPr>
            </w:pPr>
            <w:r>
              <w:rPr>
                <w:rFonts w:eastAsia="SimSun"/>
              </w:rPr>
              <w:t xml:space="preserve">Athlete’s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1D8651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5FD7378" w14:textId="340EDB37" w:rsidR="00BB6EA9" w:rsidRPr="003146F6" w:rsidRDefault="00BB6EA9" w:rsidP="00BB6EA9">
            <w:pPr>
              <w:pStyle w:val="DECCenter"/>
            </w:pPr>
            <w:r w:rsidRPr="00261FC8">
              <w:t>NOT</w:t>
            </w:r>
          </w:p>
        </w:tc>
      </w:tr>
      <w:tr w:rsidR="00BB6EA9" w:rsidRPr="007531EA" w14:paraId="4BC6026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F1F3883" w14:textId="07623871" w:rsidR="00BB6EA9" w:rsidRDefault="00BB6EA9" w:rsidP="00BB6EA9">
            <w:pPr>
              <w:spacing w:after="120"/>
              <w:jc w:val="center"/>
              <w:rPr>
                <w:rFonts w:eastAsia="SimSun"/>
              </w:rPr>
            </w:pPr>
            <w:proofErr w:type="spellStart"/>
            <w:r>
              <w:rPr>
                <w:rFonts w:eastAsia="SimSun"/>
              </w:rPr>
              <w:t>sportType</w:t>
            </w:r>
            <w:proofErr w:type="spellEnd"/>
          </w:p>
        </w:tc>
        <w:tc>
          <w:tcPr>
            <w:tcW w:w="967" w:type="dxa"/>
            <w:tcBorders>
              <w:top w:val="single" w:sz="4" w:space="0" w:color="auto"/>
              <w:bottom w:val="single" w:sz="4" w:space="0" w:color="auto"/>
            </w:tcBorders>
            <w:shd w:val="clear" w:color="auto" w:fill="auto"/>
            <w:vAlign w:val="center"/>
          </w:tcPr>
          <w:p w14:paraId="5BC7CF9C" w14:textId="70125CAE" w:rsidR="00BB6EA9"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B74723C" w14:textId="1235DDC1" w:rsidR="00BB6EA9"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D4F241D" w14:textId="37E62790" w:rsidR="00BB6EA9" w:rsidRDefault="00BB6EA9" w:rsidP="00BB6EA9">
            <w:pPr>
              <w:spacing w:after="120"/>
              <w:rPr>
                <w:rFonts w:eastAsia="SimSun"/>
              </w:rPr>
            </w:pPr>
            <w:r>
              <w:rPr>
                <w:rFonts w:eastAsia="SimSun"/>
              </w:rPr>
              <w:t>Athlete’s sport type</w:t>
            </w:r>
          </w:p>
        </w:tc>
        <w:tc>
          <w:tcPr>
            <w:tcW w:w="1080" w:type="dxa"/>
            <w:tcBorders>
              <w:top w:val="single" w:sz="4" w:space="0" w:color="auto"/>
              <w:bottom w:val="single" w:sz="4" w:space="0" w:color="auto"/>
            </w:tcBorders>
            <w:shd w:val="clear" w:color="auto" w:fill="auto"/>
            <w:vAlign w:val="center"/>
          </w:tcPr>
          <w:p w14:paraId="40294ED7"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BC273F0"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E66BE5" w14:textId="38FC9E81" w:rsidR="00BB6EA9" w:rsidRPr="003146F6" w:rsidRDefault="00BB6EA9" w:rsidP="00BB6EA9">
            <w:pPr>
              <w:pStyle w:val="DECCenter"/>
            </w:pPr>
            <w:r w:rsidRPr="00261FC8">
              <w:t>NOT</w:t>
            </w:r>
          </w:p>
        </w:tc>
      </w:tr>
      <w:tr w:rsidR="00BB6EA9" w:rsidRPr="00E96579" w14:paraId="5BA0A0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08D2149E" w14:textId="40731320" w:rsidR="00BB6EA9" w:rsidRPr="00E96579" w:rsidRDefault="00BB6EA9" w:rsidP="00BB6EA9">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7E6DB967" w14:textId="33024CA6" w:rsidR="00BB6EA9" w:rsidRPr="007531EA" w:rsidRDefault="00BB6EA9" w:rsidP="00BB6EA9">
            <w:pPr>
              <w:pStyle w:val="DECCenter"/>
            </w:pPr>
            <w:r>
              <w:t>DATE</w:t>
            </w:r>
          </w:p>
        </w:tc>
        <w:tc>
          <w:tcPr>
            <w:tcW w:w="1080" w:type="dxa"/>
            <w:tcBorders>
              <w:top w:val="single" w:sz="4" w:space="0" w:color="auto"/>
              <w:bottom w:val="single" w:sz="4" w:space="0" w:color="auto"/>
            </w:tcBorders>
            <w:shd w:val="clear" w:color="auto" w:fill="auto"/>
            <w:vAlign w:val="center"/>
          </w:tcPr>
          <w:p w14:paraId="526E939C" w14:textId="582AE3FB" w:rsidR="00BB6EA9" w:rsidRPr="007531EA" w:rsidRDefault="00BB6EA9" w:rsidP="00BB6EA9">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7721B6CA" w14:textId="37D1B7DA" w:rsidR="00BB6EA9" w:rsidRPr="00E96579" w:rsidRDefault="00BB6EA9" w:rsidP="00BB6EA9">
            <w:pPr>
              <w:spacing w:after="120"/>
              <w:rPr>
                <w:rFonts w:eastAsia="SimSun"/>
              </w:rPr>
            </w:pPr>
            <w:r>
              <w:rPr>
                <w:rFonts w:eastAsia="SimSun"/>
              </w:rPr>
              <w:t>Athlete’s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636E4B88"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BAB747C" w14:textId="4E598651" w:rsidR="00BB6EA9" w:rsidRPr="003146F6" w:rsidRDefault="00BB6EA9" w:rsidP="00BB6EA9">
            <w:pPr>
              <w:pStyle w:val="DECCenter"/>
            </w:pPr>
            <w:r w:rsidRPr="00261FC8">
              <w:t>NOT</w:t>
            </w:r>
          </w:p>
        </w:tc>
      </w:tr>
      <w:tr w:rsidR="00BB6EA9" w:rsidRPr="00E96579" w14:paraId="087C5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C2F891E" w14:textId="01AFD7D6" w:rsidR="00BB6EA9" w:rsidRPr="00E96579" w:rsidRDefault="00BB6EA9" w:rsidP="00BB6EA9">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06AC18A5" w14:textId="7E24C5E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33A3621" w14:textId="26D414AA"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3B3B4EB4" w14:textId="3F2C6C56" w:rsidR="00BB6EA9" w:rsidRPr="00E96579" w:rsidRDefault="00BB6EA9" w:rsidP="00BB6EA9">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D472A80"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8D68369" w14:textId="5B82A7E4" w:rsidR="00BB6EA9" w:rsidRPr="003146F6" w:rsidRDefault="00BB6EA9" w:rsidP="00BB6EA9">
            <w:pPr>
              <w:pStyle w:val="DECCenter"/>
            </w:pPr>
            <w:r w:rsidRPr="00261FC8">
              <w:t>NOT</w:t>
            </w:r>
          </w:p>
        </w:tc>
      </w:tr>
      <w:tr w:rsidR="00BB6EA9" w:rsidRPr="00E96579" w14:paraId="6D43E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2ED229" w14:textId="2CE4BCF5" w:rsidR="00BB6EA9" w:rsidRDefault="00BB6EA9" w:rsidP="00BB6EA9">
            <w:pPr>
              <w:spacing w:after="120"/>
              <w:jc w:val="center"/>
              <w:rPr>
                <w:rFonts w:eastAsia="SimSun"/>
              </w:rPr>
            </w:pPr>
            <w:r>
              <w:rPr>
                <w:rFonts w:eastAsia="SimSun"/>
              </w:rPr>
              <w:t>weight</w:t>
            </w:r>
          </w:p>
        </w:tc>
        <w:tc>
          <w:tcPr>
            <w:tcW w:w="967" w:type="dxa"/>
            <w:tcBorders>
              <w:top w:val="single" w:sz="4" w:space="0" w:color="auto"/>
              <w:bottom w:val="single" w:sz="4" w:space="0" w:color="auto"/>
            </w:tcBorders>
            <w:shd w:val="clear" w:color="auto" w:fill="auto"/>
            <w:vAlign w:val="center"/>
          </w:tcPr>
          <w:p w14:paraId="2D4149EF" w14:textId="1C1E8391"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3CBE23E6" w14:textId="12AEE699"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57412BB" w14:textId="160F65A9" w:rsidR="00BB6EA9" w:rsidRPr="00E96579" w:rsidRDefault="00BB6EA9" w:rsidP="00BB6EA9">
            <w:pPr>
              <w:spacing w:after="120"/>
              <w:rPr>
                <w:rFonts w:eastAsia="SimSun"/>
              </w:rPr>
            </w:pPr>
            <w:r>
              <w:rPr>
                <w:rFonts w:eastAsia="SimSun"/>
              </w:rPr>
              <w:t>Athlete’s weight</w:t>
            </w:r>
          </w:p>
        </w:tc>
        <w:tc>
          <w:tcPr>
            <w:tcW w:w="1080" w:type="dxa"/>
            <w:tcBorders>
              <w:top w:val="single" w:sz="4" w:space="0" w:color="auto"/>
              <w:bottom w:val="single" w:sz="4" w:space="0" w:color="auto"/>
            </w:tcBorders>
            <w:shd w:val="clear" w:color="auto" w:fill="auto"/>
            <w:vAlign w:val="center"/>
          </w:tcPr>
          <w:p w14:paraId="30FF8A8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671CA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62898D" w14:textId="3E6FC732" w:rsidR="00BB6EA9" w:rsidRPr="003146F6" w:rsidRDefault="00BB6EA9" w:rsidP="00BB6EA9">
            <w:pPr>
              <w:pStyle w:val="DECCenter"/>
            </w:pPr>
            <w:r w:rsidRPr="00261FC8">
              <w:t>NOT</w:t>
            </w:r>
          </w:p>
        </w:tc>
      </w:tr>
      <w:tr w:rsidR="00BB6EA9" w:rsidRPr="00E96579" w14:paraId="6AE8C79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079A847" w14:textId="46950701" w:rsidR="00BB6EA9" w:rsidRDefault="00BB6EA9" w:rsidP="00BB6EA9">
            <w:pPr>
              <w:spacing w:after="120"/>
              <w:jc w:val="center"/>
              <w:rPr>
                <w:rFonts w:eastAsia="SimSun"/>
              </w:rPr>
            </w:pPr>
            <w:r>
              <w:rPr>
                <w:rFonts w:eastAsia="SimSun"/>
              </w:rPr>
              <w:lastRenderedPageBreak/>
              <w:t>height</w:t>
            </w:r>
          </w:p>
        </w:tc>
        <w:tc>
          <w:tcPr>
            <w:tcW w:w="967" w:type="dxa"/>
            <w:tcBorders>
              <w:top w:val="single" w:sz="4" w:space="0" w:color="auto"/>
              <w:bottom w:val="single" w:sz="4" w:space="0" w:color="auto"/>
            </w:tcBorders>
            <w:shd w:val="clear" w:color="auto" w:fill="auto"/>
            <w:vAlign w:val="center"/>
          </w:tcPr>
          <w:p w14:paraId="36398EA0" w14:textId="40B57CDA"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59215A01" w14:textId="7556983C"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F86B5F2" w14:textId="6C5A5FAB" w:rsidR="00BB6EA9" w:rsidRPr="00E96579" w:rsidRDefault="00BB6EA9" w:rsidP="00BB6EA9">
            <w:pPr>
              <w:spacing w:after="120"/>
              <w:rPr>
                <w:rFonts w:eastAsia="SimSun"/>
              </w:rPr>
            </w:pPr>
            <w:r>
              <w:rPr>
                <w:rFonts w:eastAsia="SimSun"/>
              </w:rPr>
              <w:t>Athlete’s height</w:t>
            </w:r>
          </w:p>
        </w:tc>
        <w:tc>
          <w:tcPr>
            <w:tcW w:w="1080" w:type="dxa"/>
            <w:tcBorders>
              <w:top w:val="single" w:sz="4" w:space="0" w:color="auto"/>
              <w:bottom w:val="single" w:sz="4" w:space="0" w:color="auto"/>
            </w:tcBorders>
            <w:shd w:val="clear" w:color="auto" w:fill="auto"/>
            <w:vAlign w:val="center"/>
          </w:tcPr>
          <w:p w14:paraId="1DFF001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AB38A3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4CB00C1" w14:textId="61399C2F" w:rsidR="00BB6EA9" w:rsidRPr="003146F6" w:rsidRDefault="00BB6EA9" w:rsidP="00BB6EA9">
            <w:pPr>
              <w:pStyle w:val="DECCenter"/>
            </w:pPr>
            <w:r w:rsidRPr="00261FC8">
              <w:t>NOT</w:t>
            </w:r>
          </w:p>
        </w:tc>
      </w:tr>
      <w:tr w:rsidR="00BB6EA9" w:rsidRPr="00E96579" w14:paraId="115F5E71"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D5383DB" w14:textId="1DB9CFAE" w:rsidR="00BB6EA9" w:rsidRDefault="00BB6EA9" w:rsidP="00BB6EA9">
            <w:pPr>
              <w:spacing w:after="120"/>
              <w:jc w:val="center"/>
              <w:rPr>
                <w:rFonts w:eastAsia="SimSun"/>
              </w:rPr>
            </w:pPr>
            <w:r>
              <w:rPr>
                <w:rFonts w:eastAsia="SimSun"/>
              </w:rPr>
              <w:t>age</w:t>
            </w:r>
          </w:p>
        </w:tc>
        <w:tc>
          <w:tcPr>
            <w:tcW w:w="967" w:type="dxa"/>
            <w:tcBorders>
              <w:top w:val="single" w:sz="4" w:space="0" w:color="auto"/>
              <w:bottom w:val="single" w:sz="4" w:space="0" w:color="auto"/>
            </w:tcBorders>
            <w:shd w:val="clear" w:color="auto" w:fill="auto"/>
            <w:vAlign w:val="center"/>
          </w:tcPr>
          <w:p w14:paraId="07F65EA6" w14:textId="5BBFB009" w:rsidR="00BB6EA9" w:rsidRPr="007531EA" w:rsidRDefault="00BB6EA9" w:rsidP="00BB6EA9">
            <w:pPr>
              <w:pStyle w:val="DECCenter"/>
            </w:pPr>
            <w:r>
              <w:t>int</w:t>
            </w:r>
          </w:p>
        </w:tc>
        <w:tc>
          <w:tcPr>
            <w:tcW w:w="1080" w:type="dxa"/>
            <w:tcBorders>
              <w:top w:val="single" w:sz="4" w:space="0" w:color="auto"/>
              <w:bottom w:val="single" w:sz="4" w:space="0" w:color="auto"/>
            </w:tcBorders>
            <w:shd w:val="clear" w:color="auto" w:fill="auto"/>
            <w:vAlign w:val="center"/>
          </w:tcPr>
          <w:p w14:paraId="1199C3F9" w14:textId="0011754B" w:rsidR="00BB6EA9" w:rsidRPr="007531EA" w:rsidRDefault="00BB6EA9" w:rsidP="00BB6EA9">
            <w:pPr>
              <w:pStyle w:val="DECCenter"/>
            </w:pPr>
            <w:r>
              <w:t>2</w:t>
            </w:r>
          </w:p>
        </w:tc>
        <w:tc>
          <w:tcPr>
            <w:tcW w:w="5400" w:type="dxa"/>
            <w:tcBorders>
              <w:top w:val="single" w:sz="4" w:space="0" w:color="auto"/>
              <w:bottom w:val="single" w:sz="4" w:space="0" w:color="auto"/>
            </w:tcBorders>
            <w:shd w:val="clear" w:color="auto" w:fill="auto"/>
            <w:vAlign w:val="center"/>
          </w:tcPr>
          <w:p w14:paraId="52FFEDBD" w14:textId="71EFFDEC" w:rsidR="00BB6EA9" w:rsidRPr="00E96579" w:rsidRDefault="00BB6EA9" w:rsidP="00BB6EA9">
            <w:pPr>
              <w:spacing w:after="120"/>
              <w:rPr>
                <w:rFonts w:eastAsia="SimSun"/>
              </w:rPr>
            </w:pPr>
            <w:r>
              <w:rPr>
                <w:rFonts w:eastAsia="SimSun"/>
              </w:rPr>
              <w:t>Athlete’s age</w:t>
            </w:r>
          </w:p>
        </w:tc>
        <w:tc>
          <w:tcPr>
            <w:tcW w:w="1080" w:type="dxa"/>
            <w:tcBorders>
              <w:top w:val="single" w:sz="4" w:space="0" w:color="auto"/>
              <w:bottom w:val="single" w:sz="4" w:space="0" w:color="auto"/>
            </w:tcBorders>
            <w:shd w:val="clear" w:color="auto" w:fill="auto"/>
            <w:vAlign w:val="center"/>
          </w:tcPr>
          <w:p w14:paraId="3F50540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7B4B8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B06DD2A" w14:textId="7A299ACD" w:rsidR="00BB6EA9" w:rsidRPr="003146F6" w:rsidRDefault="00BB6EA9" w:rsidP="00BB6EA9">
            <w:pPr>
              <w:pStyle w:val="DECCenter"/>
            </w:pPr>
            <w:r w:rsidRPr="00261FC8">
              <w:t>NOT</w:t>
            </w:r>
          </w:p>
        </w:tc>
      </w:tr>
      <w:tr w:rsidR="00BB6EA9" w:rsidRPr="00E96579" w14:paraId="5CA3BB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2E08291" w14:textId="03E61826" w:rsidR="00BB6EA9" w:rsidRDefault="00BB6EA9" w:rsidP="00BB6EA9">
            <w:pPr>
              <w:spacing w:after="120"/>
              <w:jc w:val="center"/>
              <w:rPr>
                <w:rFonts w:eastAsia="SimSun"/>
              </w:rPr>
            </w:pPr>
            <w:r>
              <w:rPr>
                <w:rFonts w:eastAsia="SimSun"/>
              </w:rPr>
              <w:t>gender</w:t>
            </w:r>
          </w:p>
        </w:tc>
        <w:tc>
          <w:tcPr>
            <w:tcW w:w="967" w:type="dxa"/>
            <w:tcBorders>
              <w:top w:val="single" w:sz="4" w:space="0" w:color="auto"/>
              <w:bottom w:val="single" w:sz="4" w:space="0" w:color="auto"/>
            </w:tcBorders>
            <w:shd w:val="clear" w:color="auto" w:fill="auto"/>
            <w:vAlign w:val="center"/>
          </w:tcPr>
          <w:p w14:paraId="19FDB365" w14:textId="3E4CCE1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4D7DE71" w14:textId="7FFAA8D5" w:rsidR="00BB6EA9" w:rsidRPr="007531EA" w:rsidRDefault="00BB6EA9" w:rsidP="00BB6EA9">
            <w:pPr>
              <w:pStyle w:val="DECCenter"/>
            </w:pPr>
            <w:r>
              <w:t>6</w:t>
            </w:r>
          </w:p>
        </w:tc>
        <w:tc>
          <w:tcPr>
            <w:tcW w:w="5400" w:type="dxa"/>
            <w:tcBorders>
              <w:top w:val="single" w:sz="4" w:space="0" w:color="auto"/>
              <w:bottom w:val="single" w:sz="4" w:space="0" w:color="auto"/>
            </w:tcBorders>
            <w:shd w:val="clear" w:color="auto" w:fill="auto"/>
            <w:vAlign w:val="center"/>
          </w:tcPr>
          <w:p w14:paraId="587D6A18" w14:textId="2C4E87F1" w:rsidR="00BB6EA9" w:rsidRPr="00E96579" w:rsidRDefault="00BB6EA9" w:rsidP="00BB6EA9">
            <w:pPr>
              <w:spacing w:after="120"/>
              <w:rPr>
                <w:rFonts w:eastAsia="SimSun"/>
              </w:rPr>
            </w:pPr>
            <w:r>
              <w:rPr>
                <w:rFonts w:eastAsia="SimSun"/>
              </w:rPr>
              <w:t>Athlete’s gender</w:t>
            </w:r>
          </w:p>
        </w:tc>
        <w:tc>
          <w:tcPr>
            <w:tcW w:w="1080" w:type="dxa"/>
            <w:tcBorders>
              <w:top w:val="single" w:sz="4" w:space="0" w:color="auto"/>
              <w:bottom w:val="single" w:sz="4" w:space="0" w:color="auto"/>
            </w:tcBorders>
            <w:shd w:val="clear" w:color="auto" w:fill="auto"/>
            <w:vAlign w:val="center"/>
          </w:tcPr>
          <w:p w14:paraId="5E5BFAC6"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9B078E4"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21A7913" w14:textId="2924A19C" w:rsidR="00BB6EA9" w:rsidRPr="003146F6" w:rsidRDefault="00BB6EA9" w:rsidP="00BB6EA9">
            <w:pPr>
              <w:pStyle w:val="DECCenter"/>
            </w:pPr>
            <w:r w:rsidRPr="00261FC8">
              <w:t>NOT</w:t>
            </w:r>
          </w:p>
        </w:tc>
      </w:tr>
      <w:tr w:rsidR="00BB6EA9" w:rsidRPr="00E96579" w14:paraId="79363D75"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5AE4E3B" w14:textId="7968C71F" w:rsidR="00BB6EA9" w:rsidRDefault="00BB6EA9" w:rsidP="00BB6EA9">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3AFC1536" w14:textId="07FB9D39"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73C6821E" w14:textId="29FD0CB3"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17AC05F" w14:textId="103F4D53" w:rsidR="00BB6EA9" w:rsidRPr="00E96579" w:rsidRDefault="00BB6EA9" w:rsidP="00BB6EA9">
            <w:pPr>
              <w:spacing w:after="120"/>
              <w:rPr>
                <w:rFonts w:eastAsia="SimSun"/>
              </w:rPr>
            </w:pPr>
            <w:r>
              <w:rPr>
                <w:rFonts w:eastAsia="SimSun"/>
              </w:rPr>
              <w:t>Athlete’s email</w:t>
            </w:r>
          </w:p>
        </w:tc>
        <w:tc>
          <w:tcPr>
            <w:tcW w:w="1080" w:type="dxa"/>
            <w:tcBorders>
              <w:top w:val="single" w:sz="4" w:space="0" w:color="auto"/>
              <w:bottom w:val="single" w:sz="4" w:space="0" w:color="auto"/>
            </w:tcBorders>
            <w:shd w:val="clear" w:color="auto" w:fill="auto"/>
            <w:vAlign w:val="center"/>
          </w:tcPr>
          <w:p w14:paraId="7D32BF92"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EEC33AF"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878CED" w14:textId="7D58B050" w:rsidR="00BB6EA9" w:rsidRPr="003146F6" w:rsidRDefault="00BB6EA9" w:rsidP="00BB6EA9">
            <w:pPr>
              <w:pStyle w:val="DECCenter"/>
            </w:pPr>
            <w:r w:rsidRPr="00261FC8">
              <w:t>NOT</w:t>
            </w:r>
          </w:p>
        </w:tc>
      </w:tr>
      <w:tr w:rsidR="00B31DCB"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B31DCB" w:rsidRPr="00E96579" w:rsidRDefault="00B31DCB" w:rsidP="00B31DCB">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B31DCB" w:rsidRPr="003146F6" w:rsidRDefault="00B31DCB" w:rsidP="00B31DCB">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35BB1099" w:rsidR="00B31DCB" w:rsidRPr="007531EA" w:rsidRDefault="00B31DCB" w:rsidP="00B31DCB">
            <w:pPr>
              <w:pStyle w:val="DECCenter"/>
            </w:pPr>
            <w:r>
              <w:t>3</w:t>
            </w:r>
            <w:r w:rsidR="00602E23">
              <w:t>66</w:t>
            </w:r>
            <w:r>
              <w:t>9</w:t>
            </w: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B31DCB" w:rsidRPr="00E96579" w:rsidRDefault="00B31DCB" w:rsidP="00B31DCB">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B31DCB" w:rsidRPr="007531EA" w:rsidRDefault="00B31DCB" w:rsidP="00B31DCB">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B31DCB" w:rsidRPr="007531EA" w:rsidRDefault="00B31DCB" w:rsidP="00B31DCB">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B31DCB" w:rsidRPr="007531EA" w:rsidRDefault="00B31DCB" w:rsidP="00B31DCB">
            <w:pPr>
              <w:pStyle w:val="DECCenter"/>
            </w:pPr>
          </w:p>
        </w:tc>
      </w:tr>
    </w:tbl>
    <w:p w14:paraId="45A23E11" w14:textId="77777777" w:rsidR="00C51B0C" w:rsidRDefault="00C51B0C" w:rsidP="00C51B0C">
      <w:pPr>
        <w:pStyle w:val="TBLCaption"/>
      </w:pPr>
    </w:p>
    <w:p w14:paraId="7C33F47A" w14:textId="585C6EC2" w:rsidR="00C51B0C" w:rsidRDefault="00C51B0C" w:rsidP="00C51B0C"/>
    <w:p w14:paraId="6D11FFE9" w14:textId="1641823E" w:rsidR="00BB6EA9" w:rsidRDefault="00BB6EA9" w:rsidP="00C51B0C"/>
    <w:p w14:paraId="6A2E4688" w14:textId="3F4E8AB0" w:rsidR="00BB6EA9" w:rsidRDefault="00BB6EA9" w:rsidP="00C51B0C"/>
    <w:p w14:paraId="432B637F" w14:textId="1A48B5D8" w:rsidR="00BB6EA9" w:rsidRDefault="00BB6EA9" w:rsidP="00C51B0C"/>
    <w:p w14:paraId="7274E72C" w14:textId="7C183FBD" w:rsidR="00BB6EA9" w:rsidRDefault="00BB6EA9" w:rsidP="00C51B0C"/>
    <w:p w14:paraId="49522E38" w14:textId="051E4D85" w:rsidR="00BB6EA9" w:rsidRDefault="00BB6EA9" w:rsidP="00C51B0C"/>
    <w:p w14:paraId="76908DFA" w14:textId="646600C8" w:rsidR="00BB6EA9" w:rsidRDefault="00BB6EA9" w:rsidP="00C51B0C"/>
    <w:p w14:paraId="3838F0EB" w14:textId="606D1E91" w:rsidR="00BB6EA9" w:rsidRDefault="00BB6EA9" w:rsidP="00C51B0C"/>
    <w:p w14:paraId="553A9A6F" w14:textId="2B28865E" w:rsidR="00BB6EA9" w:rsidRDefault="00BB6EA9" w:rsidP="00C51B0C"/>
    <w:p w14:paraId="4CB78423" w14:textId="4884D9A8" w:rsidR="00BB6EA9" w:rsidRDefault="00BB6EA9" w:rsidP="00C51B0C"/>
    <w:p w14:paraId="2B9ED068" w14:textId="56640997" w:rsidR="00BB6EA9" w:rsidRDefault="00BB6EA9" w:rsidP="00C51B0C"/>
    <w:p w14:paraId="1862E766" w14:textId="0D2C8D39" w:rsidR="00415F0A" w:rsidRDefault="00415F0A" w:rsidP="00BB6EA9">
      <w:pPr>
        <w:pStyle w:val="Caption"/>
        <w:rPr>
          <w:b w:val="0"/>
          <w:bCs w:val="0"/>
          <w:sz w:val="24"/>
          <w:szCs w:val="24"/>
        </w:rPr>
      </w:pPr>
    </w:p>
    <w:p w14:paraId="4E2907A4" w14:textId="77777777" w:rsidR="008024D6" w:rsidRDefault="008024D6" w:rsidP="00BB6EA9">
      <w:pPr>
        <w:pStyle w:val="Caption"/>
        <w:rPr>
          <w:b w:val="0"/>
          <w:bCs w:val="0"/>
          <w:sz w:val="24"/>
          <w:szCs w:val="24"/>
        </w:rPr>
      </w:pPr>
    </w:p>
    <w:tbl>
      <w:tblPr>
        <w:tblpPr w:leftFromText="180" w:rightFromText="180" w:vertAnchor="page" w:horzAnchor="margin" w:tblpY="2299"/>
        <w:tblW w:w="132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8024D6" w:rsidRPr="00E96579" w14:paraId="49E5B57A" w14:textId="77777777" w:rsidTr="008024D6">
        <w:trPr>
          <w:trHeight w:val="350"/>
        </w:trPr>
        <w:tc>
          <w:tcPr>
            <w:tcW w:w="1795" w:type="dxa"/>
            <w:tcBorders>
              <w:top w:val="single" w:sz="12" w:space="0" w:color="auto"/>
              <w:bottom w:val="single" w:sz="4" w:space="0" w:color="auto"/>
              <w:right w:val="nil"/>
            </w:tcBorders>
            <w:shd w:val="clear" w:color="auto" w:fill="8C8C8C"/>
          </w:tcPr>
          <w:p w14:paraId="6F636A00" w14:textId="77777777" w:rsidR="008024D6" w:rsidRPr="003146F6" w:rsidRDefault="008024D6" w:rsidP="008024D6">
            <w:pPr>
              <w:spacing w:after="120"/>
              <w:rPr>
                <w:rStyle w:val="DECWhiteBold"/>
              </w:rPr>
            </w:pPr>
            <w:r w:rsidRPr="003146F6">
              <w:rPr>
                <w:rStyle w:val="DECWhiteBold"/>
              </w:rPr>
              <w:lastRenderedPageBreak/>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3E67E28" w14:textId="77777777" w:rsidR="008024D6" w:rsidRPr="003146F6" w:rsidRDefault="008024D6" w:rsidP="008024D6">
            <w:pPr>
              <w:spacing w:after="120"/>
              <w:rPr>
                <w:rStyle w:val="DECWhite"/>
              </w:rPr>
            </w:pPr>
            <w:r>
              <w:rPr>
                <w:rFonts w:eastAsia="SimSun"/>
                <w:color w:val="FFFFFF"/>
                <w:szCs w:val="24"/>
              </w:rPr>
              <w:t>Staff</w:t>
            </w:r>
          </w:p>
        </w:tc>
        <w:tc>
          <w:tcPr>
            <w:tcW w:w="2105" w:type="dxa"/>
            <w:gridSpan w:val="2"/>
            <w:tcBorders>
              <w:top w:val="single" w:sz="12" w:space="0" w:color="auto"/>
              <w:left w:val="nil"/>
              <w:bottom w:val="single" w:sz="4" w:space="0" w:color="auto"/>
            </w:tcBorders>
            <w:shd w:val="clear" w:color="auto" w:fill="8C8C8C"/>
          </w:tcPr>
          <w:p w14:paraId="4C829D9F" w14:textId="77777777" w:rsidR="008024D6" w:rsidRPr="003146F6" w:rsidRDefault="008024D6" w:rsidP="008024D6">
            <w:pPr>
              <w:spacing w:after="120"/>
              <w:rPr>
                <w:rStyle w:val="DECWhiteBold"/>
              </w:rPr>
            </w:pPr>
            <w:r w:rsidRPr="003146F6">
              <w:rPr>
                <w:rStyle w:val="DECWhiteBold"/>
              </w:rPr>
              <w:t>Table#</w:t>
            </w:r>
            <w:r>
              <w:rPr>
                <w:rFonts w:eastAsia="SimSun"/>
                <w:b/>
                <w:bCs/>
                <w:color w:val="FFFFFF"/>
                <w:szCs w:val="24"/>
              </w:rPr>
              <w:t>2</w:t>
            </w:r>
          </w:p>
        </w:tc>
      </w:tr>
      <w:tr w:rsidR="008024D6" w:rsidRPr="00E96579" w14:paraId="45C76991" w14:textId="77777777" w:rsidTr="008024D6">
        <w:trPr>
          <w:trHeight w:val="350"/>
        </w:trPr>
        <w:tc>
          <w:tcPr>
            <w:tcW w:w="1795" w:type="dxa"/>
            <w:tcBorders>
              <w:top w:val="single" w:sz="4" w:space="0" w:color="auto"/>
              <w:bottom w:val="single" w:sz="4" w:space="0" w:color="auto"/>
              <w:right w:val="nil"/>
            </w:tcBorders>
            <w:shd w:val="clear" w:color="auto" w:fill="auto"/>
          </w:tcPr>
          <w:p w14:paraId="0C6FE58F" w14:textId="77777777" w:rsidR="008024D6" w:rsidRPr="003146F6" w:rsidRDefault="008024D6" w:rsidP="008024D6">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BC6696E" w14:textId="77777777" w:rsidR="008024D6" w:rsidRPr="00E96579" w:rsidRDefault="008024D6" w:rsidP="008024D6">
            <w:pPr>
              <w:spacing w:after="120"/>
              <w:rPr>
                <w:rFonts w:eastAsia="SimSun"/>
              </w:rPr>
            </w:pPr>
            <w:r>
              <w:rPr>
                <w:rFonts w:eastAsia="SimSun"/>
              </w:rPr>
              <w:t>Master</w:t>
            </w:r>
          </w:p>
        </w:tc>
      </w:tr>
      <w:tr w:rsidR="008024D6" w:rsidRPr="00E96579" w14:paraId="6769BAF7" w14:textId="77777777" w:rsidTr="008024D6">
        <w:trPr>
          <w:trHeight w:val="350"/>
        </w:trPr>
        <w:tc>
          <w:tcPr>
            <w:tcW w:w="1795" w:type="dxa"/>
            <w:tcBorders>
              <w:top w:val="single" w:sz="4" w:space="0" w:color="auto"/>
              <w:bottom w:val="single" w:sz="12" w:space="0" w:color="auto"/>
              <w:right w:val="nil"/>
            </w:tcBorders>
            <w:shd w:val="clear" w:color="auto" w:fill="auto"/>
          </w:tcPr>
          <w:p w14:paraId="0E29B9E5" w14:textId="77777777" w:rsidR="008024D6" w:rsidRPr="003146F6" w:rsidRDefault="008024D6" w:rsidP="008024D6">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1CD2DFA" w14:textId="77777777" w:rsidR="008024D6" w:rsidRPr="00E96579" w:rsidRDefault="008024D6" w:rsidP="008024D6">
            <w:pPr>
              <w:spacing w:after="120"/>
              <w:rPr>
                <w:rFonts w:eastAsia="SimSun"/>
              </w:rPr>
            </w:pPr>
            <w:r>
              <w:rPr>
                <w:rFonts w:eastAsia="SimSun"/>
              </w:rPr>
              <w:t>Storing the information of staffs.</w:t>
            </w:r>
          </w:p>
        </w:tc>
      </w:tr>
      <w:tr w:rsidR="008024D6" w:rsidRPr="00E96579" w14:paraId="00554F64" w14:textId="77777777" w:rsidTr="008024D6">
        <w:tc>
          <w:tcPr>
            <w:tcW w:w="2088" w:type="dxa"/>
            <w:gridSpan w:val="2"/>
            <w:tcBorders>
              <w:top w:val="single" w:sz="12" w:space="0" w:color="auto"/>
              <w:bottom w:val="single" w:sz="4" w:space="0" w:color="auto"/>
            </w:tcBorders>
            <w:shd w:val="clear" w:color="auto" w:fill="E0E0E0"/>
            <w:vAlign w:val="center"/>
          </w:tcPr>
          <w:p w14:paraId="5E368C57" w14:textId="77777777" w:rsidR="008024D6" w:rsidRPr="007531EA" w:rsidRDefault="008024D6" w:rsidP="008024D6">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6DB2D40C" w14:textId="77777777" w:rsidR="008024D6" w:rsidRPr="007531EA" w:rsidRDefault="008024D6" w:rsidP="008024D6">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007DC687" w14:textId="77777777" w:rsidR="008024D6" w:rsidRPr="007531EA" w:rsidRDefault="008024D6" w:rsidP="008024D6">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7435C763" w14:textId="77777777" w:rsidR="008024D6" w:rsidRPr="007531EA" w:rsidRDefault="008024D6" w:rsidP="008024D6">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E2F1075" w14:textId="77777777" w:rsidR="008024D6" w:rsidRPr="007531EA" w:rsidRDefault="008024D6" w:rsidP="008024D6">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E9748AB" w14:textId="77777777" w:rsidR="008024D6" w:rsidRPr="007531EA" w:rsidRDefault="008024D6" w:rsidP="008024D6">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CCBC51B" w14:textId="77777777" w:rsidR="008024D6" w:rsidRPr="007531EA" w:rsidRDefault="008024D6" w:rsidP="008024D6">
            <w:pPr>
              <w:pStyle w:val="DECBoldCenter"/>
            </w:pPr>
            <w:r w:rsidRPr="007531EA">
              <w:t>Null</w:t>
            </w:r>
          </w:p>
        </w:tc>
      </w:tr>
      <w:tr w:rsidR="008024D6" w:rsidRPr="00E96579" w14:paraId="79BAFCE3" w14:textId="77777777" w:rsidTr="008024D6">
        <w:tc>
          <w:tcPr>
            <w:tcW w:w="2088" w:type="dxa"/>
            <w:gridSpan w:val="2"/>
            <w:tcBorders>
              <w:top w:val="single" w:sz="4" w:space="0" w:color="auto"/>
              <w:bottom w:val="single" w:sz="4" w:space="0" w:color="auto"/>
            </w:tcBorders>
            <w:shd w:val="clear" w:color="auto" w:fill="auto"/>
            <w:vAlign w:val="center"/>
          </w:tcPr>
          <w:p w14:paraId="63D353BE" w14:textId="77777777" w:rsidR="008024D6" w:rsidRPr="00E96579" w:rsidRDefault="008024D6" w:rsidP="008024D6">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3D408481"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6F2820FA" w14:textId="77777777" w:rsidR="008024D6" w:rsidRPr="007531EA" w:rsidRDefault="008024D6" w:rsidP="008024D6">
            <w:pPr>
              <w:pStyle w:val="DECCenter"/>
            </w:pPr>
            <w:r>
              <w:t>28</w:t>
            </w:r>
          </w:p>
        </w:tc>
        <w:tc>
          <w:tcPr>
            <w:tcW w:w="5400" w:type="dxa"/>
            <w:tcBorders>
              <w:top w:val="single" w:sz="4" w:space="0" w:color="auto"/>
              <w:bottom w:val="single" w:sz="4" w:space="0" w:color="auto"/>
            </w:tcBorders>
            <w:shd w:val="clear" w:color="auto" w:fill="auto"/>
            <w:vAlign w:val="center"/>
          </w:tcPr>
          <w:p w14:paraId="71860809" w14:textId="77777777" w:rsidR="008024D6" w:rsidRPr="00E96579" w:rsidRDefault="008024D6" w:rsidP="008024D6">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3DEF2CCB"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B96346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vAlign w:val="center"/>
          </w:tcPr>
          <w:p w14:paraId="6C64FFEC" w14:textId="77777777" w:rsidR="008024D6" w:rsidRPr="003146F6" w:rsidRDefault="008024D6" w:rsidP="008024D6">
            <w:pPr>
              <w:pStyle w:val="DECCenter"/>
            </w:pPr>
            <w:r>
              <w:t>NOT</w:t>
            </w:r>
          </w:p>
        </w:tc>
      </w:tr>
      <w:tr w:rsidR="008024D6" w:rsidRPr="00E96579" w14:paraId="4B6CCF5B" w14:textId="77777777" w:rsidTr="008024D6">
        <w:tc>
          <w:tcPr>
            <w:tcW w:w="2088" w:type="dxa"/>
            <w:gridSpan w:val="2"/>
            <w:tcBorders>
              <w:top w:val="single" w:sz="4" w:space="0" w:color="auto"/>
              <w:bottom w:val="single" w:sz="4" w:space="0" w:color="auto"/>
            </w:tcBorders>
            <w:shd w:val="clear" w:color="auto" w:fill="auto"/>
            <w:vAlign w:val="center"/>
          </w:tcPr>
          <w:p w14:paraId="15848FEC" w14:textId="77777777" w:rsidR="008024D6" w:rsidRPr="00E96579" w:rsidRDefault="008024D6" w:rsidP="008024D6">
            <w:pPr>
              <w:spacing w:after="120"/>
              <w:jc w:val="center"/>
              <w:rPr>
                <w:rFonts w:eastAsia="SimSun"/>
              </w:rPr>
            </w:pPr>
            <w:proofErr w:type="spellStart"/>
            <w:r>
              <w:rPr>
                <w:rFonts w:eastAsia="SimSun"/>
              </w:rPr>
              <w:t>staffNo</w:t>
            </w:r>
            <w:proofErr w:type="spellEnd"/>
          </w:p>
        </w:tc>
        <w:tc>
          <w:tcPr>
            <w:tcW w:w="967" w:type="dxa"/>
            <w:tcBorders>
              <w:top w:val="single" w:sz="4" w:space="0" w:color="auto"/>
              <w:bottom w:val="single" w:sz="4" w:space="0" w:color="auto"/>
            </w:tcBorders>
            <w:shd w:val="clear" w:color="auto" w:fill="auto"/>
            <w:vAlign w:val="center"/>
          </w:tcPr>
          <w:p w14:paraId="1992032A"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11901F1A" w14:textId="77777777" w:rsidR="008024D6" w:rsidRPr="007531EA" w:rsidRDefault="008024D6" w:rsidP="008024D6">
            <w:pPr>
              <w:pStyle w:val="DECCenter"/>
            </w:pPr>
            <w:r>
              <w:t>11</w:t>
            </w:r>
          </w:p>
        </w:tc>
        <w:tc>
          <w:tcPr>
            <w:tcW w:w="5400" w:type="dxa"/>
            <w:tcBorders>
              <w:top w:val="single" w:sz="4" w:space="0" w:color="auto"/>
              <w:bottom w:val="single" w:sz="4" w:space="0" w:color="auto"/>
            </w:tcBorders>
            <w:shd w:val="clear" w:color="auto" w:fill="auto"/>
            <w:vAlign w:val="center"/>
          </w:tcPr>
          <w:p w14:paraId="6105EECD" w14:textId="77777777" w:rsidR="008024D6" w:rsidRPr="00E96579" w:rsidRDefault="008024D6" w:rsidP="008024D6">
            <w:pPr>
              <w:spacing w:after="120"/>
              <w:rPr>
                <w:rFonts w:eastAsia="SimSun"/>
              </w:rPr>
            </w:pPr>
            <w:r>
              <w:rPr>
                <w:rFonts w:eastAsia="SimSun"/>
              </w:rPr>
              <w:t>Staff’s ID</w:t>
            </w:r>
          </w:p>
        </w:tc>
        <w:tc>
          <w:tcPr>
            <w:tcW w:w="1080" w:type="dxa"/>
            <w:tcBorders>
              <w:top w:val="single" w:sz="4" w:space="0" w:color="auto"/>
              <w:bottom w:val="single" w:sz="4" w:space="0" w:color="auto"/>
            </w:tcBorders>
            <w:shd w:val="clear" w:color="auto" w:fill="auto"/>
            <w:vAlign w:val="center"/>
          </w:tcPr>
          <w:p w14:paraId="3BA71DD1"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52FB19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BDDA4E" w14:textId="77777777" w:rsidR="008024D6" w:rsidRPr="003146F6" w:rsidRDefault="008024D6" w:rsidP="008024D6">
            <w:pPr>
              <w:pStyle w:val="DECCenter"/>
            </w:pPr>
            <w:r w:rsidRPr="00261FC8">
              <w:t>NOT</w:t>
            </w:r>
          </w:p>
        </w:tc>
      </w:tr>
      <w:tr w:rsidR="008024D6" w:rsidRPr="00E96579" w14:paraId="57BDE0F8" w14:textId="77777777" w:rsidTr="008024D6">
        <w:tc>
          <w:tcPr>
            <w:tcW w:w="2088" w:type="dxa"/>
            <w:gridSpan w:val="2"/>
            <w:tcBorders>
              <w:top w:val="single" w:sz="4" w:space="0" w:color="auto"/>
              <w:bottom w:val="single" w:sz="4" w:space="0" w:color="auto"/>
            </w:tcBorders>
            <w:shd w:val="clear" w:color="auto" w:fill="auto"/>
            <w:vAlign w:val="center"/>
          </w:tcPr>
          <w:p w14:paraId="285BBAEA" w14:textId="77777777" w:rsidR="008024D6" w:rsidRPr="00E96579" w:rsidRDefault="008024D6" w:rsidP="008024D6">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621E693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3B744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8C768E6" w14:textId="77777777" w:rsidR="008024D6" w:rsidRPr="00E96579" w:rsidRDefault="008024D6" w:rsidP="008024D6">
            <w:pPr>
              <w:spacing w:after="120"/>
              <w:rPr>
                <w:rFonts w:eastAsia="SimSun"/>
              </w:rPr>
            </w:pPr>
            <w:r>
              <w:rPr>
                <w:rFonts w:eastAsia="SimSun"/>
              </w:rPr>
              <w:t>Staff’s username</w:t>
            </w:r>
          </w:p>
        </w:tc>
        <w:tc>
          <w:tcPr>
            <w:tcW w:w="1080" w:type="dxa"/>
            <w:tcBorders>
              <w:top w:val="single" w:sz="4" w:space="0" w:color="auto"/>
              <w:bottom w:val="single" w:sz="4" w:space="0" w:color="auto"/>
            </w:tcBorders>
            <w:shd w:val="clear" w:color="auto" w:fill="auto"/>
            <w:vAlign w:val="center"/>
          </w:tcPr>
          <w:p w14:paraId="45101EB7"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1677202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31A6C69" w14:textId="77777777" w:rsidR="008024D6" w:rsidRPr="003146F6" w:rsidRDefault="008024D6" w:rsidP="008024D6">
            <w:pPr>
              <w:pStyle w:val="DECCenter"/>
            </w:pPr>
            <w:r w:rsidRPr="00261FC8">
              <w:t>NOT</w:t>
            </w:r>
          </w:p>
        </w:tc>
      </w:tr>
      <w:tr w:rsidR="008024D6" w:rsidRPr="00E96579" w14:paraId="1DD7A866" w14:textId="77777777" w:rsidTr="008024D6">
        <w:tc>
          <w:tcPr>
            <w:tcW w:w="2088" w:type="dxa"/>
            <w:gridSpan w:val="2"/>
            <w:tcBorders>
              <w:top w:val="single" w:sz="4" w:space="0" w:color="auto"/>
              <w:bottom w:val="single" w:sz="4" w:space="0" w:color="auto"/>
            </w:tcBorders>
            <w:shd w:val="clear" w:color="auto" w:fill="auto"/>
            <w:vAlign w:val="center"/>
          </w:tcPr>
          <w:p w14:paraId="2A6C686E" w14:textId="77777777" w:rsidR="008024D6" w:rsidRPr="00E96579" w:rsidRDefault="008024D6" w:rsidP="008024D6">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BEF11BD"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D8847F7"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03DB36F" w14:textId="77777777" w:rsidR="008024D6" w:rsidRPr="00E96579" w:rsidRDefault="008024D6" w:rsidP="008024D6">
            <w:pPr>
              <w:spacing w:after="120"/>
              <w:rPr>
                <w:rFonts w:eastAsia="SimSun"/>
              </w:rPr>
            </w:pPr>
            <w:r>
              <w:rPr>
                <w:rFonts w:eastAsia="SimSun"/>
              </w:rPr>
              <w:t>Staff’s password</w:t>
            </w:r>
          </w:p>
        </w:tc>
        <w:tc>
          <w:tcPr>
            <w:tcW w:w="1080" w:type="dxa"/>
            <w:tcBorders>
              <w:top w:val="single" w:sz="4" w:space="0" w:color="auto"/>
              <w:bottom w:val="single" w:sz="4" w:space="0" w:color="auto"/>
            </w:tcBorders>
            <w:shd w:val="clear" w:color="auto" w:fill="auto"/>
            <w:vAlign w:val="center"/>
          </w:tcPr>
          <w:p w14:paraId="4A1987F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081ABA7"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9A303DB" w14:textId="77777777" w:rsidR="008024D6" w:rsidRPr="003146F6" w:rsidRDefault="008024D6" w:rsidP="008024D6">
            <w:pPr>
              <w:pStyle w:val="DECCenter"/>
            </w:pPr>
            <w:r w:rsidRPr="00261FC8">
              <w:t>NOT</w:t>
            </w:r>
          </w:p>
        </w:tc>
      </w:tr>
      <w:tr w:rsidR="008024D6" w:rsidRPr="00E96579" w14:paraId="3919208A" w14:textId="77777777" w:rsidTr="008024D6">
        <w:tc>
          <w:tcPr>
            <w:tcW w:w="2088" w:type="dxa"/>
            <w:gridSpan w:val="2"/>
            <w:tcBorders>
              <w:top w:val="single" w:sz="4" w:space="0" w:color="auto"/>
              <w:bottom w:val="single" w:sz="4" w:space="0" w:color="auto"/>
            </w:tcBorders>
            <w:shd w:val="clear" w:color="auto" w:fill="auto"/>
            <w:vAlign w:val="center"/>
          </w:tcPr>
          <w:p w14:paraId="7564219A" w14:textId="77777777" w:rsidR="008024D6" w:rsidRPr="00E96579" w:rsidRDefault="008024D6" w:rsidP="008024D6">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1D69F4E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04E501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072E0AB"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3221F8A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C4E0F0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9A2E432" w14:textId="77777777" w:rsidR="008024D6" w:rsidRPr="003146F6" w:rsidRDefault="008024D6" w:rsidP="008024D6">
            <w:pPr>
              <w:pStyle w:val="DECCenter"/>
            </w:pPr>
            <w:r w:rsidRPr="00261FC8">
              <w:t>NOT</w:t>
            </w:r>
          </w:p>
        </w:tc>
      </w:tr>
      <w:tr w:rsidR="008024D6" w:rsidRPr="007531EA" w14:paraId="7825CE93" w14:textId="77777777" w:rsidTr="008024D6">
        <w:tc>
          <w:tcPr>
            <w:tcW w:w="2088" w:type="dxa"/>
            <w:gridSpan w:val="2"/>
            <w:tcBorders>
              <w:top w:val="single" w:sz="4" w:space="0" w:color="auto"/>
              <w:bottom w:val="single" w:sz="4" w:space="0" w:color="auto"/>
            </w:tcBorders>
            <w:shd w:val="clear" w:color="auto" w:fill="auto"/>
            <w:vAlign w:val="center"/>
          </w:tcPr>
          <w:p w14:paraId="140227D3" w14:textId="77777777" w:rsidR="008024D6" w:rsidRPr="00E96579" w:rsidRDefault="008024D6" w:rsidP="008024D6">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31BE8D64"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642F098"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0114EB10"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A8A7166"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C2D0C7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7439E88" w14:textId="77777777" w:rsidR="008024D6" w:rsidRPr="003146F6" w:rsidRDefault="008024D6" w:rsidP="008024D6">
            <w:pPr>
              <w:pStyle w:val="DECCenter"/>
            </w:pPr>
            <w:r w:rsidRPr="00261FC8">
              <w:t>NOT</w:t>
            </w:r>
          </w:p>
        </w:tc>
      </w:tr>
      <w:tr w:rsidR="008024D6" w:rsidRPr="007531EA" w14:paraId="7C4C08C1" w14:textId="77777777" w:rsidTr="008024D6">
        <w:tc>
          <w:tcPr>
            <w:tcW w:w="2088" w:type="dxa"/>
            <w:gridSpan w:val="2"/>
            <w:tcBorders>
              <w:top w:val="single" w:sz="4" w:space="0" w:color="auto"/>
              <w:bottom w:val="single" w:sz="4" w:space="0" w:color="auto"/>
            </w:tcBorders>
            <w:shd w:val="clear" w:color="auto" w:fill="auto"/>
            <w:vAlign w:val="center"/>
          </w:tcPr>
          <w:p w14:paraId="5D72D151" w14:textId="77777777" w:rsidR="008024D6" w:rsidRDefault="008024D6" w:rsidP="008024D6">
            <w:pPr>
              <w:spacing w:after="120"/>
              <w:jc w:val="center"/>
              <w:rPr>
                <w:rFonts w:eastAsia="SimSun"/>
              </w:rPr>
            </w:pPr>
            <w:proofErr w:type="spellStart"/>
            <w:r>
              <w:rPr>
                <w:rFonts w:eastAsia="SimSun"/>
              </w:rPr>
              <w:t>staffType</w:t>
            </w:r>
            <w:proofErr w:type="spellEnd"/>
          </w:p>
        </w:tc>
        <w:tc>
          <w:tcPr>
            <w:tcW w:w="967" w:type="dxa"/>
            <w:tcBorders>
              <w:top w:val="single" w:sz="4" w:space="0" w:color="auto"/>
              <w:bottom w:val="single" w:sz="4" w:space="0" w:color="auto"/>
            </w:tcBorders>
            <w:shd w:val="clear" w:color="auto" w:fill="auto"/>
            <w:vAlign w:val="center"/>
          </w:tcPr>
          <w:p w14:paraId="18D4EA44" w14:textId="77777777" w:rsidR="008024D6"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B2C0460" w14:textId="77777777" w:rsidR="008024D6"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22B0B044" w14:textId="77777777" w:rsidR="008024D6" w:rsidRDefault="008024D6" w:rsidP="008024D6">
            <w:pPr>
              <w:spacing w:after="120"/>
              <w:rPr>
                <w:rFonts w:eastAsia="SimSun"/>
              </w:rPr>
            </w:pPr>
            <w:r>
              <w:rPr>
                <w:rFonts w:eastAsia="SimSun"/>
              </w:rPr>
              <w:t>Staff’s type</w:t>
            </w:r>
          </w:p>
        </w:tc>
        <w:tc>
          <w:tcPr>
            <w:tcW w:w="1080" w:type="dxa"/>
            <w:tcBorders>
              <w:top w:val="single" w:sz="4" w:space="0" w:color="auto"/>
              <w:bottom w:val="single" w:sz="4" w:space="0" w:color="auto"/>
            </w:tcBorders>
            <w:shd w:val="clear" w:color="auto" w:fill="auto"/>
            <w:vAlign w:val="center"/>
          </w:tcPr>
          <w:p w14:paraId="6F66EEED"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AE8EC3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4BAC609" w14:textId="77777777" w:rsidR="008024D6" w:rsidRPr="003146F6" w:rsidRDefault="008024D6" w:rsidP="008024D6">
            <w:pPr>
              <w:pStyle w:val="DECCenter"/>
            </w:pPr>
            <w:r w:rsidRPr="00261FC8">
              <w:t>NOT</w:t>
            </w:r>
          </w:p>
        </w:tc>
      </w:tr>
      <w:tr w:rsidR="008024D6" w:rsidRPr="00E96579" w14:paraId="49BC3AE5" w14:textId="77777777" w:rsidTr="008024D6">
        <w:tc>
          <w:tcPr>
            <w:tcW w:w="2088" w:type="dxa"/>
            <w:gridSpan w:val="2"/>
            <w:tcBorders>
              <w:top w:val="single" w:sz="4" w:space="0" w:color="auto"/>
              <w:bottom w:val="single" w:sz="4" w:space="0" w:color="auto"/>
            </w:tcBorders>
            <w:shd w:val="clear" w:color="auto" w:fill="auto"/>
            <w:vAlign w:val="center"/>
          </w:tcPr>
          <w:p w14:paraId="0BF8CAE1" w14:textId="77777777" w:rsidR="008024D6" w:rsidRPr="00E96579" w:rsidRDefault="008024D6" w:rsidP="008024D6">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628BC977" w14:textId="77777777" w:rsidR="008024D6" w:rsidRPr="007531EA" w:rsidRDefault="008024D6" w:rsidP="008024D6">
            <w:pPr>
              <w:pStyle w:val="DECCenter"/>
            </w:pPr>
            <w:r>
              <w:t>DATE</w:t>
            </w:r>
          </w:p>
        </w:tc>
        <w:tc>
          <w:tcPr>
            <w:tcW w:w="1080" w:type="dxa"/>
            <w:tcBorders>
              <w:top w:val="single" w:sz="4" w:space="0" w:color="auto"/>
              <w:bottom w:val="single" w:sz="4" w:space="0" w:color="auto"/>
            </w:tcBorders>
            <w:shd w:val="clear" w:color="auto" w:fill="auto"/>
            <w:vAlign w:val="center"/>
          </w:tcPr>
          <w:p w14:paraId="27BCCF1F" w14:textId="77777777" w:rsidR="008024D6" w:rsidRPr="007531EA" w:rsidRDefault="008024D6" w:rsidP="008024D6">
            <w:pPr>
              <w:pStyle w:val="DECCenter"/>
            </w:pPr>
            <w:r>
              <w:t>100</w:t>
            </w:r>
          </w:p>
        </w:tc>
        <w:tc>
          <w:tcPr>
            <w:tcW w:w="5400" w:type="dxa"/>
            <w:tcBorders>
              <w:top w:val="single" w:sz="4" w:space="0" w:color="auto"/>
              <w:bottom w:val="single" w:sz="4" w:space="0" w:color="auto"/>
            </w:tcBorders>
            <w:shd w:val="clear" w:color="auto" w:fill="auto"/>
            <w:vAlign w:val="center"/>
          </w:tcPr>
          <w:p w14:paraId="11629987" w14:textId="77777777" w:rsidR="008024D6" w:rsidRPr="00E96579" w:rsidRDefault="008024D6" w:rsidP="008024D6">
            <w:pPr>
              <w:spacing w:after="120"/>
              <w:rPr>
                <w:rFonts w:eastAsia="SimSun"/>
              </w:rPr>
            </w:pPr>
            <w:r>
              <w:rPr>
                <w:rFonts w:eastAsia="SimSun"/>
              </w:rPr>
              <w:t>Staff’s birth date</w:t>
            </w:r>
          </w:p>
        </w:tc>
        <w:tc>
          <w:tcPr>
            <w:tcW w:w="1080" w:type="dxa"/>
            <w:tcBorders>
              <w:top w:val="single" w:sz="4" w:space="0" w:color="auto"/>
              <w:bottom w:val="single" w:sz="4" w:space="0" w:color="auto"/>
            </w:tcBorders>
            <w:shd w:val="clear" w:color="auto" w:fill="auto"/>
            <w:vAlign w:val="center"/>
          </w:tcPr>
          <w:p w14:paraId="0EA88B8A"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2FDE92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1E6439B" w14:textId="77777777" w:rsidR="008024D6" w:rsidRPr="003146F6" w:rsidRDefault="008024D6" w:rsidP="008024D6">
            <w:pPr>
              <w:pStyle w:val="DECCenter"/>
            </w:pPr>
            <w:r w:rsidRPr="00261FC8">
              <w:t>NOT</w:t>
            </w:r>
          </w:p>
        </w:tc>
      </w:tr>
      <w:tr w:rsidR="008024D6" w:rsidRPr="00E96579" w14:paraId="3502F54E" w14:textId="77777777" w:rsidTr="008024D6">
        <w:tc>
          <w:tcPr>
            <w:tcW w:w="2088" w:type="dxa"/>
            <w:gridSpan w:val="2"/>
            <w:tcBorders>
              <w:top w:val="single" w:sz="4" w:space="0" w:color="auto"/>
              <w:bottom w:val="single" w:sz="4" w:space="0" w:color="auto"/>
            </w:tcBorders>
            <w:shd w:val="clear" w:color="auto" w:fill="auto"/>
            <w:vAlign w:val="center"/>
          </w:tcPr>
          <w:p w14:paraId="552C35C3" w14:textId="77777777" w:rsidR="008024D6" w:rsidRPr="00E96579" w:rsidRDefault="008024D6" w:rsidP="008024D6">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1C175A20"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6E940C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7D664916" w14:textId="77777777" w:rsidR="008024D6" w:rsidRPr="00E96579" w:rsidRDefault="008024D6" w:rsidP="008024D6">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580EBF6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8D2FBA3"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0C6EC9" w14:textId="77777777" w:rsidR="008024D6" w:rsidRPr="003146F6" w:rsidRDefault="008024D6" w:rsidP="008024D6">
            <w:pPr>
              <w:pStyle w:val="DECCenter"/>
            </w:pPr>
            <w:r w:rsidRPr="00261FC8">
              <w:t>NOT</w:t>
            </w:r>
          </w:p>
        </w:tc>
      </w:tr>
      <w:tr w:rsidR="008024D6" w:rsidRPr="00E96579" w14:paraId="1F6A1FAD" w14:textId="77777777" w:rsidTr="008024D6">
        <w:tc>
          <w:tcPr>
            <w:tcW w:w="2088" w:type="dxa"/>
            <w:gridSpan w:val="2"/>
            <w:tcBorders>
              <w:top w:val="single" w:sz="4" w:space="0" w:color="auto"/>
              <w:bottom w:val="single" w:sz="4" w:space="0" w:color="auto"/>
            </w:tcBorders>
            <w:shd w:val="clear" w:color="auto" w:fill="auto"/>
            <w:vAlign w:val="center"/>
          </w:tcPr>
          <w:p w14:paraId="4D897479" w14:textId="77777777" w:rsidR="008024D6" w:rsidRDefault="008024D6" w:rsidP="008024D6">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2D461635"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4CEB755"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95C2E0B" w14:textId="77777777" w:rsidR="008024D6" w:rsidRPr="00E96579" w:rsidRDefault="008024D6" w:rsidP="008024D6">
            <w:pPr>
              <w:spacing w:after="120"/>
              <w:rPr>
                <w:rFonts w:eastAsia="SimSun"/>
              </w:rPr>
            </w:pPr>
            <w:r>
              <w:rPr>
                <w:rFonts w:eastAsia="SimSun"/>
              </w:rPr>
              <w:t>Staff’s email</w:t>
            </w:r>
          </w:p>
        </w:tc>
        <w:tc>
          <w:tcPr>
            <w:tcW w:w="1080" w:type="dxa"/>
            <w:tcBorders>
              <w:top w:val="single" w:sz="4" w:space="0" w:color="auto"/>
              <w:bottom w:val="single" w:sz="4" w:space="0" w:color="auto"/>
            </w:tcBorders>
            <w:shd w:val="clear" w:color="auto" w:fill="auto"/>
            <w:vAlign w:val="center"/>
          </w:tcPr>
          <w:p w14:paraId="205F20B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C7688E1"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A6E2ABA" w14:textId="77777777" w:rsidR="008024D6" w:rsidRPr="003146F6" w:rsidRDefault="008024D6" w:rsidP="008024D6">
            <w:pPr>
              <w:pStyle w:val="DECCenter"/>
            </w:pPr>
            <w:r w:rsidRPr="00261FC8">
              <w:t>NOT</w:t>
            </w:r>
          </w:p>
        </w:tc>
      </w:tr>
      <w:tr w:rsidR="008024D6" w:rsidRPr="00E96579" w14:paraId="2682C364" w14:textId="77777777" w:rsidTr="008024D6">
        <w:tc>
          <w:tcPr>
            <w:tcW w:w="2088" w:type="dxa"/>
            <w:gridSpan w:val="2"/>
            <w:tcBorders>
              <w:top w:val="single" w:sz="4" w:space="0" w:color="auto"/>
              <w:bottom w:val="single" w:sz="12" w:space="0" w:color="auto"/>
              <w:right w:val="nil"/>
            </w:tcBorders>
            <w:shd w:val="clear" w:color="auto" w:fill="auto"/>
          </w:tcPr>
          <w:p w14:paraId="454DFE39" w14:textId="77777777" w:rsidR="008024D6" w:rsidRPr="00E96579" w:rsidRDefault="008024D6" w:rsidP="008024D6">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5C1EAA65" w14:textId="77777777" w:rsidR="008024D6" w:rsidRPr="003146F6" w:rsidRDefault="008024D6" w:rsidP="008024D6">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1F7BCECB" w14:textId="77777777" w:rsidR="008024D6" w:rsidRPr="007531EA" w:rsidRDefault="008024D6" w:rsidP="008024D6">
            <w:pPr>
              <w:pStyle w:val="DECCenter"/>
            </w:pPr>
            <w:r>
              <w:t>3639</w:t>
            </w:r>
          </w:p>
        </w:tc>
        <w:tc>
          <w:tcPr>
            <w:tcW w:w="5400" w:type="dxa"/>
            <w:tcBorders>
              <w:top w:val="single" w:sz="4" w:space="0" w:color="auto"/>
              <w:left w:val="single" w:sz="2" w:space="0" w:color="auto"/>
              <w:bottom w:val="single" w:sz="12" w:space="0" w:color="auto"/>
              <w:right w:val="nil"/>
            </w:tcBorders>
            <w:shd w:val="clear" w:color="auto" w:fill="auto"/>
          </w:tcPr>
          <w:p w14:paraId="6BB8FD03" w14:textId="77777777" w:rsidR="008024D6" w:rsidRPr="00E96579" w:rsidRDefault="008024D6" w:rsidP="008024D6">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2CF4FEE" w14:textId="77777777" w:rsidR="008024D6" w:rsidRPr="007531EA" w:rsidRDefault="008024D6" w:rsidP="008024D6">
            <w:pPr>
              <w:pStyle w:val="DECCenter"/>
            </w:pPr>
          </w:p>
        </w:tc>
        <w:tc>
          <w:tcPr>
            <w:tcW w:w="1800" w:type="dxa"/>
            <w:gridSpan w:val="2"/>
            <w:tcBorders>
              <w:top w:val="single" w:sz="4" w:space="0" w:color="auto"/>
              <w:left w:val="nil"/>
              <w:bottom w:val="single" w:sz="12" w:space="0" w:color="auto"/>
              <w:right w:val="nil"/>
            </w:tcBorders>
            <w:shd w:val="clear" w:color="auto" w:fill="auto"/>
          </w:tcPr>
          <w:p w14:paraId="563A3068" w14:textId="77777777" w:rsidR="008024D6" w:rsidRPr="007531EA" w:rsidRDefault="008024D6" w:rsidP="008024D6">
            <w:pPr>
              <w:pStyle w:val="DECCenter"/>
            </w:pPr>
          </w:p>
        </w:tc>
        <w:tc>
          <w:tcPr>
            <w:tcW w:w="845" w:type="dxa"/>
            <w:tcBorders>
              <w:top w:val="single" w:sz="4" w:space="0" w:color="auto"/>
              <w:left w:val="nil"/>
              <w:bottom w:val="single" w:sz="12" w:space="0" w:color="auto"/>
            </w:tcBorders>
            <w:shd w:val="clear" w:color="auto" w:fill="auto"/>
            <w:vAlign w:val="center"/>
          </w:tcPr>
          <w:p w14:paraId="115FE28C" w14:textId="77777777" w:rsidR="008024D6" w:rsidRPr="007531EA" w:rsidRDefault="008024D6" w:rsidP="008024D6">
            <w:pPr>
              <w:pStyle w:val="DECCenter"/>
            </w:pPr>
          </w:p>
        </w:tc>
      </w:tr>
    </w:tbl>
    <w:p w14:paraId="5AAB9C96" w14:textId="73183C8E" w:rsidR="00BB6EA9" w:rsidRPr="00081E15" w:rsidRDefault="00BB6EA9" w:rsidP="00BB6EA9">
      <w:pPr>
        <w:pStyle w:val="Caption"/>
        <w:rPr>
          <w:b w:val="0"/>
          <w:bCs w:val="0"/>
          <w:sz w:val="24"/>
          <w:szCs w:val="24"/>
        </w:rPr>
      </w:pPr>
      <w:bookmarkStart w:id="307" w:name="_Toc120563123"/>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17</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Staff</w:t>
      </w:r>
      <w:bookmarkEnd w:id="307"/>
    </w:p>
    <w:p w14:paraId="13DE8459" w14:textId="22AECAEC" w:rsidR="00A907EF" w:rsidRPr="00081E15" w:rsidRDefault="00A907EF" w:rsidP="00A907EF">
      <w:pPr>
        <w:pStyle w:val="Caption"/>
        <w:rPr>
          <w:b w:val="0"/>
          <w:bCs w:val="0"/>
          <w:sz w:val="24"/>
          <w:szCs w:val="24"/>
        </w:rPr>
      </w:pPr>
      <w:bookmarkStart w:id="308" w:name="_Toc12056312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18</w:t>
      </w:r>
      <w:r w:rsidR="00BA32A7">
        <w:rPr>
          <w:b w:val="0"/>
          <w:bCs w:val="0"/>
          <w:sz w:val="24"/>
          <w:szCs w:val="24"/>
        </w:rPr>
        <w:fldChar w:fldCharType="end"/>
      </w:r>
      <w:r w:rsidRPr="00081E15">
        <w:rPr>
          <w:b w:val="0"/>
          <w:bCs w:val="0"/>
          <w:sz w:val="24"/>
          <w:szCs w:val="24"/>
        </w:rPr>
        <w:t xml:space="preserve">: File Structure of </w:t>
      </w:r>
      <w:r w:rsidR="00865BE8">
        <w:rPr>
          <w:b w:val="0"/>
          <w:bCs w:val="0"/>
          <w:sz w:val="24"/>
          <w:szCs w:val="24"/>
        </w:rPr>
        <w:t>Health questionnaire</w:t>
      </w:r>
      <w:bookmarkEnd w:id="30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A907EF" w:rsidRPr="00E96579" w14:paraId="1C8056CD"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A87F736" w14:textId="77777777" w:rsidR="00A907EF" w:rsidRPr="003146F6" w:rsidRDefault="00A907EF"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D23CB41" w14:textId="3908DD72" w:rsidR="00A907EF" w:rsidRPr="003146F6" w:rsidRDefault="00865BE8" w:rsidP="00A6596E">
            <w:pPr>
              <w:spacing w:after="120"/>
              <w:rPr>
                <w:rStyle w:val="DECWhite"/>
              </w:rPr>
            </w:pPr>
            <w:proofErr w:type="spellStart"/>
            <w:r>
              <w:rPr>
                <w:rFonts w:eastAsia="SimSun"/>
                <w:color w:val="FFFFFF"/>
                <w:szCs w:val="24"/>
              </w:rPr>
              <w:t>HealthQuestionnaire</w:t>
            </w:r>
            <w:proofErr w:type="spellEnd"/>
          </w:p>
        </w:tc>
        <w:tc>
          <w:tcPr>
            <w:tcW w:w="2105" w:type="dxa"/>
            <w:gridSpan w:val="2"/>
            <w:tcBorders>
              <w:top w:val="single" w:sz="12" w:space="0" w:color="auto"/>
              <w:left w:val="nil"/>
              <w:bottom w:val="single" w:sz="4" w:space="0" w:color="auto"/>
            </w:tcBorders>
            <w:shd w:val="clear" w:color="auto" w:fill="8C8C8C"/>
          </w:tcPr>
          <w:p w14:paraId="51394106" w14:textId="71DD22AF" w:rsidR="00A907EF" w:rsidRPr="003146F6" w:rsidRDefault="00A907EF" w:rsidP="00A6596E">
            <w:pPr>
              <w:spacing w:after="120"/>
              <w:rPr>
                <w:rStyle w:val="DECWhiteBold"/>
              </w:rPr>
            </w:pPr>
            <w:r w:rsidRPr="003146F6">
              <w:rPr>
                <w:rStyle w:val="DECWhiteBold"/>
              </w:rPr>
              <w:t>Table#</w:t>
            </w:r>
            <w:r w:rsidR="00865BE8">
              <w:rPr>
                <w:rFonts w:eastAsia="SimSun"/>
                <w:b/>
                <w:bCs/>
                <w:color w:val="FFFFFF"/>
                <w:szCs w:val="24"/>
              </w:rPr>
              <w:t>3</w:t>
            </w:r>
          </w:p>
        </w:tc>
      </w:tr>
      <w:tr w:rsidR="00A907EF" w:rsidRPr="00E96579" w14:paraId="02BBF3E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028EC53A" w14:textId="77777777" w:rsidR="00A907EF" w:rsidRPr="003146F6" w:rsidRDefault="00A907EF"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A30F1E0" w14:textId="767025CC" w:rsidR="00A907EF" w:rsidRPr="00E96579" w:rsidRDefault="00976E5B" w:rsidP="00A6596E">
            <w:pPr>
              <w:spacing w:after="120"/>
              <w:rPr>
                <w:rFonts w:eastAsia="SimSun"/>
              </w:rPr>
            </w:pPr>
            <w:r>
              <w:rPr>
                <w:rFonts w:eastAsia="SimSun"/>
              </w:rPr>
              <w:t>Base</w:t>
            </w:r>
          </w:p>
        </w:tc>
      </w:tr>
      <w:tr w:rsidR="00A907EF" w:rsidRPr="00E96579" w14:paraId="663FF46C"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7F878627" w14:textId="77777777" w:rsidR="00A907EF" w:rsidRPr="003146F6" w:rsidRDefault="00A907EF"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0D3285B4" w14:textId="6156D1B8" w:rsidR="00A907EF" w:rsidRPr="00E96579" w:rsidRDefault="00A907EF" w:rsidP="00A6596E">
            <w:pPr>
              <w:spacing w:after="120"/>
              <w:rPr>
                <w:rFonts w:eastAsia="SimSun"/>
              </w:rPr>
            </w:pPr>
            <w:r>
              <w:rPr>
                <w:rFonts w:eastAsia="SimSun"/>
              </w:rPr>
              <w:t>Storing</w:t>
            </w:r>
            <w:r w:rsidR="00865BE8">
              <w:rPr>
                <w:rFonts w:eastAsia="SimSun"/>
              </w:rPr>
              <w:t xml:space="preserve"> the athlete’s </w:t>
            </w:r>
            <w:r w:rsidR="00F433A1">
              <w:rPr>
                <w:rFonts w:eastAsia="SimSun"/>
              </w:rPr>
              <w:t xml:space="preserve">health questionnaire </w:t>
            </w:r>
            <w:r w:rsidR="00865BE8">
              <w:rPr>
                <w:rFonts w:eastAsia="SimSun"/>
              </w:rPr>
              <w:t>answers and calculate the score</w:t>
            </w:r>
            <w:r w:rsidR="00F433A1">
              <w:rPr>
                <w:rFonts w:eastAsia="SimSun"/>
              </w:rPr>
              <w:t xml:space="preserve"> </w:t>
            </w:r>
          </w:p>
        </w:tc>
      </w:tr>
      <w:tr w:rsidR="00A907EF" w:rsidRPr="00E96579" w14:paraId="60F1A283"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3E90CF9E" w14:textId="77777777" w:rsidR="00A907EF" w:rsidRPr="007531EA" w:rsidRDefault="00A907EF"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5479A7F4" w14:textId="77777777" w:rsidR="00A907EF" w:rsidRPr="007531EA" w:rsidRDefault="00A907EF"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5A2D2763" w14:textId="77777777" w:rsidR="00A907EF" w:rsidRPr="007531EA" w:rsidRDefault="00A907EF"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114CE273" w14:textId="77777777" w:rsidR="00A907EF" w:rsidRPr="007531EA" w:rsidRDefault="00A907EF"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981551" w14:textId="77777777" w:rsidR="00A907EF" w:rsidRPr="007531EA" w:rsidRDefault="00A907EF"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5E769F76" w14:textId="77777777" w:rsidR="00A907EF" w:rsidRPr="007531EA" w:rsidRDefault="00A907EF"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7D0664F" w14:textId="77777777" w:rsidR="00A907EF" w:rsidRPr="007531EA" w:rsidRDefault="00A907EF" w:rsidP="00A6596E">
            <w:pPr>
              <w:pStyle w:val="DECBoldCenter"/>
            </w:pPr>
            <w:r w:rsidRPr="007531EA">
              <w:t>Null</w:t>
            </w:r>
          </w:p>
        </w:tc>
      </w:tr>
      <w:tr w:rsidR="00A907EF" w:rsidRPr="00E96579" w14:paraId="3B1D30B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F4762C" w14:textId="4657D0F1" w:rsidR="00A907EF" w:rsidRPr="00E96579" w:rsidRDefault="003F2C64"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2D66561E"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A029876" w14:textId="08A07837" w:rsidR="00A907EF" w:rsidRPr="007531EA" w:rsidRDefault="00602E23" w:rsidP="00A6596E">
            <w:pPr>
              <w:pStyle w:val="DECCenter"/>
            </w:pPr>
            <w:r>
              <w:t>12</w:t>
            </w:r>
          </w:p>
        </w:tc>
        <w:tc>
          <w:tcPr>
            <w:tcW w:w="4960" w:type="dxa"/>
            <w:tcBorders>
              <w:top w:val="single" w:sz="4" w:space="0" w:color="auto"/>
              <w:bottom w:val="single" w:sz="4" w:space="0" w:color="auto"/>
            </w:tcBorders>
            <w:shd w:val="clear" w:color="auto" w:fill="auto"/>
            <w:vAlign w:val="center"/>
          </w:tcPr>
          <w:p w14:paraId="609FBF5B" w14:textId="07F19C78" w:rsidR="00A907EF" w:rsidRPr="00E96579" w:rsidRDefault="00602E23" w:rsidP="00A6596E">
            <w:pPr>
              <w:spacing w:after="120"/>
              <w:rPr>
                <w:rFonts w:eastAsia="SimSun"/>
              </w:rPr>
            </w:pPr>
            <w:r>
              <w:rPr>
                <w:rFonts w:eastAsia="SimSun"/>
              </w:rPr>
              <w:t>Questionnaire</w:t>
            </w:r>
            <w:r w:rsidR="00A907EF">
              <w:rPr>
                <w:rFonts w:eastAsia="SimSun"/>
              </w:rPr>
              <w:t>’s ID</w:t>
            </w:r>
          </w:p>
        </w:tc>
        <w:tc>
          <w:tcPr>
            <w:tcW w:w="1080" w:type="dxa"/>
            <w:tcBorders>
              <w:top w:val="single" w:sz="4" w:space="0" w:color="auto"/>
              <w:bottom w:val="single" w:sz="4" w:space="0" w:color="auto"/>
            </w:tcBorders>
            <w:shd w:val="clear" w:color="auto" w:fill="auto"/>
            <w:vAlign w:val="center"/>
          </w:tcPr>
          <w:p w14:paraId="6B7CF3C0" w14:textId="77777777" w:rsidR="00A907EF" w:rsidRPr="007531EA" w:rsidRDefault="00A907EF"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33A009F5"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vAlign w:val="center"/>
          </w:tcPr>
          <w:p w14:paraId="1DAAC390" w14:textId="77777777" w:rsidR="00A907EF" w:rsidRPr="003146F6" w:rsidRDefault="00A907EF" w:rsidP="00A6596E">
            <w:pPr>
              <w:pStyle w:val="DECCenter"/>
            </w:pPr>
            <w:r>
              <w:t>NOT</w:t>
            </w:r>
          </w:p>
        </w:tc>
      </w:tr>
      <w:tr w:rsidR="00A907EF" w:rsidRPr="00E96579" w14:paraId="0490850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E1FE25" w14:textId="6047D84F" w:rsidR="00A907EF" w:rsidRPr="00E96579" w:rsidRDefault="003F2C64"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1DDFB759"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898602" w14:textId="5E16A760" w:rsidR="00A907EF" w:rsidRPr="007531EA" w:rsidRDefault="00602E23" w:rsidP="00A6596E">
            <w:pPr>
              <w:pStyle w:val="DECCenter"/>
            </w:pPr>
            <w:r>
              <w:t>28</w:t>
            </w:r>
          </w:p>
        </w:tc>
        <w:tc>
          <w:tcPr>
            <w:tcW w:w="4960" w:type="dxa"/>
            <w:tcBorders>
              <w:top w:val="single" w:sz="4" w:space="0" w:color="auto"/>
              <w:bottom w:val="single" w:sz="4" w:space="0" w:color="auto"/>
            </w:tcBorders>
            <w:shd w:val="clear" w:color="auto" w:fill="auto"/>
            <w:vAlign w:val="center"/>
          </w:tcPr>
          <w:p w14:paraId="78E6C8CC" w14:textId="6380CAA1" w:rsidR="00A907EF" w:rsidRPr="00E96579" w:rsidRDefault="00602E23"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48B244A7" w14:textId="1B79A7CD" w:rsidR="00A907EF" w:rsidRPr="007531EA" w:rsidRDefault="00602E23" w:rsidP="00A6596E">
            <w:pPr>
              <w:pStyle w:val="DECCenter"/>
            </w:pPr>
            <w:r>
              <w:t>F</w:t>
            </w:r>
            <w:r w:rsidR="00A907EF">
              <w:t>K</w:t>
            </w:r>
          </w:p>
        </w:tc>
        <w:tc>
          <w:tcPr>
            <w:tcW w:w="1800" w:type="dxa"/>
            <w:gridSpan w:val="2"/>
            <w:tcBorders>
              <w:top w:val="single" w:sz="4" w:space="0" w:color="auto"/>
              <w:bottom w:val="single" w:sz="4" w:space="0" w:color="auto"/>
            </w:tcBorders>
            <w:shd w:val="clear" w:color="auto" w:fill="auto"/>
            <w:vAlign w:val="center"/>
          </w:tcPr>
          <w:p w14:paraId="7A008EF6" w14:textId="58637CD2" w:rsidR="00A907EF" w:rsidRPr="007531EA" w:rsidRDefault="00602E23" w:rsidP="00A6596E">
            <w:pPr>
              <w:pStyle w:val="DECCenter"/>
            </w:pPr>
            <w:r>
              <w:t>Athlete</w:t>
            </w:r>
          </w:p>
        </w:tc>
        <w:tc>
          <w:tcPr>
            <w:tcW w:w="845" w:type="dxa"/>
            <w:tcBorders>
              <w:top w:val="single" w:sz="4" w:space="0" w:color="auto"/>
              <w:bottom w:val="single" w:sz="4" w:space="0" w:color="auto"/>
            </w:tcBorders>
            <w:shd w:val="clear" w:color="auto" w:fill="auto"/>
          </w:tcPr>
          <w:p w14:paraId="02795A79" w14:textId="77777777" w:rsidR="00A907EF" w:rsidRPr="003146F6" w:rsidRDefault="00A907EF" w:rsidP="00A6596E">
            <w:pPr>
              <w:pStyle w:val="DECCenter"/>
            </w:pPr>
            <w:r w:rsidRPr="00261FC8">
              <w:t>NOT</w:t>
            </w:r>
          </w:p>
        </w:tc>
      </w:tr>
      <w:tr w:rsidR="00A907EF" w:rsidRPr="00E96579" w14:paraId="09895E04"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74C8323" w14:textId="66AFABA4" w:rsidR="00A907EF" w:rsidRPr="00E96579" w:rsidRDefault="003F2C64"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0D4FB086"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33AE91"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ABCB8C1" w14:textId="10413483" w:rsidR="00A907EF" w:rsidRPr="00E96579" w:rsidRDefault="00602E23"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6508BA46"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DEFA6E"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73A101F" w14:textId="77777777" w:rsidR="00A907EF" w:rsidRPr="003146F6" w:rsidRDefault="00A907EF" w:rsidP="00A6596E">
            <w:pPr>
              <w:pStyle w:val="DECCenter"/>
            </w:pPr>
            <w:r w:rsidRPr="00261FC8">
              <w:t>NOT</w:t>
            </w:r>
          </w:p>
        </w:tc>
      </w:tr>
      <w:tr w:rsidR="00A907EF" w:rsidRPr="00E96579" w14:paraId="0BF0CC9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5E87087" w14:textId="2EA79A54" w:rsidR="00A907EF" w:rsidRPr="00E96579" w:rsidRDefault="003F2C64"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7131EA45" w14:textId="18702C35" w:rsidR="00A907EF" w:rsidRPr="007531EA" w:rsidRDefault="00602E23" w:rsidP="00A6596E">
            <w:pPr>
              <w:pStyle w:val="DECCenter"/>
            </w:pPr>
            <w:r>
              <w:t>int</w:t>
            </w:r>
          </w:p>
        </w:tc>
        <w:tc>
          <w:tcPr>
            <w:tcW w:w="990" w:type="dxa"/>
            <w:tcBorders>
              <w:top w:val="single" w:sz="4" w:space="0" w:color="auto"/>
              <w:bottom w:val="single" w:sz="4" w:space="0" w:color="auto"/>
            </w:tcBorders>
            <w:shd w:val="clear" w:color="auto" w:fill="auto"/>
            <w:vAlign w:val="center"/>
          </w:tcPr>
          <w:p w14:paraId="22F54364" w14:textId="3E4452D7" w:rsidR="00A907EF" w:rsidRPr="007531EA" w:rsidRDefault="00602E23" w:rsidP="00A6596E">
            <w:pPr>
              <w:pStyle w:val="DECCenter"/>
            </w:pPr>
            <w:r>
              <w:t>3</w:t>
            </w:r>
          </w:p>
        </w:tc>
        <w:tc>
          <w:tcPr>
            <w:tcW w:w="4960" w:type="dxa"/>
            <w:tcBorders>
              <w:top w:val="single" w:sz="4" w:space="0" w:color="auto"/>
              <w:bottom w:val="single" w:sz="4" w:space="0" w:color="auto"/>
            </w:tcBorders>
            <w:shd w:val="clear" w:color="auto" w:fill="auto"/>
            <w:vAlign w:val="center"/>
          </w:tcPr>
          <w:p w14:paraId="36272394" w14:textId="64E057A0" w:rsidR="00A907EF" w:rsidRPr="00E96579" w:rsidRDefault="00602E23"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168CACD9"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DCFD0A2"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18839B7D" w14:textId="77777777" w:rsidR="00A907EF" w:rsidRPr="003146F6" w:rsidRDefault="00A907EF" w:rsidP="00A6596E">
            <w:pPr>
              <w:pStyle w:val="DECCenter"/>
            </w:pPr>
            <w:r w:rsidRPr="00261FC8">
              <w:t>NOT</w:t>
            </w:r>
          </w:p>
        </w:tc>
      </w:tr>
      <w:tr w:rsidR="00A907EF" w:rsidRPr="00E96579" w14:paraId="38B4A8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E4E5CA" w14:textId="0D5AA52D" w:rsidR="00A907EF" w:rsidRPr="00E96579" w:rsidRDefault="003F2C64"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7B504DAC"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C0B0C6"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454A8E58" w14:textId="459104BE" w:rsidR="00A907EF" w:rsidRPr="00E96579" w:rsidRDefault="00602E23"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5843ADD1"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77021B0"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3C932F4" w14:textId="77777777" w:rsidR="00A907EF" w:rsidRPr="003146F6" w:rsidRDefault="00A907EF" w:rsidP="00A6596E">
            <w:pPr>
              <w:pStyle w:val="DECCenter"/>
            </w:pPr>
            <w:r w:rsidRPr="00261FC8">
              <w:t>NOT</w:t>
            </w:r>
          </w:p>
        </w:tc>
      </w:tr>
      <w:tr w:rsidR="00A907EF" w:rsidRPr="007531EA" w14:paraId="79EA5F8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05B361B3" w14:textId="0177D96A" w:rsidR="00A907EF" w:rsidRPr="00E96579" w:rsidRDefault="003F2C64"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4DB7CB25"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F93059"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8C07B01" w14:textId="12D6C503" w:rsidR="00A907EF" w:rsidRPr="00E96579" w:rsidRDefault="00602E23"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6B3BC9CD"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B9A1A6"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3F7B57F6" w14:textId="77777777" w:rsidR="00A907EF" w:rsidRPr="003146F6" w:rsidRDefault="00A907EF" w:rsidP="00A6596E">
            <w:pPr>
              <w:pStyle w:val="DECCenter"/>
            </w:pPr>
            <w:r w:rsidRPr="00261FC8">
              <w:t>NOT</w:t>
            </w:r>
          </w:p>
        </w:tc>
      </w:tr>
      <w:tr w:rsidR="00A907EF" w:rsidRPr="007531EA" w14:paraId="3FCCD7B7"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6035E8" w14:textId="66BE9301" w:rsidR="00A907EF" w:rsidRDefault="003F2C64" w:rsidP="00A6596E">
            <w:pPr>
              <w:spacing w:after="120"/>
              <w:jc w:val="center"/>
              <w:rPr>
                <w:rFonts w:eastAsia="SimSun"/>
              </w:rPr>
            </w:pPr>
            <w:proofErr w:type="spellStart"/>
            <w:r>
              <w:rPr>
                <w:rFonts w:eastAsia="SimSun"/>
              </w:rPr>
              <w:t>healthSymptom</w:t>
            </w:r>
            <w:proofErr w:type="spellEnd"/>
          </w:p>
        </w:tc>
        <w:tc>
          <w:tcPr>
            <w:tcW w:w="1497" w:type="dxa"/>
            <w:tcBorders>
              <w:top w:val="single" w:sz="4" w:space="0" w:color="auto"/>
              <w:bottom w:val="single" w:sz="4" w:space="0" w:color="auto"/>
            </w:tcBorders>
            <w:shd w:val="clear" w:color="auto" w:fill="auto"/>
            <w:vAlign w:val="center"/>
          </w:tcPr>
          <w:p w14:paraId="1900DA07" w14:textId="77777777" w:rsidR="00A907EF"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0B902BA" w14:textId="77777777" w:rsidR="00A907EF"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4AA7EA6" w14:textId="15D4A43A" w:rsidR="00A907EF" w:rsidRDefault="00602E23" w:rsidP="00A6596E">
            <w:pPr>
              <w:spacing w:after="120"/>
              <w:rPr>
                <w:rFonts w:eastAsia="SimSun"/>
              </w:rPr>
            </w:pPr>
            <w:r>
              <w:rPr>
                <w:rFonts w:eastAsia="SimSun"/>
              </w:rPr>
              <w:t>Athlete’s health symptom</w:t>
            </w:r>
          </w:p>
        </w:tc>
        <w:tc>
          <w:tcPr>
            <w:tcW w:w="1080" w:type="dxa"/>
            <w:tcBorders>
              <w:top w:val="single" w:sz="4" w:space="0" w:color="auto"/>
              <w:bottom w:val="single" w:sz="4" w:space="0" w:color="auto"/>
            </w:tcBorders>
            <w:shd w:val="clear" w:color="auto" w:fill="auto"/>
            <w:vAlign w:val="center"/>
          </w:tcPr>
          <w:p w14:paraId="7BC9816A"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76BAE9"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1ED8323" w14:textId="77777777" w:rsidR="00A907EF" w:rsidRPr="003146F6" w:rsidRDefault="00A907EF" w:rsidP="00A6596E">
            <w:pPr>
              <w:pStyle w:val="DECCenter"/>
            </w:pPr>
            <w:r w:rsidRPr="00261FC8">
              <w:t>NOT</w:t>
            </w:r>
          </w:p>
        </w:tc>
      </w:tr>
      <w:tr w:rsidR="00A907EF" w:rsidRPr="00E96579" w14:paraId="381A372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7C6704" w14:textId="61A35FFE" w:rsidR="00A907EF" w:rsidRPr="00E96579" w:rsidRDefault="003F2C64"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2F88CEA2" w14:textId="36222DE6" w:rsidR="00A907EF" w:rsidRPr="007531EA" w:rsidRDefault="00A907EF"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2E6BEFF3" w14:textId="149753B0" w:rsidR="00A907EF" w:rsidRPr="007531EA" w:rsidRDefault="00A907EF" w:rsidP="00A6596E">
            <w:pPr>
              <w:pStyle w:val="DECCenter"/>
            </w:pPr>
            <w:r>
              <w:t>10</w:t>
            </w:r>
            <w:r w:rsidR="00602E23">
              <w:t>0</w:t>
            </w:r>
          </w:p>
        </w:tc>
        <w:tc>
          <w:tcPr>
            <w:tcW w:w="4960" w:type="dxa"/>
            <w:tcBorders>
              <w:top w:val="single" w:sz="4" w:space="0" w:color="auto"/>
              <w:bottom w:val="single" w:sz="4" w:space="0" w:color="auto"/>
            </w:tcBorders>
            <w:shd w:val="clear" w:color="auto" w:fill="auto"/>
            <w:vAlign w:val="center"/>
          </w:tcPr>
          <w:p w14:paraId="7DE1019C" w14:textId="51E7BBB9" w:rsidR="00A907EF" w:rsidRPr="00E96579" w:rsidRDefault="00602E23"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3C07B0B0"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1222E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8D114DC" w14:textId="77777777" w:rsidR="00A907EF" w:rsidRPr="003146F6" w:rsidRDefault="00A907EF" w:rsidP="00A6596E">
            <w:pPr>
              <w:pStyle w:val="DECCenter"/>
            </w:pPr>
            <w:r w:rsidRPr="00261FC8">
              <w:t>NOT</w:t>
            </w:r>
          </w:p>
        </w:tc>
      </w:tr>
      <w:tr w:rsidR="00A907EF" w:rsidRPr="00E96579" w14:paraId="5872560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0C3B1D5" w14:textId="171BA4A6" w:rsidR="00A907EF" w:rsidRPr="00E96579" w:rsidRDefault="003F2C64"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4E8A1537"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5CBAD8"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A78BE78" w14:textId="363594A9" w:rsidR="00A907EF" w:rsidRPr="00E96579" w:rsidRDefault="00602E23"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652FDECD" w14:textId="00BC45E4" w:rsidR="00A907EF" w:rsidRPr="007531EA" w:rsidRDefault="00602E23"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8835D2C" w14:textId="51AAB292" w:rsidR="00A907EF" w:rsidRPr="007531EA" w:rsidRDefault="00602E23" w:rsidP="00A6596E">
            <w:pPr>
              <w:pStyle w:val="DECCenter"/>
            </w:pPr>
            <w:r>
              <w:t>Staff</w:t>
            </w:r>
          </w:p>
        </w:tc>
        <w:tc>
          <w:tcPr>
            <w:tcW w:w="845" w:type="dxa"/>
            <w:tcBorders>
              <w:top w:val="single" w:sz="4" w:space="0" w:color="auto"/>
              <w:bottom w:val="single" w:sz="4" w:space="0" w:color="auto"/>
            </w:tcBorders>
            <w:shd w:val="clear" w:color="auto" w:fill="auto"/>
          </w:tcPr>
          <w:p w14:paraId="629A671B" w14:textId="77777777" w:rsidR="00A907EF" w:rsidRPr="003146F6" w:rsidRDefault="00A907EF" w:rsidP="00A6596E">
            <w:pPr>
              <w:pStyle w:val="DECCenter"/>
            </w:pPr>
            <w:r w:rsidRPr="00261FC8">
              <w:t>NOT</w:t>
            </w:r>
          </w:p>
        </w:tc>
      </w:tr>
      <w:tr w:rsidR="00A907EF" w:rsidRPr="00E96579" w14:paraId="7FD22E4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55BB8AB" w14:textId="226B215B" w:rsidR="00A907EF" w:rsidRDefault="003F2C64"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1AC83557" w14:textId="3702C982" w:rsidR="00A907EF" w:rsidRPr="007531EA" w:rsidRDefault="003F2C64" w:rsidP="00A6596E">
            <w:pPr>
              <w:pStyle w:val="DECCenter"/>
            </w:pPr>
            <w:r>
              <w:t>int</w:t>
            </w:r>
          </w:p>
        </w:tc>
        <w:tc>
          <w:tcPr>
            <w:tcW w:w="990" w:type="dxa"/>
            <w:tcBorders>
              <w:top w:val="single" w:sz="4" w:space="0" w:color="auto"/>
              <w:bottom w:val="single" w:sz="4" w:space="0" w:color="auto"/>
            </w:tcBorders>
            <w:shd w:val="clear" w:color="auto" w:fill="auto"/>
            <w:vAlign w:val="center"/>
          </w:tcPr>
          <w:p w14:paraId="0DB30D72" w14:textId="0BEBB3A5" w:rsidR="00A907EF" w:rsidRPr="007531EA" w:rsidRDefault="003F2C64" w:rsidP="00A6596E">
            <w:pPr>
              <w:pStyle w:val="DECCenter"/>
            </w:pPr>
            <w:r>
              <w:t>11</w:t>
            </w:r>
          </w:p>
        </w:tc>
        <w:tc>
          <w:tcPr>
            <w:tcW w:w="4960" w:type="dxa"/>
            <w:tcBorders>
              <w:top w:val="single" w:sz="4" w:space="0" w:color="auto"/>
              <w:bottom w:val="single" w:sz="4" w:space="0" w:color="auto"/>
            </w:tcBorders>
            <w:shd w:val="clear" w:color="auto" w:fill="auto"/>
            <w:vAlign w:val="center"/>
          </w:tcPr>
          <w:p w14:paraId="291782CA" w14:textId="37C94AE4" w:rsidR="00A907EF" w:rsidRPr="00E96579" w:rsidRDefault="003F2C64"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060157F4"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97D39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79CA77C" w14:textId="77777777" w:rsidR="00A907EF" w:rsidRPr="003146F6" w:rsidRDefault="00A907EF" w:rsidP="00A6596E">
            <w:pPr>
              <w:pStyle w:val="DECCenter"/>
            </w:pPr>
            <w:r w:rsidRPr="00261FC8">
              <w:t>NOT</w:t>
            </w:r>
          </w:p>
        </w:tc>
      </w:tr>
      <w:tr w:rsidR="003F2C64" w:rsidRPr="00E96579" w14:paraId="0ADD35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1A1F274" w14:textId="4E6D3F9D" w:rsidR="003F2C64" w:rsidRDefault="003F2C64" w:rsidP="003F2C64">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5CDF0D67" w14:textId="45C1F577"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74120A45" w14:textId="28B86BF8"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732101CF" w14:textId="05BC3D93" w:rsidR="003F2C64" w:rsidRDefault="003F2C64" w:rsidP="003F2C64">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544F4F12"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01993C89"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6EB402D2" w14:textId="12BD44DA" w:rsidR="003F2C64" w:rsidRPr="00261FC8" w:rsidRDefault="003F2C64" w:rsidP="003F2C64">
            <w:pPr>
              <w:pStyle w:val="DECCenter"/>
            </w:pPr>
            <w:r w:rsidRPr="00261FC8">
              <w:t>NOT</w:t>
            </w:r>
          </w:p>
        </w:tc>
      </w:tr>
      <w:tr w:rsidR="003F2C64" w:rsidRPr="00E96579" w14:paraId="4EB856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4B350" w14:textId="42D41748" w:rsidR="003F2C64" w:rsidRDefault="003F2C64" w:rsidP="003F2C64">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78CFDBBA" w14:textId="47985A58"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592D5C57" w14:textId="5ABBBD79"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3C3C537E" w14:textId="2D4D90EE" w:rsidR="003F2C64" w:rsidRDefault="003F2C64" w:rsidP="003F2C64">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715BD31A"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6ABE6D7A"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267AC3DA" w14:textId="6C436AD1" w:rsidR="003F2C64" w:rsidRPr="00261FC8" w:rsidRDefault="003F2C64" w:rsidP="003F2C64">
            <w:pPr>
              <w:pStyle w:val="DECCenter"/>
            </w:pPr>
            <w:r w:rsidRPr="00261FC8">
              <w:t>NOT</w:t>
            </w:r>
          </w:p>
        </w:tc>
      </w:tr>
      <w:tr w:rsidR="003F2C64" w:rsidRPr="00E96579" w14:paraId="08D780F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705883F" w14:textId="6B448CB4" w:rsidR="003F2C64" w:rsidRDefault="003F2C64" w:rsidP="003F2C64">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2A48C310" w14:textId="2AED6482"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446FFF20" w14:textId="6BCF7E8F"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179B3EF3" w14:textId="119E5976" w:rsidR="003F2C64" w:rsidRDefault="003F2C64" w:rsidP="003F2C64">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39CABF54"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321AC532"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480BD42C" w14:textId="0A369A99" w:rsidR="003F2C64" w:rsidRPr="00261FC8" w:rsidRDefault="003F2C64" w:rsidP="003F2C64">
            <w:pPr>
              <w:pStyle w:val="DECCenter"/>
            </w:pPr>
            <w:r w:rsidRPr="00261FC8">
              <w:t>NOT</w:t>
            </w:r>
          </w:p>
        </w:tc>
      </w:tr>
      <w:tr w:rsidR="003F2C64" w:rsidRPr="00E96579" w14:paraId="70198DB4"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3D45C7F6" w14:textId="77777777" w:rsidR="003F2C64" w:rsidRPr="00E96579" w:rsidRDefault="003F2C64" w:rsidP="003F2C64">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3914F984" w14:textId="77777777" w:rsidR="003F2C64" w:rsidRPr="003146F6" w:rsidRDefault="003F2C64" w:rsidP="003F2C64">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4B50BED" w14:textId="2A8D8B1D" w:rsidR="003F2C64" w:rsidRPr="007531EA" w:rsidRDefault="00F433A1" w:rsidP="003F2C64">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60976E2B" w14:textId="77777777" w:rsidR="003F2C64" w:rsidRPr="00E96579" w:rsidRDefault="003F2C64" w:rsidP="003F2C64">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2C6A5731" w14:textId="77777777" w:rsidR="003F2C64" w:rsidRPr="007531EA" w:rsidRDefault="003F2C64" w:rsidP="003F2C64">
            <w:pPr>
              <w:pStyle w:val="DECCenter"/>
            </w:pPr>
          </w:p>
        </w:tc>
        <w:tc>
          <w:tcPr>
            <w:tcW w:w="1800" w:type="dxa"/>
            <w:gridSpan w:val="2"/>
            <w:tcBorders>
              <w:top w:val="single" w:sz="4" w:space="0" w:color="auto"/>
              <w:left w:val="nil"/>
              <w:bottom w:val="single" w:sz="12" w:space="0" w:color="auto"/>
              <w:right w:val="nil"/>
            </w:tcBorders>
            <w:shd w:val="clear" w:color="auto" w:fill="auto"/>
          </w:tcPr>
          <w:p w14:paraId="069FB80A" w14:textId="77777777" w:rsidR="003F2C64" w:rsidRPr="007531EA" w:rsidRDefault="003F2C64" w:rsidP="003F2C64">
            <w:pPr>
              <w:pStyle w:val="DECCenter"/>
            </w:pPr>
          </w:p>
        </w:tc>
        <w:tc>
          <w:tcPr>
            <w:tcW w:w="845" w:type="dxa"/>
            <w:tcBorders>
              <w:top w:val="single" w:sz="4" w:space="0" w:color="auto"/>
              <w:left w:val="nil"/>
              <w:bottom w:val="single" w:sz="12" w:space="0" w:color="auto"/>
            </w:tcBorders>
            <w:shd w:val="clear" w:color="auto" w:fill="auto"/>
            <w:vAlign w:val="center"/>
          </w:tcPr>
          <w:p w14:paraId="386404D1" w14:textId="77777777" w:rsidR="003F2C64" w:rsidRPr="007531EA" w:rsidRDefault="003F2C64" w:rsidP="003F2C64">
            <w:pPr>
              <w:pStyle w:val="DECCenter"/>
            </w:pPr>
          </w:p>
        </w:tc>
      </w:tr>
    </w:tbl>
    <w:p w14:paraId="10B83337" w14:textId="77777777" w:rsidR="00A907EF" w:rsidRDefault="00A907EF" w:rsidP="00C51B0C"/>
    <w:p w14:paraId="0699EB23" w14:textId="77777777" w:rsidR="00F433A1" w:rsidRDefault="00F433A1" w:rsidP="00C51B0C"/>
    <w:p w14:paraId="4D569099" w14:textId="77777777" w:rsidR="00F433A1" w:rsidRDefault="00F433A1" w:rsidP="00C51B0C"/>
    <w:p w14:paraId="41E9EFC2" w14:textId="77777777" w:rsidR="00F433A1" w:rsidRDefault="00F433A1" w:rsidP="00C51B0C"/>
    <w:p w14:paraId="4947026B" w14:textId="77777777" w:rsidR="00F433A1" w:rsidRDefault="00F433A1" w:rsidP="00C51B0C"/>
    <w:p w14:paraId="687CF568" w14:textId="77777777" w:rsidR="00F433A1" w:rsidRDefault="00F433A1" w:rsidP="00C51B0C"/>
    <w:p w14:paraId="19112988" w14:textId="77777777" w:rsidR="00F433A1" w:rsidRDefault="00F433A1" w:rsidP="00C51B0C"/>
    <w:p w14:paraId="6B8A226D" w14:textId="77777777" w:rsidR="00F433A1" w:rsidRDefault="00F433A1" w:rsidP="00C51B0C"/>
    <w:p w14:paraId="3ADD4B45" w14:textId="77777777" w:rsidR="00F433A1" w:rsidRDefault="00F433A1" w:rsidP="00C51B0C"/>
    <w:p w14:paraId="11E50552" w14:textId="77777777" w:rsidR="00F433A1" w:rsidRDefault="00F433A1" w:rsidP="00C51B0C"/>
    <w:p w14:paraId="75F86E07" w14:textId="77777777" w:rsidR="00F433A1" w:rsidRDefault="00F433A1" w:rsidP="00C51B0C"/>
    <w:p w14:paraId="4948EA2F" w14:textId="77777777" w:rsidR="00F433A1" w:rsidRDefault="00F433A1" w:rsidP="00C51B0C"/>
    <w:p w14:paraId="1E1C8325" w14:textId="77777777" w:rsidR="00F433A1" w:rsidRDefault="00F433A1" w:rsidP="00C51B0C"/>
    <w:p w14:paraId="7A661945" w14:textId="0D6E5F63" w:rsidR="00F433A1" w:rsidRDefault="00F433A1" w:rsidP="00C51B0C"/>
    <w:p w14:paraId="5E4E0FD0" w14:textId="77777777" w:rsidR="00F433A1" w:rsidRDefault="00F433A1" w:rsidP="00C51B0C"/>
    <w:p w14:paraId="025EF1CB" w14:textId="4FF7D639" w:rsidR="00F433A1" w:rsidRPr="00081E15" w:rsidRDefault="00F433A1" w:rsidP="00F433A1">
      <w:pPr>
        <w:pStyle w:val="Caption"/>
        <w:rPr>
          <w:b w:val="0"/>
          <w:bCs w:val="0"/>
          <w:sz w:val="24"/>
          <w:szCs w:val="24"/>
        </w:rPr>
      </w:pPr>
      <w:bookmarkStart w:id="309" w:name="_Toc12056312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19</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Physical questionnaire</w:t>
      </w:r>
      <w:bookmarkEnd w:id="309"/>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F433A1" w:rsidRPr="00E96579" w14:paraId="55477227"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F6EB584" w14:textId="77777777" w:rsidR="00F433A1" w:rsidRPr="003146F6" w:rsidRDefault="00F433A1"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364859" w14:textId="2AAEC7EA" w:rsidR="00F433A1" w:rsidRPr="003146F6" w:rsidRDefault="00F433A1" w:rsidP="00A6596E">
            <w:pPr>
              <w:spacing w:after="120"/>
              <w:rPr>
                <w:rStyle w:val="DECWhite"/>
              </w:rPr>
            </w:pPr>
            <w:proofErr w:type="spellStart"/>
            <w:r w:rsidRPr="00F433A1">
              <w:rPr>
                <w:rFonts w:eastAsia="SimSun"/>
                <w:color w:val="FFFFFF"/>
                <w:szCs w:val="24"/>
              </w:rPr>
              <w:t>Physical</w:t>
            </w:r>
            <w:r>
              <w:rPr>
                <w:rFonts w:eastAsia="SimSun"/>
                <w:color w:val="FFFFFF"/>
                <w:szCs w:val="24"/>
              </w:rPr>
              <w:t>Questionnaire</w:t>
            </w:r>
            <w:proofErr w:type="spellEnd"/>
          </w:p>
        </w:tc>
        <w:tc>
          <w:tcPr>
            <w:tcW w:w="2105" w:type="dxa"/>
            <w:gridSpan w:val="2"/>
            <w:tcBorders>
              <w:top w:val="single" w:sz="12" w:space="0" w:color="auto"/>
              <w:left w:val="nil"/>
              <w:bottom w:val="single" w:sz="4" w:space="0" w:color="auto"/>
            </w:tcBorders>
            <w:shd w:val="clear" w:color="auto" w:fill="8C8C8C"/>
          </w:tcPr>
          <w:p w14:paraId="2E823C13" w14:textId="0FB5AECA" w:rsidR="00F433A1" w:rsidRPr="003146F6" w:rsidRDefault="00F433A1" w:rsidP="00A6596E">
            <w:pPr>
              <w:spacing w:after="120"/>
              <w:rPr>
                <w:rStyle w:val="DECWhiteBold"/>
              </w:rPr>
            </w:pPr>
            <w:r w:rsidRPr="003146F6">
              <w:rPr>
                <w:rStyle w:val="DECWhiteBold"/>
              </w:rPr>
              <w:t>Table#</w:t>
            </w:r>
            <w:r>
              <w:rPr>
                <w:rFonts w:eastAsia="SimSun"/>
                <w:b/>
                <w:bCs/>
                <w:color w:val="FFFFFF"/>
                <w:szCs w:val="24"/>
              </w:rPr>
              <w:t>4</w:t>
            </w:r>
          </w:p>
        </w:tc>
      </w:tr>
      <w:tr w:rsidR="00F433A1" w:rsidRPr="00E96579" w14:paraId="101C834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30F3266C" w14:textId="77777777" w:rsidR="00F433A1" w:rsidRPr="003146F6" w:rsidRDefault="00F433A1"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7B15D86B" w14:textId="460092F6" w:rsidR="00F433A1" w:rsidRPr="00E96579" w:rsidRDefault="00976E5B" w:rsidP="00A6596E">
            <w:pPr>
              <w:spacing w:after="120"/>
              <w:rPr>
                <w:rFonts w:eastAsia="SimSun"/>
              </w:rPr>
            </w:pPr>
            <w:r>
              <w:rPr>
                <w:rFonts w:eastAsia="SimSun"/>
              </w:rPr>
              <w:t>Base</w:t>
            </w:r>
          </w:p>
        </w:tc>
      </w:tr>
      <w:tr w:rsidR="00F433A1" w:rsidRPr="00E96579" w14:paraId="11E0AED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30E3E3D3" w14:textId="77777777" w:rsidR="00F433A1" w:rsidRPr="003146F6" w:rsidRDefault="00F433A1"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31A7EA9F" w14:textId="1607A9DA" w:rsidR="00F433A1" w:rsidRPr="00E96579" w:rsidRDefault="00F433A1" w:rsidP="00A6596E">
            <w:pPr>
              <w:spacing w:after="120"/>
              <w:rPr>
                <w:rFonts w:eastAsia="SimSun"/>
              </w:rPr>
            </w:pPr>
            <w:r>
              <w:rPr>
                <w:rFonts w:eastAsia="SimSun"/>
              </w:rPr>
              <w:t xml:space="preserve">Storing the athlete’s physical questionnaire answers and calculate the score </w:t>
            </w:r>
          </w:p>
        </w:tc>
      </w:tr>
      <w:tr w:rsidR="00F433A1" w:rsidRPr="00E96579" w14:paraId="4E762471"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73A0B9E8" w14:textId="77777777" w:rsidR="00F433A1" w:rsidRPr="007531EA" w:rsidRDefault="00F433A1"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7808FBE1" w14:textId="77777777" w:rsidR="00F433A1" w:rsidRPr="007531EA" w:rsidRDefault="00F433A1"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0BB3D7A9" w14:textId="77777777" w:rsidR="00F433A1" w:rsidRPr="007531EA" w:rsidRDefault="00F433A1"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0D6517AF" w14:textId="77777777" w:rsidR="00F433A1" w:rsidRPr="007531EA" w:rsidRDefault="00F433A1"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A4A4B45" w14:textId="77777777" w:rsidR="00F433A1" w:rsidRPr="007531EA" w:rsidRDefault="00F433A1"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F3686D6" w14:textId="77777777" w:rsidR="00F433A1" w:rsidRPr="007531EA" w:rsidRDefault="00F433A1"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39DF8174" w14:textId="77777777" w:rsidR="00F433A1" w:rsidRPr="007531EA" w:rsidRDefault="00F433A1" w:rsidP="00A6596E">
            <w:pPr>
              <w:pStyle w:val="DECBoldCenter"/>
            </w:pPr>
            <w:r w:rsidRPr="007531EA">
              <w:t>Null</w:t>
            </w:r>
          </w:p>
        </w:tc>
      </w:tr>
      <w:tr w:rsidR="00F433A1" w:rsidRPr="00E96579" w14:paraId="0F2C995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560F312" w14:textId="77777777" w:rsidR="00F433A1" w:rsidRPr="00E96579" w:rsidRDefault="00F433A1"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1359C23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57CBF86" w14:textId="77777777" w:rsidR="00F433A1" w:rsidRPr="007531EA" w:rsidRDefault="00F433A1" w:rsidP="00A6596E">
            <w:pPr>
              <w:pStyle w:val="DECCenter"/>
            </w:pPr>
            <w:r>
              <w:t>12</w:t>
            </w:r>
          </w:p>
        </w:tc>
        <w:tc>
          <w:tcPr>
            <w:tcW w:w="4960" w:type="dxa"/>
            <w:tcBorders>
              <w:top w:val="single" w:sz="4" w:space="0" w:color="auto"/>
              <w:bottom w:val="single" w:sz="4" w:space="0" w:color="auto"/>
            </w:tcBorders>
            <w:shd w:val="clear" w:color="auto" w:fill="auto"/>
            <w:vAlign w:val="center"/>
          </w:tcPr>
          <w:p w14:paraId="4DCC6812" w14:textId="77777777" w:rsidR="00F433A1" w:rsidRPr="00E96579" w:rsidRDefault="00F433A1" w:rsidP="00A6596E">
            <w:pPr>
              <w:spacing w:after="120"/>
              <w:rPr>
                <w:rFonts w:eastAsia="SimSun"/>
              </w:rPr>
            </w:pPr>
            <w:r>
              <w:rPr>
                <w:rFonts w:eastAsia="SimSun"/>
              </w:rPr>
              <w:t>Questionnaire’s ID</w:t>
            </w:r>
          </w:p>
        </w:tc>
        <w:tc>
          <w:tcPr>
            <w:tcW w:w="1080" w:type="dxa"/>
            <w:tcBorders>
              <w:top w:val="single" w:sz="4" w:space="0" w:color="auto"/>
              <w:bottom w:val="single" w:sz="4" w:space="0" w:color="auto"/>
            </w:tcBorders>
            <w:shd w:val="clear" w:color="auto" w:fill="auto"/>
            <w:vAlign w:val="center"/>
          </w:tcPr>
          <w:p w14:paraId="35C16610" w14:textId="77777777" w:rsidR="00F433A1" w:rsidRPr="007531EA" w:rsidRDefault="00F433A1"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57754063"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vAlign w:val="center"/>
          </w:tcPr>
          <w:p w14:paraId="4834083B" w14:textId="77777777" w:rsidR="00F433A1" w:rsidRPr="003146F6" w:rsidRDefault="00F433A1" w:rsidP="00A6596E">
            <w:pPr>
              <w:pStyle w:val="DECCenter"/>
            </w:pPr>
            <w:r>
              <w:t>NOT</w:t>
            </w:r>
          </w:p>
        </w:tc>
      </w:tr>
      <w:tr w:rsidR="00F433A1" w:rsidRPr="00E96579" w14:paraId="761D1F3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D03C3F9" w14:textId="77777777" w:rsidR="00F433A1" w:rsidRPr="00E96579" w:rsidRDefault="00F433A1"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5481FCB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9C93A2C" w14:textId="77777777" w:rsidR="00F433A1" w:rsidRPr="007531EA" w:rsidRDefault="00F433A1" w:rsidP="00A6596E">
            <w:pPr>
              <w:pStyle w:val="DECCenter"/>
            </w:pPr>
            <w:r>
              <w:t>28</w:t>
            </w:r>
          </w:p>
        </w:tc>
        <w:tc>
          <w:tcPr>
            <w:tcW w:w="4960" w:type="dxa"/>
            <w:tcBorders>
              <w:top w:val="single" w:sz="4" w:space="0" w:color="auto"/>
              <w:bottom w:val="single" w:sz="4" w:space="0" w:color="auto"/>
            </w:tcBorders>
            <w:shd w:val="clear" w:color="auto" w:fill="auto"/>
            <w:vAlign w:val="center"/>
          </w:tcPr>
          <w:p w14:paraId="57C97237" w14:textId="77777777" w:rsidR="00F433A1" w:rsidRPr="00E96579" w:rsidRDefault="00F433A1"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662F85B7"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4829A03C" w14:textId="77777777" w:rsidR="00F433A1" w:rsidRPr="007531EA" w:rsidRDefault="00F433A1" w:rsidP="00A6596E">
            <w:pPr>
              <w:pStyle w:val="DECCenter"/>
            </w:pPr>
            <w:r>
              <w:t>Athlete</w:t>
            </w:r>
          </w:p>
        </w:tc>
        <w:tc>
          <w:tcPr>
            <w:tcW w:w="845" w:type="dxa"/>
            <w:tcBorders>
              <w:top w:val="single" w:sz="4" w:space="0" w:color="auto"/>
              <w:bottom w:val="single" w:sz="4" w:space="0" w:color="auto"/>
            </w:tcBorders>
            <w:shd w:val="clear" w:color="auto" w:fill="auto"/>
          </w:tcPr>
          <w:p w14:paraId="7FF50711" w14:textId="77777777" w:rsidR="00F433A1" w:rsidRPr="003146F6" w:rsidRDefault="00F433A1" w:rsidP="00A6596E">
            <w:pPr>
              <w:pStyle w:val="DECCenter"/>
            </w:pPr>
            <w:r w:rsidRPr="00261FC8">
              <w:t>NOT</w:t>
            </w:r>
          </w:p>
        </w:tc>
      </w:tr>
      <w:tr w:rsidR="00F433A1" w:rsidRPr="00E96579" w14:paraId="1AF8515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6448854" w14:textId="77777777" w:rsidR="00F433A1" w:rsidRPr="00E96579" w:rsidRDefault="00F433A1"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1E2EF3A2"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A453DA9"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1D5B2B87" w14:textId="77777777" w:rsidR="00F433A1" w:rsidRPr="00E96579" w:rsidRDefault="00F433A1"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4DA1972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B31C84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FDE3732" w14:textId="77777777" w:rsidR="00F433A1" w:rsidRPr="003146F6" w:rsidRDefault="00F433A1" w:rsidP="00A6596E">
            <w:pPr>
              <w:pStyle w:val="DECCenter"/>
            </w:pPr>
            <w:r w:rsidRPr="00261FC8">
              <w:t>NOT</w:t>
            </w:r>
          </w:p>
        </w:tc>
      </w:tr>
      <w:tr w:rsidR="00F433A1" w:rsidRPr="00E96579" w14:paraId="4C9D108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355E1E1" w14:textId="77777777" w:rsidR="00F433A1" w:rsidRPr="00E96579" w:rsidRDefault="00F433A1"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50C75C10"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0B23BE2A" w14:textId="77777777" w:rsidR="00F433A1" w:rsidRPr="007531EA" w:rsidRDefault="00F433A1" w:rsidP="00A6596E">
            <w:pPr>
              <w:pStyle w:val="DECCenter"/>
            </w:pPr>
            <w:r>
              <w:t>3</w:t>
            </w:r>
          </w:p>
        </w:tc>
        <w:tc>
          <w:tcPr>
            <w:tcW w:w="4960" w:type="dxa"/>
            <w:tcBorders>
              <w:top w:val="single" w:sz="4" w:space="0" w:color="auto"/>
              <w:bottom w:val="single" w:sz="4" w:space="0" w:color="auto"/>
            </w:tcBorders>
            <w:shd w:val="clear" w:color="auto" w:fill="auto"/>
            <w:vAlign w:val="center"/>
          </w:tcPr>
          <w:p w14:paraId="7542F765" w14:textId="77777777" w:rsidR="00F433A1" w:rsidRPr="00E96579" w:rsidRDefault="00F433A1"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2519C8F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9406FF1"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8136F2D" w14:textId="77777777" w:rsidR="00F433A1" w:rsidRPr="003146F6" w:rsidRDefault="00F433A1" w:rsidP="00A6596E">
            <w:pPr>
              <w:pStyle w:val="DECCenter"/>
            </w:pPr>
            <w:r w:rsidRPr="00261FC8">
              <w:t>NOT</w:t>
            </w:r>
          </w:p>
        </w:tc>
      </w:tr>
      <w:tr w:rsidR="00F433A1" w:rsidRPr="00E96579" w14:paraId="7EDE8521"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08EE1B5" w14:textId="77777777" w:rsidR="00F433A1" w:rsidRPr="00E96579" w:rsidRDefault="00F433A1"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4475A31D"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FFF5883"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1F396A5" w14:textId="77777777" w:rsidR="00F433A1" w:rsidRPr="00E96579" w:rsidRDefault="00F433A1"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68E717EC"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8DACB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A2815F0" w14:textId="77777777" w:rsidR="00F433A1" w:rsidRPr="003146F6" w:rsidRDefault="00F433A1" w:rsidP="00A6596E">
            <w:pPr>
              <w:pStyle w:val="DECCenter"/>
            </w:pPr>
            <w:r w:rsidRPr="00261FC8">
              <w:t>NOT</w:t>
            </w:r>
          </w:p>
        </w:tc>
      </w:tr>
      <w:tr w:rsidR="00F433A1" w:rsidRPr="007531EA" w14:paraId="2533096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9A6473D" w14:textId="77777777" w:rsidR="00F433A1" w:rsidRPr="00E96579" w:rsidRDefault="00F433A1"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3B07B991"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266B150"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28AD2866" w14:textId="77777777" w:rsidR="00F433A1" w:rsidRPr="00E96579" w:rsidRDefault="00F433A1"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15F39ED5"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E2119AF"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16E33348" w14:textId="77777777" w:rsidR="00F433A1" w:rsidRPr="003146F6" w:rsidRDefault="00F433A1" w:rsidP="00A6596E">
            <w:pPr>
              <w:pStyle w:val="DECCenter"/>
            </w:pPr>
            <w:r w:rsidRPr="00261FC8">
              <w:t>NOT</w:t>
            </w:r>
          </w:p>
        </w:tc>
      </w:tr>
      <w:tr w:rsidR="00F433A1" w:rsidRPr="007531EA" w14:paraId="3094D15F"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1FD843F" w14:textId="3E50F41C" w:rsidR="00F433A1" w:rsidRDefault="00F433A1" w:rsidP="00A6596E">
            <w:pPr>
              <w:spacing w:after="120"/>
              <w:jc w:val="center"/>
              <w:rPr>
                <w:rFonts w:eastAsia="SimSun"/>
              </w:rPr>
            </w:pPr>
            <w:proofErr w:type="spellStart"/>
            <w:r>
              <w:rPr>
                <w:rFonts w:eastAsia="SimSun"/>
              </w:rPr>
              <w:t>bodyPart</w:t>
            </w:r>
            <w:proofErr w:type="spellEnd"/>
          </w:p>
        </w:tc>
        <w:tc>
          <w:tcPr>
            <w:tcW w:w="1497" w:type="dxa"/>
            <w:tcBorders>
              <w:top w:val="single" w:sz="4" w:space="0" w:color="auto"/>
              <w:bottom w:val="single" w:sz="4" w:space="0" w:color="auto"/>
            </w:tcBorders>
            <w:shd w:val="clear" w:color="auto" w:fill="auto"/>
            <w:vAlign w:val="center"/>
          </w:tcPr>
          <w:p w14:paraId="65C74312" w14:textId="77777777" w:rsidR="00F433A1"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864EFBE" w14:textId="77777777" w:rsidR="00F433A1"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434E1C92" w14:textId="1901A2A0" w:rsidR="00F433A1" w:rsidRDefault="00F433A1" w:rsidP="00A6596E">
            <w:pPr>
              <w:spacing w:after="120"/>
              <w:rPr>
                <w:rFonts w:eastAsia="SimSun"/>
              </w:rPr>
            </w:pPr>
            <w:r>
              <w:rPr>
                <w:rFonts w:eastAsia="SimSun"/>
              </w:rPr>
              <w:t xml:space="preserve">Athlete’s </w:t>
            </w:r>
            <w:r w:rsidR="00E20B47">
              <w:rPr>
                <w:rFonts w:eastAsia="SimSun"/>
              </w:rPr>
              <w:t>body part</w:t>
            </w:r>
          </w:p>
        </w:tc>
        <w:tc>
          <w:tcPr>
            <w:tcW w:w="1080" w:type="dxa"/>
            <w:tcBorders>
              <w:top w:val="single" w:sz="4" w:space="0" w:color="auto"/>
              <w:bottom w:val="single" w:sz="4" w:space="0" w:color="auto"/>
            </w:tcBorders>
            <w:shd w:val="clear" w:color="auto" w:fill="auto"/>
            <w:vAlign w:val="center"/>
          </w:tcPr>
          <w:p w14:paraId="26AAF0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6EC25F4"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2C78C7C6" w14:textId="77777777" w:rsidR="00F433A1" w:rsidRPr="003146F6" w:rsidRDefault="00F433A1" w:rsidP="00A6596E">
            <w:pPr>
              <w:pStyle w:val="DECCenter"/>
            </w:pPr>
            <w:r w:rsidRPr="00261FC8">
              <w:t>NOT</w:t>
            </w:r>
          </w:p>
        </w:tc>
      </w:tr>
      <w:tr w:rsidR="00F433A1" w:rsidRPr="00E96579" w14:paraId="4178C6E8"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0E634" w14:textId="77777777" w:rsidR="00F433A1" w:rsidRPr="00E96579" w:rsidRDefault="00F433A1"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66FC37AC" w14:textId="65A6AAC9" w:rsidR="00F433A1" w:rsidRPr="007531EA" w:rsidRDefault="00F433A1"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74F0B911" w14:textId="77777777" w:rsidR="00F433A1" w:rsidRPr="007531EA" w:rsidRDefault="00F433A1" w:rsidP="00A6596E">
            <w:pPr>
              <w:pStyle w:val="DECCenter"/>
            </w:pPr>
            <w:r>
              <w:t>100</w:t>
            </w:r>
          </w:p>
        </w:tc>
        <w:tc>
          <w:tcPr>
            <w:tcW w:w="4960" w:type="dxa"/>
            <w:tcBorders>
              <w:top w:val="single" w:sz="4" w:space="0" w:color="auto"/>
              <w:bottom w:val="single" w:sz="4" w:space="0" w:color="auto"/>
            </w:tcBorders>
            <w:shd w:val="clear" w:color="auto" w:fill="auto"/>
            <w:vAlign w:val="center"/>
          </w:tcPr>
          <w:p w14:paraId="51F8BD7B" w14:textId="024A4667" w:rsidR="00F433A1" w:rsidRPr="00E96579" w:rsidRDefault="00F433A1"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4E89FEB6"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EFD5C98"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8D5E9D7" w14:textId="77777777" w:rsidR="00F433A1" w:rsidRPr="003146F6" w:rsidRDefault="00F433A1" w:rsidP="00A6596E">
            <w:pPr>
              <w:pStyle w:val="DECCenter"/>
            </w:pPr>
            <w:r w:rsidRPr="00261FC8">
              <w:t>NOT</w:t>
            </w:r>
          </w:p>
        </w:tc>
      </w:tr>
      <w:tr w:rsidR="00F433A1" w:rsidRPr="00E96579" w14:paraId="22BF35A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173780A" w14:textId="77777777" w:rsidR="00F433A1" w:rsidRPr="00E96579" w:rsidRDefault="00F433A1"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55D0F598"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6A9984"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09039DE" w14:textId="77777777" w:rsidR="00F433A1" w:rsidRPr="00E96579" w:rsidRDefault="00F433A1"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2808B61E"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13F66C6" w14:textId="77777777" w:rsidR="00F433A1" w:rsidRPr="007531EA" w:rsidRDefault="00F433A1" w:rsidP="00A6596E">
            <w:pPr>
              <w:pStyle w:val="DECCenter"/>
            </w:pPr>
            <w:r>
              <w:t>Staff</w:t>
            </w:r>
          </w:p>
        </w:tc>
        <w:tc>
          <w:tcPr>
            <w:tcW w:w="845" w:type="dxa"/>
            <w:tcBorders>
              <w:top w:val="single" w:sz="4" w:space="0" w:color="auto"/>
              <w:bottom w:val="single" w:sz="4" w:space="0" w:color="auto"/>
            </w:tcBorders>
            <w:shd w:val="clear" w:color="auto" w:fill="auto"/>
          </w:tcPr>
          <w:p w14:paraId="2856BDE1" w14:textId="77777777" w:rsidR="00F433A1" w:rsidRPr="003146F6" w:rsidRDefault="00F433A1" w:rsidP="00A6596E">
            <w:pPr>
              <w:pStyle w:val="DECCenter"/>
            </w:pPr>
            <w:r w:rsidRPr="00261FC8">
              <w:t>NOT</w:t>
            </w:r>
          </w:p>
        </w:tc>
      </w:tr>
      <w:tr w:rsidR="00F433A1" w:rsidRPr="00E96579" w14:paraId="307DEB96"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1C7959FA" w14:textId="77777777" w:rsidR="00F433A1" w:rsidRDefault="00F433A1"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767D824A"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47FC531C" w14:textId="77777777" w:rsidR="00F433A1" w:rsidRPr="007531EA" w:rsidRDefault="00F433A1" w:rsidP="00A6596E">
            <w:pPr>
              <w:pStyle w:val="DECCenter"/>
            </w:pPr>
            <w:r>
              <w:t>11</w:t>
            </w:r>
          </w:p>
        </w:tc>
        <w:tc>
          <w:tcPr>
            <w:tcW w:w="4960" w:type="dxa"/>
            <w:tcBorders>
              <w:top w:val="single" w:sz="4" w:space="0" w:color="auto"/>
              <w:bottom w:val="single" w:sz="4" w:space="0" w:color="auto"/>
            </w:tcBorders>
            <w:shd w:val="clear" w:color="auto" w:fill="auto"/>
            <w:vAlign w:val="center"/>
          </w:tcPr>
          <w:p w14:paraId="360D2753" w14:textId="77777777" w:rsidR="00F433A1" w:rsidRPr="00E96579" w:rsidRDefault="00F433A1"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31AA5FF0"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02F4A49"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141B307" w14:textId="77777777" w:rsidR="00F433A1" w:rsidRPr="003146F6" w:rsidRDefault="00F433A1" w:rsidP="00A6596E">
            <w:pPr>
              <w:pStyle w:val="DECCenter"/>
            </w:pPr>
            <w:r w:rsidRPr="00261FC8">
              <w:t>NOT</w:t>
            </w:r>
          </w:p>
        </w:tc>
      </w:tr>
      <w:tr w:rsidR="00F433A1" w:rsidRPr="00E96579" w14:paraId="49E433E9"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C39D60" w14:textId="77777777" w:rsidR="00F433A1" w:rsidRDefault="00F433A1" w:rsidP="00A6596E">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10795B72"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1AB5E9A7"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4FD158D9" w14:textId="77777777" w:rsidR="00F433A1" w:rsidRDefault="00F433A1" w:rsidP="00A6596E">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2D4A6AFA"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F6D31D"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0A0DAE4B" w14:textId="77777777" w:rsidR="00F433A1" w:rsidRPr="00261FC8" w:rsidRDefault="00F433A1" w:rsidP="00A6596E">
            <w:pPr>
              <w:pStyle w:val="DECCenter"/>
            </w:pPr>
            <w:r w:rsidRPr="00261FC8">
              <w:t>NOT</w:t>
            </w:r>
          </w:p>
        </w:tc>
      </w:tr>
      <w:tr w:rsidR="00F433A1" w:rsidRPr="00E96579" w14:paraId="046233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2A8421E" w14:textId="77777777" w:rsidR="00F433A1" w:rsidRDefault="00F433A1" w:rsidP="00A6596E">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1BFD55E3"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60D4A8E6"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59606BAD" w14:textId="77777777" w:rsidR="00F433A1" w:rsidRDefault="00F433A1" w:rsidP="00A6596E">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630FA9C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F23B7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9E1540C" w14:textId="77777777" w:rsidR="00F433A1" w:rsidRPr="00261FC8" w:rsidRDefault="00F433A1" w:rsidP="00A6596E">
            <w:pPr>
              <w:pStyle w:val="DECCenter"/>
            </w:pPr>
            <w:r w:rsidRPr="00261FC8">
              <w:t>NOT</w:t>
            </w:r>
          </w:p>
        </w:tc>
      </w:tr>
      <w:tr w:rsidR="00F433A1" w:rsidRPr="00E96579" w14:paraId="2435E205"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652A8AE" w14:textId="77777777" w:rsidR="00F433A1" w:rsidRDefault="00F433A1" w:rsidP="00A6596E">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6C1DF8CB"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54DE7EED"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76B83B9C" w14:textId="77777777" w:rsidR="00F433A1" w:rsidRDefault="00F433A1" w:rsidP="00A6596E">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14D3D6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EBA9E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4E22F1A" w14:textId="77777777" w:rsidR="00F433A1" w:rsidRPr="00261FC8" w:rsidRDefault="00F433A1" w:rsidP="00A6596E">
            <w:pPr>
              <w:pStyle w:val="DECCenter"/>
            </w:pPr>
            <w:r w:rsidRPr="00261FC8">
              <w:t>NOT</w:t>
            </w:r>
          </w:p>
        </w:tc>
      </w:tr>
      <w:tr w:rsidR="00F433A1" w:rsidRPr="00E96579" w14:paraId="5D8F6B35"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422CB11C" w14:textId="77777777" w:rsidR="00F433A1" w:rsidRPr="00E96579" w:rsidRDefault="00F433A1" w:rsidP="00A6596E">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47934A1A" w14:textId="77777777" w:rsidR="00F433A1" w:rsidRPr="003146F6" w:rsidRDefault="00F433A1"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88E937F" w14:textId="77777777" w:rsidR="00F433A1" w:rsidRPr="007531EA" w:rsidRDefault="00F433A1" w:rsidP="00A6596E">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10BD56FE" w14:textId="77777777" w:rsidR="00F433A1" w:rsidRPr="00E96579" w:rsidRDefault="00F433A1"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ABEF875" w14:textId="77777777" w:rsidR="00F433A1" w:rsidRPr="007531EA" w:rsidRDefault="00F433A1"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1B4E8476" w14:textId="77777777" w:rsidR="00F433A1" w:rsidRPr="007531EA" w:rsidRDefault="00F433A1" w:rsidP="00A6596E">
            <w:pPr>
              <w:pStyle w:val="DECCenter"/>
            </w:pPr>
          </w:p>
        </w:tc>
        <w:tc>
          <w:tcPr>
            <w:tcW w:w="845" w:type="dxa"/>
            <w:tcBorders>
              <w:top w:val="single" w:sz="4" w:space="0" w:color="auto"/>
              <w:left w:val="nil"/>
              <w:bottom w:val="single" w:sz="12" w:space="0" w:color="auto"/>
            </w:tcBorders>
            <w:shd w:val="clear" w:color="auto" w:fill="auto"/>
            <w:vAlign w:val="center"/>
          </w:tcPr>
          <w:p w14:paraId="2E3C622F" w14:textId="77777777" w:rsidR="00F433A1" w:rsidRPr="007531EA" w:rsidRDefault="00F433A1" w:rsidP="00A6596E">
            <w:pPr>
              <w:pStyle w:val="DECCenter"/>
            </w:pPr>
          </w:p>
        </w:tc>
      </w:tr>
    </w:tbl>
    <w:p w14:paraId="3D945D55" w14:textId="77777777" w:rsidR="00F433A1" w:rsidRDefault="00F433A1" w:rsidP="00C51B0C"/>
    <w:p w14:paraId="3A6E3CE8" w14:textId="77777777" w:rsidR="00E20B47" w:rsidRDefault="00E20B47" w:rsidP="00C51B0C"/>
    <w:p w14:paraId="0532D741" w14:textId="77777777" w:rsidR="00E20B47" w:rsidRDefault="00E20B47" w:rsidP="00C51B0C"/>
    <w:p w14:paraId="74E71ED1" w14:textId="6212F79A" w:rsidR="00E20B47" w:rsidRDefault="00E20B47" w:rsidP="00C51B0C"/>
    <w:p w14:paraId="0CB1BB72" w14:textId="185C7483" w:rsidR="00CC04DB" w:rsidRDefault="00CC04DB" w:rsidP="00C51B0C"/>
    <w:p w14:paraId="2DEE8009" w14:textId="22C87DD7" w:rsidR="00CC04DB" w:rsidRDefault="00CC04DB" w:rsidP="00C51B0C"/>
    <w:p w14:paraId="009074F5" w14:textId="76B22789" w:rsidR="00CC04DB" w:rsidRDefault="00CC04DB" w:rsidP="00C51B0C"/>
    <w:p w14:paraId="2BA3B4C6" w14:textId="2C8A4ED2" w:rsidR="00CC04DB" w:rsidRDefault="00CC04DB" w:rsidP="00C51B0C"/>
    <w:p w14:paraId="50FEA701" w14:textId="385EEDB0" w:rsidR="00CC04DB" w:rsidRDefault="00CC04DB" w:rsidP="00C51B0C"/>
    <w:p w14:paraId="2CD15C98" w14:textId="2170C99A" w:rsidR="00CC04DB" w:rsidRDefault="00CC04DB" w:rsidP="00C51B0C"/>
    <w:p w14:paraId="7EF2EA8A" w14:textId="7AE14728" w:rsidR="00CC04DB" w:rsidRDefault="00CC04DB" w:rsidP="00C51B0C"/>
    <w:p w14:paraId="2F73D31A" w14:textId="66E2249A" w:rsidR="00CC04DB" w:rsidRDefault="00CC04DB" w:rsidP="00C51B0C"/>
    <w:p w14:paraId="0CA317E4" w14:textId="1305698C" w:rsidR="00CC04DB" w:rsidRDefault="00CC04DB" w:rsidP="00C51B0C"/>
    <w:p w14:paraId="51AEC8B2" w14:textId="77777777" w:rsidR="00CC04DB" w:rsidRDefault="00CC04DB" w:rsidP="00C51B0C"/>
    <w:p w14:paraId="5F47C828" w14:textId="1A2B7E4A" w:rsidR="00CC04DB" w:rsidRDefault="00CC04DB" w:rsidP="00C51B0C"/>
    <w:p w14:paraId="68DEB936" w14:textId="66B81A00" w:rsidR="00CC04DB" w:rsidRPr="00081E15" w:rsidRDefault="00CC04DB" w:rsidP="00CC04DB">
      <w:pPr>
        <w:pStyle w:val="Caption"/>
        <w:rPr>
          <w:b w:val="0"/>
          <w:bCs w:val="0"/>
          <w:sz w:val="24"/>
          <w:szCs w:val="24"/>
        </w:rPr>
      </w:pPr>
      <w:bookmarkStart w:id="310" w:name="_Toc120563126"/>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20</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CC04DB" w:rsidRPr="00E96579" w14:paraId="0C8852E9"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37431EC" w14:textId="77777777" w:rsidR="00CC04DB" w:rsidRPr="003146F6" w:rsidRDefault="00CC04DB"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BABF463" w14:textId="1B034CB6" w:rsidR="00CC04DB" w:rsidRPr="003146F6" w:rsidRDefault="00CC04DB"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6ECB6902" w14:textId="6597A879" w:rsidR="00CC04DB" w:rsidRPr="003146F6" w:rsidRDefault="00CC04DB" w:rsidP="00A6596E">
            <w:pPr>
              <w:spacing w:after="120"/>
              <w:rPr>
                <w:rStyle w:val="DECWhiteBold"/>
              </w:rPr>
            </w:pPr>
            <w:r w:rsidRPr="003146F6">
              <w:rPr>
                <w:rStyle w:val="DECWhiteBold"/>
              </w:rPr>
              <w:t>Table#</w:t>
            </w:r>
            <w:r>
              <w:rPr>
                <w:rFonts w:eastAsia="SimSun"/>
                <w:b/>
                <w:bCs/>
                <w:color w:val="FFFFFF"/>
                <w:szCs w:val="24"/>
              </w:rPr>
              <w:t>5</w:t>
            </w:r>
          </w:p>
        </w:tc>
      </w:tr>
      <w:tr w:rsidR="00CC04DB" w:rsidRPr="00E96579" w14:paraId="55E01B31"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4E17EBF" w14:textId="77777777" w:rsidR="00CC04DB" w:rsidRPr="003146F6" w:rsidRDefault="00CC04DB"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9C857E1" w14:textId="61EB3027" w:rsidR="00CC04DB" w:rsidRPr="00E96579" w:rsidRDefault="00976E5B" w:rsidP="00A6596E">
            <w:pPr>
              <w:spacing w:after="120"/>
              <w:rPr>
                <w:rFonts w:eastAsia="SimSun"/>
              </w:rPr>
            </w:pPr>
            <w:r>
              <w:rPr>
                <w:rFonts w:eastAsia="SimSun"/>
              </w:rPr>
              <w:t>Base</w:t>
            </w:r>
          </w:p>
        </w:tc>
      </w:tr>
      <w:tr w:rsidR="00CC04DB" w:rsidRPr="00E96579" w14:paraId="57350B73"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1801972" w14:textId="77777777" w:rsidR="00CC04DB" w:rsidRPr="003146F6" w:rsidRDefault="00CC04DB"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A5CDA71" w14:textId="69E8CC71" w:rsidR="00CC04DB" w:rsidRPr="00E96579" w:rsidRDefault="00CC04DB" w:rsidP="00A6596E">
            <w:pPr>
              <w:spacing w:after="120"/>
              <w:rPr>
                <w:rFonts w:eastAsia="SimSun"/>
              </w:rPr>
            </w:pPr>
            <w:r>
              <w:rPr>
                <w:rFonts w:eastAsia="SimSun"/>
              </w:rPr>
              <w:t xml:space="preserve">Storing the illness record that staff do. </w:t>
            </w:r>
          </w:p>
        </w:tc>
      </w:tr>
      <w:tr w:rsidR="00273695" w:rsidRPr="00E96579" w14:paraId="57890EE0" w14:textId="77777777" w:rsidTr="00273695">
        <w:trPr>
          <w:jc w:val="center"/>
        </w:trPr>
        <w:tc>
          <w:tcPr>
            <w:tcW w:w="2595" w:type="dxa"/>
            <w:gridSpan w:val="2"/>
            <w:tcBorders>
              <w:top w:val="single" w:sz="12" w:space="0" w:color="auto"/>
              <w:bottom w:val="single" w:sz="4" w:space="0" w:color="auto"/>
            </w:tcBorders>
            <w:shd w:val="clear" w:color="auto" w:fill="E0E0E0"/>
            <w:vAlign w:val="center"/>
          </w:tcPr>
          <w:p w14:paraId="290511EC" w14:textId="77777777" w:rsidR="00CC04DB" w:rsidRPr="007531EA" w:rsidRDefault="00CC04DB"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428D47BA" w14:textId="77777777" w:rsidR="00CC04DB" w:rsidRPr="007531EA" w:rsidRDefault="00CC04DB"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41057EDD" w14:textId="77777777" w:rsidR="00CC04DB" w:rsidRPr="007531EA" w:rsidRDefault="00CC04DB"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0AE0CB64" w14:textId="77777777" w:rsidR="00CC04DB" w:rsidRPr="007531EA" w:rsidRDefault="00CC04DB"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6CE76C67" w14:textId="77777777" w:rsidR="00CC04DB" w:rsidRPr="007531EA" w:rsidRDefault="00CC04DB"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536AAA6" w14:textId="77777777" w:rsidR="00CC04DB" w:rsidRPr="007531EA" w:rsidRDefault="00CC04DB"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1D3D6644" w14:textId="77777777" w:rsidR="00CC04DB" w:rsidRPr="007531EA" w:rsidRDefault="00CC04DB" w:rsidP="00A6596E">
            <w:pPr>
              <w:pStyle w:val="DECBoldCenter"/>
            </w:pPr>
            <w:r w:rsidRPr="007531EA">
              <w:t>Null</w:t>
            </w:r>
          </w:p>
        </w:tc>
      </w:tr>
      <w:tr w:rsidR="00CC04DB" w:rsidRPr="00E96579" w14:paraId="3E7BAFE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00C8EDA" w14:textId="365C7DF4" w:rsidR="00CC04DB" w:rsidRPr="00E96579" w:rsidRDefault="00CC04DB"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3CD1151E"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C23E429" w14:textId="77777777" w:rsidR="00CC04DB" w:rsidRPr="007531EA" w:rsidRDefault="00CC04DB" w:rsidP="00A6596E">
            <w:pPr>
              <w:pStyle w:val="DECCenter"/>
            </w:pPr>
            <w:r>
              <w:t>12</w:t>
            </w:r>
          </w:p>
        </w:tc>
        <w:tc>
          <w:tcPr>
            <w:tcW w:w="4330" w:type="dxa"/>
            <w:tcBorders>
              <w:top w:val="single" w:sz="4" w:space="0" w:color="auto"/>
              <w:bottom w:val="single" w:sz="4" w:space="0" w:color="auto"/>
            </w:tcBorders>
            <w:shd w:val="clear" w:color="auto" w:fill="auto"/>
            <w:vAlign w:val="center"/>
          </w:tcPr>
          <w:p w14:paraId="47F4BE94" w14:textId="0C7DDDD1" w:rsidR="00CC04DB" w:rsidRPr="00E96579" w:rsidRDefault="000839A4" w:rsidP="00A6596E">
            <w:pPr>
              <w:spacing w:after="120"/>
              <w:rPr>
                <w:rFonts w:eastAsia="SimSun"/>
              </w:rPr>
            </w:pPr>
            <w:r>
              <w:rPr>
                <w:rFonts w:eastAsia="SimSun"/>
              </w:rPr>
              <w:t>Report</w:t>
            </w:r>
            <w:r w:rsidR="00CC04DB">
              <w:rPr>
                <w:rFonts w:eastAsia="SimSun"/>
              </w:rPr>
              <w:t>’s ID</w:t>
            </w:r>
          </w:p>
        </w:tc>
        <w:tc>
          <w:tcPr>
            <w:tcW w:w="1080" w:type="dxa"/>
            <w:tcBorders>
              <w:top w:val="single" w:sz="4" w:space="0" w:color="auto"/>
              <w:bottom w:val="single" w:sz="4" w:space="0" w:color="auto"/>
            </w:tcBorders>
            <w:shd w:val="clear" w:color="auto" w:fill="auto"/>
            <w:vAlign w:val="center"/>
          </w:tcPr>
          <w:p w14:paraId="13400AC3" w14:textId="77777777" w:rsidR="00CC04DB" w:rsidRPr="007531EA" w:rsidRDefault="00CC04DB"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AE989E6"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vAlign w:val="center"/>
          </w:tcPr>
          <w:p w14:paraId="0C5BF2BB" w14:textId="77777777" w:rsidR="00CC04DB" w:rsidRPr="003146F6" w:rsidRDefault="00CC04DB" w:rsidP="00A6596E">
            <w:pPr>
              <w:pStyle w:val="DECCenter"/>
            </w:pPr>
            <w:r>
              <w:t>NOT</w:t>
            </w:r>
          </w:p>
        </w:tc>
      </w:tr>
      <w:tr w:rsidR="00CC04DB" w:rsidRPr="00E96579" w14:paraId="76C809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2A18CF38" w14:textId="03DB198C" w:rsidR="00CC04DB" w:rsidRPr="00E96579" w:rsidRDefault="00CC04DB"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14D2730F"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94C683" w14:textId="77777777" w:rsidR="00CC04DB" w:rsidRPr="007531EA" w:rsidRDefault="00CC04DB" w:rsidP="00A6596E">
            <w:pPr>
              <w:pStyle w:val="DECCenter"/>
            </w:pPr>
            <w:r>
              <w:t>28</w:t>
            </w:r>
          </w:p>
        </w:tc>
        <w:tc>
          <w:tcPr>
            <w:tcW w:w="4330" w:type="dxa"/>
            <w:tcBorders>
              <w:top w:val="single" w:sz="4" w:space="0" w:color="auto"/>
              <w:bottom w:val="single" w:sz="4" w:space="0" w:color="auto"/>
            </w:tcBorders>
            <w:shd w:val="clear" w:color="auto" w:fill="auto"/>
            <w:vAlign w:val="center"/>
          </w:tcPr>
          <w:p w14:paraId="2E90750B" w14:textId="50E91584" w:rsidR="00CC04DB" w:rsidRPr="00E96579" w:rsidRDefault="000839A4" w:rsidP="00A6596E">
            <w:pPr>
              <w:spacing w:after="120"/>
              <w:rPr>
                <w:rFonts w:eastAsia="SimSun"/>
              </w:rPr>
            </w:pPr>
            <w:r>
              <w:rPr>
                <w:rFonts w:eastAsia="SimSun"/>
              </w:rPr>
              <w:t>Staff</w:t>
            </w:r>
            <w:r w:rsidR="00CC04DB">
              <w:rPr>
                <w:rFonts w:eastAsia="SimSun"/>
              </w:rPr>
              <w:t>’s user ID</w:t>
            </w:r>
          </w:p>
        </w:tc>
        <w:tc>
          <w:tcPr>
            <w:tcW w:w="1080" w:type="dxa"/>
            <w:tcBorders>
              <w:top w:val="single" w:sz="4" w:space="0" w:color="auto"/>
              <w:bottom w:val="single" w:sz="4" w:space="0" w:color="auto"/>
            </w:tcBorders>
            <w:shd w:val="clear" w:color="auto" w:fill="auto"/>
            <w:vAlign w:val="center"/>
          </w:tcPr>
          <w:p w14:paraId="76E6FE96" w14:textId="77777777" w:rsidR="00CC04DB" w:rsidRPr="007531EA" w:rsidRDefault="00CC04DB"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16C1A74C" w14:textId="1F2A5646" w:rsidR="00CC04DB" w:rsidRPr="007531EA" w:rsidRDefault="000839A4" w:rsidP="00A6596E">
            <w:pPr>
              <w:pStyle w:val="DECCenter"/>
            </w:pPr>
            <w:r>
              <w:t>Staff</w:t>
            </w:r>
          </w:p>
        </w:tc>
        <w:tc>
          <w:tcPr>
            <w:tcW w:w="845" w:type="dxa"/>
            <w:tcBorders>
              <w:top w:val="single" w:sz="4" w:space="0" w:color="auto"/>
              <w:bottom w:val="single" w:sz="4" w:space="0" w:color="auto"/>
            </w:tcBorders>
            <w:shd w:val="clear" w:color="auto" w:fill="auto"/>
          </w:tcPr>
          <w:p w14:paraId="1E3BCA2E" w14:textId="77777777" w:rsidR="00CC04DB" w:rsidRPr="003146F6" w:rsidRDefault="00CC04DB" w:rsidP="00A6596E">
            <w:pPr>
              <w:pStyle w:val="DECCenter"/>
            </w:pPr>
            <w:r w:rsidRPr="00261FC8">
              <w:t>NOT</w:t>
            </w:r>
          </w:p>
        </w:tc>
      </w:tr>
      <w:tr w:rsidR="00CC04DB" w:rsidRPr="00E96579" w14:paraId="12B3C30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328DA56" w14:textId="64366920" w:rsidR="00CC04DB" w:rsidRPr="00E96579" w:rsidRDefault="00CC04DB"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14D0C02"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D25876" w14:textId="33B74AC1" w:rsidR="00CC04DB" w:rsidRPr="007531EA" w:rsidRDefault="000839A4" w:rsidP="00A6596E">
            <w:pPr>
              <w:pStyle w:val="DECCenter"/>
            </w:pPr>
            <w:r>
              <w:t>11</w:t>
            </w:r>
          </w:p>
        </w:tc>
        <w:tc>
          <w:tcPr>
            <w:tcW w:w="4330" w:type="dxa"/>
            <w:tcBorders>
              <w:top w:val="single" w:sz="4" w:space="0" w:color="auto"/>
              <w:bottom w:val="single" w:sz="4" w:space="0" w:color="auto"/>
            </w:tcBorders>
            <w:shd w:val="clear" w:color="auto" w:fill="auto"/>
            <w:vAlign w:val="center"/>
          </w:tcPr>
          <w:p w14:paraId="37984F08" w14:textId="5B3588AC" w:rsidR="00CC04DB" w:rsidRPr="00E96579" w:rsidRDefault="000839A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691CB2A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CFF0CA9"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F956E43" w14:textId="77777777" w:rsidR="00CC04DB" w:rsidRPr="003146F6" w:rsidRDefault="00CC04DB" w:rsidP="00A6596E">
            <w:pPr>
              <w:pStyle w:val="DECCenter"/>
            </w:pPr>
            <w:r w:rsidRPr="00261FC8">
              <w:t>NOT</w:t>
            </w:r>
          </w:p>
        </w:tc>
      </w:tr>
      <w:tr w:rsidR="00CC04DB" w:rsidRPr="00E96579" w14:paraId="6360D5B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54DB059" w14:textId="53150595" w:rsidR="00CC04DB" w:rsidRPr="00E96579" w:rsidRDefault="00CC04DB"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07300C6" w14:textId="6AABF707" w:rsidR="00CC04DB" w:rsidRPr="007531EA" w:rsidRDefault="000839A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6F19FD8" w14:textId="383FB1CD" w:rsidR="00CC04DB" w:rsidRPr="007531EA" w:rsidRDefault="000839A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E8DFB3B" w14:textId="5E102DB3" w:rsidR="00CC04DB" w:rsidRPr="00E96579" w:rsidRDefault="000839A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57EBF78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282C717"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1C6BD0" w14:textId="77777777" w:rsidR="00CC04DB" w:rsidRPr="003146F6" w:rsidRDefault="00CC04DB" w:rsidP="00A6596E">
            <w:pPr>
              <w:pStyle w:val="DECCenter"/>
            </w:pPr>
            <w:r w:rsidRPr="00261FC8">
              <w:t>NOT</w:t>
            </w:r>
          </w:p>
        </w:tc>
      </w:tr>
      <w:tr w:rsidR="00CC04DB" w:rsidRPr="00E96579" w14:paraId="686340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4F3AE71" w14:textId="714B518A" w:rsidR="00CC04DB" w:rsidRPr="00E96579" w:rsidRDefault="00CC04DB"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6377DA2C"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F9C1E0"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8F5378" w14:textId="30C77CF9" w:rsidR="00CC04DB" w:rsidRPr="00E96579" w:rsidRDefault="000839A4" w:rsidP="00A6596E">
            <w:pPr>
              <w:spacing w:after="120"/>
              <w:rPr>
                <w:rFonts w:eastAsia="SimSun"/>
              </w:rPr>
            </w:pPr>
            <w:r>
              <w:rPr>
                <w:rFonts w:eastAsia="SimSun"/>
              </w:rPr>
              <w:t xml:space="preserve">Sport that </w:t>
            </w:r>
            <w:r w:rsidR="00111097">
              <w:rPr>
                <w:rFonts w:eastAsia="SimSun"/>
              </w:rPr>
              <w:t>causes</w:t>
            </w:r>
            <w:r>
              <w:rPr>
                <w:rFonts w:eastAsia="SimSun"/>
              </w:rPr>
              <w:t xml:space="preserve"> illness in the event</w:t>
            </w:r>
          </w:p>
        </w:tc>
        <w:tc>
          <w:tcPr>
            <w:tcW w:w="1080" w:type="dxa"/>
            <w:tcBorders>
              <w:top w:val="single" w:sz="4" w:space="0" w:color="auto"/>
              <w:bottom w:val="single" w:sz="4" w:space="0" w:color="auto"/>
            </w:tcBorders>
            <w:shd w:val="clear" w:color="auto" w:fill="auto"/>
            <w:vAlign w:val="center"/>
          </w:tcPr>
          <w:p w14:paraId="7C81D2B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B7CE80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1DE4E01" w14:textId="77777777" w:rsidR="00CC04DB" w:rsidRPr="003146F6" w:rsidRDefault="00CC04DB" w:rsidP="00A6596E">
            <w:pPr>
              <w:pStyle w:val="DECCenter"/>
            </w:pPr>
            <w:r w:rsidRPr="00261FC8">
              <w:t>NOT</w:t>
            </w:r>
          </w:p>
        </w:tc>
      </w:tr>
      <w:tr w:rsidR="00CC04DB" w:rsidRPr="007531EA" w14:paraId="592E3B26"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2B5DFAE" w14:textId="09C6516D" w:rsidR="00CC04DB" w:rsidRPr="00E96579" w:rsidRDefault="00CC04DB"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5652E915"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C4A06C"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234B2840" w14:textId="3F0E6EF8" w:rsidR="00CC04DB" w:rsidRPr="00E96579" w:rsidRDefault="000839A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1553F10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05146FE"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91D6EBD" w14:textId="77777777" w:rsidR="00CC04DB" w:rsidRPr="003146F6" w:rsidRDefault="00CC04DB" w:rsidP="00A6596E">
            <w:pPr>
              <w:pStyle w:val="DECCenter"/>
            </w:pPr>
            <w:r w:rsidRPr="00261FC8">
              <w:t>NOT</w:t>
            </w:r>
          </w:p>
        </w:tc>
      </w:tr>
      <w:tr w:rsidR="00CC04DB" w:rsidRPr="007531EA" w14:paraId="3F0DCA7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DA00F9F" w14:textId="1BD4152A" w:rsidR="00CC04DB" w:rsidRDefault="000839A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60843966" w14:textId="77777777" w:rsidR="00CC04DB"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B9AFACF" w14:textId="77777777" w:rsidR="00CC04DB"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94C19A" w14:textId="57CF925A" w:rsidR="00CC04DB" w:rsidRDefault="00111097"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4CD3E1B9"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787598F"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E83BD9C" w14:textId="77777777" w:rsidR="00CC04DB" w:rsidRPr="003146F6" w:rsidRDefault="00CC04DB" w:rsidP="00A6596E">
            <w:pPr>
              <w:pStyle w:val="DECCenter"/>
            </w:pPr>
            <w:r w:rsidRPr="00261FC8">
              <w:t>NOT</w:t>
            </w:r>
          </w:p>
        </w:tc>
      </w:tr>
      <w:tr w:rsidR="00CC04DB" w:rsidRPr="00E96579" w14:paraId="7A149155"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F1DD576" w14:textId="323CA80D" w:rsidR="00CC04DB" w:rsidRPr="00E96579" w:rsidRDefault="000839A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0692BE40" w14:textId="3179FF3B" w:rsidR="00CC04DB" w:rsidRPr="007531EA" w:rsidRDefault="00111097" w:rsidP="00A6596E">
            <w:pPr>
              <w:pStyle w:val="DECCenter"/>
            </w:pPr>
            <w:r>
              <w:t>int</w:t>
            </w:r>
          </w:p>
        </w:tc>
        <w:tc>
          <w:tcPr>
            <w:tcW w:w="990" w:type="dxa"/>
            <w:tcBorders>
              <w:top w:val="single" w:sz="4" w:space="0" w:color="auto"/>
              <w:bottom w:val="single" w:sz="4" w:space="0" w:color="auto"/>
            </w:tcBorders>
            <w:shd w:val="clear" w:color="auto" w:fill="auto"/>
            <w:vAlign w:val="center"/>
          </w:tcPr>
          <w:p w14:paraId="4699616F" w14:textId="190F2482" w:rsidR="00CC04DB" w:rsidRPr="007531EA" w:rsidRDefault="00111097" w:rsidP="00A6596E">
            <w:pPr>
              <w:pStyle w:val="DECCenter"/>
            </w:pPr>
            <w:r>
              <w:t>2</w:t>
            </w:r>
          </w:p>
        </w:tc>
        <w:tc>
          <w:tcPr>
            <w:tcW w:w="4330" w:type="dxa"/>
            <w:tcBorders>
              <w:top w:val="single" w:sz="4" w:space="0" w:color="auto"/>
              <w:bottom w:val="single" w:sz="4" w:space="0" w:color="auto"/>
            </w:tcBorders>
            <w:shd w:val="clear" w:color="auto" w:fill="auto"/>
            <w:vAlign w:val="center"/>
          </w:tcPr>
          <w:p w14:paraId="053BC468" w14:textId="73A086EE" w:rsidR="00CC04DB" w:rsidRPr="00E96579" w:rsidRDefault="00111097"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60EA7E87"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F04FC74"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D55A7D6" w14:textId="77777777" w:rsidR="00CC04DB" w:rsidRPr="003146F6" w:rsidRDefault="00CC04DB" w:rsidP="00A6596E">
            <w:pPr>
              <w:pStyle w:val="DECCenter"/>
            </w:pPr>
            <w:r w:rsidRPr="00261FC8">
              <w:t>NOT</w:t>
            </w:r>
          </w:p>
        </w:tc>
      </w:tr>
      <w:tr w:rsidR="00CC04DB" w:rsidRPr="00E96579" w14:paraId="7DC3E2F0"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2186CDC" w14:textId="187769B1" w:rsidR="00CC04DB" w:rsidRPr="00E96579" w:rsidRDefault="00CC04DB" w:rsidP="00A6596E">
            <w:pPr>
              <w:spacing w:after="120"/>
              <w:jc w:val="center"/>
              <w:rPr>
                <w:rFonts w:eastAsia="SimSun"/>
              </w:rPr>
            </w:pPr>
            <w:r>
              <w:rPr>
                <w:rFonts w:eastAsia="SimSun"/>
              </w:rPr>
              <w:t>diag</w:t>
            </w:r>
            <w:r w:rsidR="00111097">
              <w:rPr>
                <w:rFonts w:eastAsia="SimSun"/>
              </w:rPr>
              <w:t>n</w:t>
            </w:r>
            <w:r>
              <w:rPr>
                <w:rFonts w:eastAsia="SimSun"/>
              </w:rPr>
              <w:t>osis</w:t>
            </w:r>
          </w:p>
        </w:tc>
        <w:tc>
          <w:tcPr>
            <w:tcW w:w="1620" w:type="dxa"/>
            <w:tcBorders>
              <w:top w:val="single" w:sz="4" w:space="0" w:color="auto"/>
              <w:bottom w:val="single" w:sz="4" w:space="0" w:color="auto"/>
            </w:tcBorders>
            <w:shd w:val="clear" w:color="auto" w:fill="auto"/>
            <w:vAlign w:val="center"/>
          </w:tcPr>
          <w:p w14:paraId="7E14D483"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029A653"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58DE6497" w14:textId="65922EC8" w:rsidR="00CC04DB" w:rsidRPr="00E96579" w:rsidRDefault="00111097" w:rsidP="00111097">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66C5D5AA" w14:textId="4B77DE52"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EA2B6B2" w14:textId="016951C1"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3479FA2" w14:textId="77777777" w:rsidR="00CC04DB" w:rsidRPr="003146F6" w:rsidRDefault="00CC04DB" w:rsidP="00A6596E">
            <w:pPr>
              <w:pStyle w:val="DECCenter"/>
            </w:pPr>
            <w:r w:rsidRPr="00261FC8">
              <w:t>NOT</w:t>
            </w:r>
          </w:p>
        </w:tc>
      </w:tr>
      <w:tr w:rsidR="00CC04DB" w:rsidRPr="00E96579" w14:paraId="724254C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EE61044" w14:textId="52201204" w:rsidR="00CC04DB" w:rsidRDefault="000839A4" w:rsidP="00A6596E">
            <w:pPr>
              <w:spacing w:after="120"/>
              <w:jc w:val="center"/>
              <w:rPr>
                <w:rFonts w:eastAsia="SimSun"/>
              </w:rPr>
            </w:pPr>
            <w:proofErr w:type="spellStart"/>
            <w:r>
              <w:rPr>
                <w:rFonts w:eastAsia="SimSun"/>
              </w:rPr>
              <w:t>i</w:t>
            </w:r>
            <w:r w:rsidR="00CC04DB">
              <w:rPr>
                <w:rFonts w:eastAsia="SimSun"/>
              </w:rPr>
              <w:t>llness_cause</w:t>
            </w:r>
            <w:proofErr w:type="spellEnd"/>
          </w:p>
        </w:tc>
        <w:tc>
          <w:tcPr>
            <w:tcW w:w="1620" w:type="dxa"/>
            <w:tcBorders>
              <w:top w:val="single" w:sz="4" w:space="0" w:color="auto"/>
              <w:bottom w:val="single" w:sz="4" w:space="0" w:color="auto"/>
            </w:tcBorders>
            <w:shd w:val="clear" w:color="auto" w:fill="auto"/>
            <w:vAlign w:val="center"/>
          </w:tcPr>
          <w:p w14:paraId="3B0ADCF1" w14:textId="0CDC58D5" w:rsidR="00CC04DB" w:rsidRPr="007531EA" w:rsidRDefault="00111097"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CAD408" w14:textId="02067376" w:rsidR="00CC04DB" w:rsidRPr="007531EA" w:rsidRDefault="00111097"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34FF83" w14:textId="19A353C8" w:rsidR="00CC04DB" w:rsidRPr="00E96579" w:rsidRDefault="00111097"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63B1ECF"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51992F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6128B8B1" w14:textId="77777777" w:rsidR="00CC04DB" w:rsidRPr="003146F6" w:rsidRDefault="00CC04DB" w:rsidP="00A6596E">
            <w:pPr>
              <w:pStyle w:val="DECCenter"/>
            </w:pPr>
            <w:r w:rsidRPr="00261FC8">
              <w:t>NOT</w:t>
            </w:r>
          </w:p>
        </w:tc>
      </w:tr>
      <w:tr w:rsidR="00CC04DB" w:rsidRPr="00E96579" w14:paraId="2C979CBE"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5BA9D58" w14:textId="7B126FD9" w:rsidR="00CC04DB" w:rsidRDefault="000839A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13333760"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2EE021D6" w14:textId="5E1810DF"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677EDEEA" w14:textId="346D2154" w:rsidR="00CC04DB" w:rsidRDefault="00273695"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093A9E7D"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DECEF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06B6C45B" w14:textId="77777777" w:rsidR="00CC04DB" w:rsidRPr="00261FC8" w:rsidRDefault="00CC04DB" w:rsidP="00A6596E">
            <w:pPr>
              <w:pStyle w:val="DECCenter"/>
            </w:pPr>
            <w:r w:rsidRPr="00261FC8">
              <w:t>NOT</w:t>
            </w:r>
          </w:p>
        </w:tc>
      </w:tr>
      <w:tr w:rsidR="00CC04DB" w:rsidRPr="00E96579" w14:paraId="3DAC74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F64FC04" w14:textId="1A3B5F94" w:rsidR="00CC04DB" w:rsidRDefault="000839A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7024FADE" w14:textId="05AC3329" w:rsidR="00CC04DB" w:rsidRDefault="00273695" w:rsidP="00A6596E">
            <w:pPr>
              <w:pStyle w:val="DECCenter"/>
            </w:pPr>
            <w:r>
              <w:t>varchar</w:t>
            </w:r>
          </w:p>
        </w:tc>
        <w:tc>
          <w:tcPr>
            <w:tcW w:w="990" w:type="dxa"/>
            <w:tcBorders>
              <w:top w:val="single" w:sz="4" w:space="0" w:color="auto"/>
              <w:bottom w:val="single" w:sz="4" w:space="0" w:color="auto"/>
            </w:tcBorders>
            <w:shd w:val="clear" w:color="auto" w:fill="auto"/>
          </w:tcPr>
          <w:p w14:paraId="55B9198C" w14:textId="44031000" w:rsidR="00CC04DB" w:rsidRDefault="00273695" w:rsidP="00A6596E">
            <w:pPr>
              <w:pStyle w:val="DECCenter"/>
            </w:pPr>
            <w:r>
              <w:t>500</w:t>
            </w:r>
          </w:p>
        </w:tc>
        <w:tc>
          <w:tcPr>
            <w:tcW w:w="4330" w:type="dxa"/>
            <w:tcBorders>
              <w:top w:val="single" w:sz="4" w:space="0" w:color="auto"/>
              <w:bottom w:val="single" w:sz="4" w:space="0" w:color="auto"/>
            </w:tcBorders>
            <w:shd w:val="clear" w:color="auto" w:fill="auto"/>
          </w:tcPr>
          <w:p w14:paraId="3915F649" w14:textId="55E6618E" w:rsidR="00CC04DB" w:rsidRDefault="00273695"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1A9633F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F54AF0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CC4629" w14:textId="77777777" w:rsidR="00CC04DB" w:rsidRPr="00261FC8" w:rsidRDefault="00CC04DB" w:rsidP="00A6596E">
            <w:pPr>
              <w:pStyle w:val="DECCenter"/>
            </w:pPr>
            <w:r w:rsidRPr="00261FC8">
              <w:t>NOT</w:t>
            </w:r>
          </w:p>
        </w:tc>
      </w:tr>
      <w:tr w:rsidR="00CC04DB" w:rsidRPr="00E96579" w14:paraId="0BC6B8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C0AAC01" w14:textId="6F896A8C" w:rsidR="00CC04DB" w:rsidRDefault="000839A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07564AC"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12A4112D" w14:textId="09224571"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3B339409" w14:textId="61C72231" w:rsidR="00CC04DB" w:rsidRDefault="00273695"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44C2E8F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6F774A"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43401086" w14:textId="77777777" w:rsidR="00CC04DB" w:rsidRPr="00261FC8" w:rsidRDefault="00CC04DB" w:rsidP="00A6596E">
            <w:pPr>
              <w:pStyle w:val="DECCenter"/>
            </w:pPr>
            <w:r w:rsidRPr="00261FC8">
              <w:t>NOT</w:t>
            </w:r>
          </w:p>
        </w:tc>
      </w:tr>
      <w:tr w:rsidR="000839A4" w:rsidRPr="00E96579" w14:paraId="43C1210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932EACA" w14:textId="410FB6EF" w:rsidR="000839A4" w:rsidRDefault="000839A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1166262C" w14:textId="2098A41E" w:rsidR="000839A4" w:rsidRPr="00B9400E" w:rsidRDefault="00273695" w:rsidP="00A6596E">
            <w:pPr>
              <w:pStyle w:val="DECCenter"/>
            </w:pPr>
            <w:r>
              <w:t>DATETIME</w:t>
            </w:r>
          </w:p>
        </w:tc>
        <w:tc>
          <w:tcPr>
            <w:tcW w:w="990" w:type="dxa"/>
            <w:tcBorders>
              <w:top w:val="single" w:sz="4" w:space="0" w:color="auto"/>
              <w:bottom w:val="single" w:sz="4" w:space="0" w:color="auto"/>
            </w:tcBorders>
            <w:shd w:val="clear" w:color="auto" w:fill="auto"/>
          </w:tcPr>
          <w:p w14:paraId="16D310D9" w14:textId="2C1CD76D" w:rsidR="000839A4" w:rsidRPr="001E6C7A" w:rsidRDefault="00273695" w:rsidP="00A6596E">
            <w:pPr>
              <w:pStyle w:val="DECCenter"/>
            </w:pPr>
            <w:r>
              <w:t>100</w:t>
            </w:r>
          </w:p>
        </w:tc>
        <w:tc>
          <w:tcPr>
            <w:tcW w:w="4330" w:type="dxa"/>
            <w:tcBorders>
              <w:top w:val="single" w:sz="4" w:space="0" w:color="auto"/>
              <w:bottom w:val="single" w:sz="4" w:space="0" w:color="auto"/>
            </w:tcBorders>
            <w:shd w:val="clear" w:color="auto" w:fill="auto"/>
          </w:tcPr>
          <w:p w14:paraId="3A3A046A" w14:textId="51D70E1C" w:rsidR="000839A4" w:rsidRPr="00D00BEB" w:rsidRDefault="00EA1360" w:rsidP="00EA1360">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5EC81718"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D2AE396"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3169D29A" w14:textId="7ABFFC7B" w:rsidR="000839A4" w:rsidRPr="00261FC8" w:rsidRDefault="00EA1360" w:rsidP="00A6596E">
            <w:pPr>
              <w:pStyle w:val="DECCenter"/>
            </w:pPr>
            <w:r>
              <w:t>NOT</w:t>
            </w:r>
          </w:p>
        </w:tc>
      </w:tr>
      <w:tr w:rsidR="000839A4" w:rsidRPr="00E96579" w14:paraId="2C8018F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F1C8B4B" w14:textId="2E16E3B9" w:rsidR="000839A4" w:rsidRDefault="000839A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5187B30" w14:textId="694A9D0C" w:rsidR="000839A4" w:rsidRPr="00B9400E" w:rsidRDefault="000839A4" w:rsidP="00A6596E">
            <w:pPr>
              <w:pStyle w:val="DECCenter"/>
            </w:pPr>
            <w:r>
              <w:t>varchar</w:t>
            </w:r>
          </w:p>
        </w:tc>
        <w:tc>
          <w:tcPr>
            <w:tcW w:w="990" w:type="dxa"/>
            <w:tcBorders>
              <w:top w:val="single" w:sz="4" w:space="0" w:color="auto"/>
              <w:bottom w:val="single" w:sz="4" w:space="0" w:color="auto"/>
            </w:tcBorders>
            <w:shd w:val="clear" w:color="auto" w:fill="auto"/>
          </w:tcPr>
          <w:p w14:paraId="373AAA18" w14:textId="7C370A72" w:rsidR="000839A4" w:rsidRPr="001E6C7A" w:rsidRDefault="000839A4" w:rsidP="00A6596E">
            <w:pPr>
              <w:pStyle w:val="DECCenter"/>
            </w:pPr>
            <w:r>
              <w:t>100</w:t>
            </w:r>
          </w:p>
        </w:tc>
        <w:tc>
          <w:tcPr>
            <w:tcW w:w="4330" w:type="dxa"/>
            <w:tcBorders>
              <w:top w:val="single" w:sz="4" w:space="0" w:color="auto"/>
              <w:bottom w:val="single" w:sz="4" w:space="0" w:color="auto"/>
            </w:tcBorders>
            <w:shd w:val="clear" w:color="auto" w:fill="auto"/>
          </w:tcPr>
          <w:p w14:paraId="609C2366" w14:textId="155C9324" w:rsidR="000839A4" w:rsidRPr="00D00BEB" w:rsidRDefault="00EA1360"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6106E13C"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FFBAB30"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54E33BF5" w14:textId="156A4590" w:rsidR="000839A4" w:rsidRPr="00261FC8" w:rsidRDefault="00EA1360" w:rsidP="00A6596E">
            <w:pPr>
              <w:pStyle w:val="DECCenter"/>
            </w:pPr>
            <w:r>
              <w:t>NOT</w:t>
            </w:r>
          </w:p>
        </w:tc>
      </w:tr>
      <w:tr w:rsidR="00CC04DB" w:rsidRPr="00E96579" w14:paraId="2274754F" w14:textId="77777777" w:rsidTr="00273695">
        <w:trPr>
          <w:jc w:val="center"/>
        </w:trPr>
        <w:tc>
          <w:tcPr>
            <w:tcW w:w="2595" w:type="dxa"/>
            <w:gridSpan w:val="2"/>
            <w:tcBorders>
              <w:top w:val="single" w:sz="4" w:space="0" w:color="auto"/>
              <w:bottom w:val="single" w:sz="12" w:space="0" w:color="auto"/>
              <w:right w:val="nil"/>
            </w:tcBorders>
            <w:shd w:val="clear" w:color="auto" w:fill="auto"/>
          </w:tcPr>
          <w:p w14:paraId="61AD4FD1" w14:textId="77777777" w:rsidR="00CC04DB" w:rsidRPr="00E96579" w:rsidRDefault="00CC04DB"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50DBE49C" w14:textId="77777777" w:rsidR="00CC04DB" w:rsidRPr="003146F6" w:rsidRDefault="00CC04DB"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EDE0CCA" w14:textId="1E09D4FC" w:rsidR="00CC04DB" w:rsidRPr="007531EA" w:rsidRDefault="00EA1360"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479D6C3C" w14:textId="77777777" w:rsidR="00CC04DB" w:rsidRPr="00E96579" w:rsidRDefault="00CC04DB"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7D4E253E" w14:textId="77777777" w:rsidR="00CC04DB" w:rsidRPr="007531EA" w:rsidRDefault="00CC04DB"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39F7A77F" w14:textId="77777777" w:rsidR="00CC04DB" w:rsidRPr="007531EA" w:rsidRDefault="00CC04DB" w:rsidP="00A6596E">
            <w:pPr>
              <w:pStyle w:val="DECCenter"/>
            </w:pPr>
          </w:p>
        </w:tc>
        <w:tc>
          <w:tcPr>
            <w:tcW w:w="845" w:type="dxa"/>
            <w:tcBorders>
              <w:top w:val="single" w:sz="4" w:space="0" w:color="auto"/>
              <w:left w:val="nil"/>
              <w:bottom w:val="single" w:sz="12" w:space="0" w:color="auto"/>
            </w:tcBorders>
            <w:shd w:val="clear" w:color="auto" w:fill="auto"/>
            <w:vAlign w:val="center"/>
          </w:tcPr>
          <w:p w14:paraId="6CE1833C" w14:textId="77777777" w:rsidR="00CC04DB" w:rsidRPr="007531EA" w:rsidRDefault="00CC04DB" w:rsidP="00A6596E">
            <w:pPr>
              <w:pStyle w:val="DECCenter"/>
            </w:pPr>
          </w:p>
        </w:tc>
      </w:tr>
    </w:tbl>
    <w:p w14:paraId="48E2C044" w14:textId="77777777" w:rsidR="00CC04DB" w:rsidRDefault="00CC04DB" w:rsidP="00C51B0C"/>
    <w:p w14:paraId="716CB6BA" w14:textId="77777777" w:rsidR="00E20B47" w:rsidRDefault="00E20B47" w:rsidP="00C51B0C"/>
    <w:p w14:paraId="0DF71A78" w14:textId="77777777" w:rsidR="00E20B47" w:rsidRDefault="00E20B47" w:rsidP="00C51B0C"/>
    <w:p w14:paraId="3E96FEDE" w14:textId="77777777" w:rsidR="00E20B47" w:rsidRDefault="00E20B47" w:rsidP="00C51B0C"/>
    <w:p w14:paraId="15F44C63" w14:textId="77777777" w:rsidR="00E20B47" w:rsidRDefault="00E20B47" w:rsidP="00C51B0C"/>
    <w:p w14:paraId="72B2B166" w14:textId="77777777" w:rsidR="00E20B47" w:rsidRDefault="00E20B47" w:rsidP="00C51B0C"/>
    <w:p w14:paraId="3A0F1035" w14:textId="77777777" w:rsidR="00E20B47" w:rsidRDefault="00E20B47" w:rsidP="00C51B0C"/>
    <w:p w14:paraId="5D54225C" w14:textId="77777777" w:rsidR="00E20B47" w:rsidRDefault="00E20B47" w:rsidP="00C51B0C"/>
    <w:p w14:paraId="1810A111" w14:textId="77777777" w:rsidR="00E20B47" w:rsidRDefault="00E20B47" w:rsidP="00C51B0C"/>
    <w:p w14:paraId="7E2F0D5D" w14:textId="59AC8F3C" w:rsidR="00E20B47" w:rsidRDefault="00E20B47" w:rsidP="00C51B0C"/>
    <w:p w14:paraId="4BFFC3AB" w14:textId="4A9911BD" w:rsidR="00262883" w:rsidRDefault="00262883" w:rsidP="00C51B0C"/>
    <w:p w14:paraId="6D4A6243" w14:textId="54F082B2" w:rsidR="006D4EBC" w:rsidRDefault="006D4EBC" w:rsidP="00C51B0C"/>
    <w:p w14:paraId="29D2B843" w14:textId="77777777" w:rsidR="006D4EBC" w:rsidRDefault="006D4EBC" w:rsidP="00C51B0C"/>
    <w:p w14:paraId="31AEE7A7" w14:textId="77C52F57" w:rsidR="00677BF5" w:rsidRPr="00081E15" w:rsidRDefault="00677BF5" w:rsidP="00677BF5">
      <w:pPr>
        <w:pStyle w:val="Caption"/>
        <w:rPr>
          <w:b w:val="0"/>
          <w:bCs w:val="0"/>
          <w:sz w:val="24"/>
          <w:szCs w:val="24"/>
        </w:rPr>
      </w:pPr>
      <w:bookmarkStart w:id="311" w:name="_Toc12056312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21</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Injury record</w:t>
      </w:r>
      <w:bookmarkEnd w:id="31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677BF5" w:rsidRPr="00E96579" w14:paraId="563F34E1"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1DF9B9AD" w14:textId="77777777" w:rsidR="00677BF5" w:rsidRPr="003146F6" w:rsidRDefault="00677BF5"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1054EAAE" w14:textId="2218AB77" w:rsidR="00677BF5" w:rsidRPr="003146F6" w:rsidRDefault="00677BF5" w:rsidP="00A6596E">
            <w:pPr>
              <w:spacing w:after="120"/>
              <w:rPr>
                <w:rStyle w:val="DECWhite"/>
              </w:rPr>
            </w:pPr>
            <w:proofErr w:type="spellStart"/>
            <w:r w:rsidRPr="00CC04DB">
              <w:rPr>
                <w:rFonts w:eastAsia="SimSun"/>
                <w:color w:val="FFFFFF"/>
                <w:szCs w:val="24"/>
              </w:rPr>
              <w:t>I</w:t>
            </w:r>
            <w:r>
              <w:rPr>
                <w:rFonts w:eastAsia="SimSun"/>
                <w:color w:val="FFFFFF"/>
                <w:szCs w:val="24"/>
              </w:rPr>
              <w:t>njuryR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24BBDDF8" w14:textId="06F3212F" w:rsidR="00677BF5" w:rsidRPr="003146F6" w:rsidRDefault="00677BF5" w:rsidP="00A6596E">
            <w:pPr>
              <w:spacing w:after="120"/>
              <w:rPr>
                <w:rStyle w:val="DECWhiteBold"/>
              </w:rPr>
            </w:pPr>
            <w:r w:rsidRPr="003146F6">
              <w:rPr>
                <w:rStyle w:val="DECWhiteBold"/>
              </w:rPr>
              <w:t>Table#</w:t>
            </w:r>
            <w:r>
              <w:rPr>
                <w:rFonts w:eastAsia="SimSun"/>
                <w:b/>
                <w:bCs/>
                <w:color w:val="FFFFFF"/>
                <w:szCs w:val="24"/>
              </w:rPr>
              <w:t>6</w:t>
            </w:r>
          </w:p>
        </w:tc>
      </w:tr>
      <w:tr w:rsidR="00677BF5" w:rsidRPr="00E96579" w14:paraId="73D0E32D"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1DC8802" w14:textId="77777777" w:rsidR="00677BF5" w:rsidRPr="003146F6" w:rsidRDefault="00677BF5"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5AA0A0" w14:textId="0A543105" w:rsidR="00677BF5" w:rsidRPr="00E96579" w:rsidRDefault="00976E5B" w:rsidP="00A6596E">
            <w:pPr>
              <w:spacing w:after="120"/>
              <w:rPr>
                <w:rFonts w:eastAsia="SimSun"/>
              </w:rPr>
            </w:pPr>
            <w:r>
              <w:rPr>
                <w:rFonts w:eastAsia="SimSun"/>
              </w:rPr>
              <w:t>Base</w:t>
            </w:r>
          </w:p>
        </w:tc>
      </w:tr>
      <w:tr w:rsidR="00677BF5" w:rsidRPr="00E96579" w14:paraId="1DAF89C0"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FA8395F" w14:textId="77777777" w:rsidR="00677BF5" w:rsidRPr="003146F6" w:rsidRDefault="00677BF5"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63ADCD72" w14:textId="39B6A269" w:rsidR="00677BF5" w:rsidRPr="00E96579" w:rsidRDefault="00677BF5" w:rsidP="00A6596E">
            <w:pPr>
              <w:spacing w:after="120"/>
              <w:rPr>
                <w:rFonts w:eastAsia="SimSun"/>
              </w:rPr>
            </w:pPr>
            <w:r>
              <w:rPr>
                <w:rFonts w:eastAsia="SimSun"/>
              </w:rPr>
              <w:t xml:space="preserve">Storing the injury record that staff do. </w:t>
            </w:r>
          </w:p>
        </w:tc>
      </w:tr>
      <w:tr w:rsidR="00677BF5" w:rsidRPr="00E96579" w14:paraId="41206D02"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72443D79" w14:textId="77777777" w:rsidR="00677BF5" w:rsidRPr="007531EA" w:rsidRDefault="00677BF5"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3EF74A09" w14:textId="77777777" w:rsidR="00677BF5" w:rsidRPr="007531EA" w:rsidRDefault="00677BF5"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2FE01782" w14:textId="77777777" w:rsidR="00677BF5" w:rsidRPr="007531EA" w:rsidRDefault="00677BF5"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42F2A0B5" w14:textId="77777777" w:rsidR="00677BF5" w:rsidRPr="007531EA" w:rsidRDefault="00677BF5"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10C085B" w14:textId="77777777" w:rsidR="00677BF5" w:rsidRPr="007531EA" w:rsidRDefault="00677BF5"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5A98BA2" w14:textId="77777777" w:rsidR="00677BF5" w:rsidRPr="007531EA" w:rsidRDefault="00677BF5"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45EBA5E" w14:textId="77777777" w:rsidR="00677BF5" w:rsidRPr="007531EA" w:rsidRDefault="00677BF5" w:rsidP="00A6596E">
            <w:pPr>
              <w:pStyle w:val="DECBoldCenter"/>
            </w:pPr>
            <w:r w:rsidRPr="007531EA">
              <w:t>Null</w:t>
            </w:r>
          </w:p>
        </w:tc>
      </w:tr>
      <w:tr w:rsidR="00677BF5" w:rsidRPr="00E96579" w14:paraId="7F8685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402BCCC" w14:textId="77777777" w:rsidR="00677BF5" w:rsidRPr="00E96579" w:rsidRDefault="00677BF5"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811942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56CB4C4" w14:textId="77777777" w:rsidR="00677BF5" w:rsidRPr="007531EA" w:rsidRDefault="00677BF5" w:rsidP="00A6596E">
            <w:pPr>
              <w:pStyle w:val="DECCenter"/>
            </w:pPr>
            <w:r>
              <w:t>12</w:t>
            </w:r>
          </w:p>
        </w:tc>
        <w:tc>
          <w:tcPr>
            <w:tcW w:w="4330" w:type="dxa"/>
            <w:tcBorders>
              <w:top w:val="single" w:sz="4" w:space="0" w:color="auto"/>
              <w:bottom w:val="single" w:sz="4" w:space="0" w:color="auto"/>
            </w:tcBorders>
            <w:shd w:val="clear" w:color="auto" w:fill="auto"/>
            <w:vAlign w:val="center"/>
          </w:tcPr>
          <w:p w14:paraId="165FA9EF" w14:textId="77777777" w:rsidR="00677BF5" w:rsidRPr="00E96579" w:rsidRDefault="00677BF5"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6F06EA6C" w14:textId="77777777" w:rsidR="00677BF5" w:rsidRPr="007531EA" w:rsidRDefault="00677BF5"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775C1EB4"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vAlign w:val="center"/>
          </w:tcPr>
          <w:p w14:paraId="2412C7C5" w14:textId="77777777" w:rsidR="00677BF5" w:rsidRPr="003146F6" w:rsidRDefault="00677BF5" w:rsidP="00A6596E">
            <w:pPr>
              <w:pStyle w:val="DECCenter"/>
            </w:pPr>
            <w:r>
              <w:t>NOT</w:t>
            </w:r>
          </w:p>
        </w:tc>
      </w:tr>
      <w:tr w:rsidR="00677BF5" w:rsidRPr="00E96579" w14:paraId="3640F8B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6ACA9DB" w14:textId="77777777" w:rsidR="00677BF5" w:rsidRPr="00E96579" w:rsidRDefault="00677BF5"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08FD22FC"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233CAA7" w14:textId="77777777" w:rsidR="00677BF5" w:rsidRPr="007531EA" w:rsidRDefault="00677BF5" w:rsidP="00A6596E">
            <w:pPr>
              <w:pStyle w:val="DECCenter"/>
            </w:pPr>
            <w:r>
              <w:t>28</w:t>
            </w:r>
          </w:p>
        </w:tc>
        <w:tc>
          <w:tcPr>
            <w:tcW w:w="4330" w:type="dxa"/>
            <w:tcBorders>
              <w:top w:val="single" w:sz="4" w:space="0" w:color="auto"/>
              <w:bottom w:val="single" w:sz="4" w:space="0" w:color="auto"/>
            </w:tcBorders>
            <w:shd w:val="clear" w:color="auto" w:fill="auto"/>
            <w:vAlign w:val="center"/>
          </w:tcPr>
          <w:p w14:paraId="47F24FD8" w14:textId="77777777" w:rsidR="00677BF5" w:rsidRPr="00E96579" w:rsidRDefault="00677BF5"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5EDEFF4" w14:textId="77777777" w:rsidR="00677BF5" w:rsidRPr="007531EA" w:rsidRDefault="00677BF5"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041B3F5B" w14:textId="77777777" w:rsidR="00677BF5" w:rsidRPr="007531EA" w:rsidRDefault="00677BF5" w:rsidP="00A6596E">
            <w:pPr>
              <w:pStyle w:val="DECCenter"/>
            </w:pPr>
            <w:r>
              <w:t>Staff</w:t>
            </w:r>
          </w:p>
        </w:tc>
        <w:tc>
          <w:tcPr>
            <w:tcW w:w="845" w:type="dxa"/>
            <w:tcBorders>
              <w:top w:val="single" w:sz="4" w:space="0" w:color="auto"/>
              <w:bottom w:val="single" w:sz="4" w:space="0" w:color="auto"/>
            </w:tcBorders>
            <w:shd w:val="clear" w:color="auto" w:fill="auto"/>
          </w:tcPr>
          <w:p w14:paraId="245A4620" w14:textId="77777777" w:rsidR="00677BF5" w:rsidRPr="003146F6" w:rsidRDefault="00677BF5" w:rsidP="00A6596E">
            <w:pPr>
              <w:pStyle w:val="DECCenter"/>
            </w:pPr>
            <w:r w:rsidRPr="00261FC8">
              <w:t>NOT</w:t>
            </w:r>
          </w:p>
        </w:tc>
      </w:tr>
      <w:tr w:rsidR="00677BF5" w:rsidRPr="00E96579" w14:paraId="2936F471"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5925C12" w14:textId="77777777" w:rsidR="00677BF5" w:rsidRPr="00E96579" w:rsidRDefault="00677BF5"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AE3055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250BC89" w14:textId="77777777" w:rsidR="00677BF5" w:rsidRPr="007531EA" w:rsidRDefault="00677BF5" w:rsidP="00A6596E">
            <w:pPr>
              <w:pStyle w:val="DECCenter"/>
            </w:pPr>
            <w:r>
              <w:t>11</w:t>
            </w:r>
          </w:p>
        </w:tc>
        <w:tc>
          <w:tcPr>
            <w:tcW w:w="4330" w:type="dxa"/>
            <w:tcBorders>
              <w:top w:val="single" w:sz="4" w:space="0" w:color="auto"/>
              <w:bottom w:val="single" w:sz="4" w:space="0" w:color="auto"/>
            </w:tcBorders>
            <w:shd w:val="clear" w:color="auto" w:fill="auto"/>
            <w:vAlign w:val="center"/>
          </w:tcPr>
          <w:p w14:paraId="2E5DBD1F" w14:textId="77777777" w:rsidR="00677BF5" w:rsidRPr="00E96579" w:rsidRDefault="00677BF5"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5D2D109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E1A7BA"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7FEC599E" w14:textId="77777777" w:rsidR="00677BF5" w:rsidRPr="003146F6" w:rsidRDefault="00677BF5" w:rsidP="00A6596E">
            <w:pPr>
              <w:pStyle w:val="DECCenter"/>
            </w:pPr>
            <w:r w:rsidRPr="00261FC8">
              <w:t>NOT</w:t>
            </w:r>
          </w:p>
        </w:tc>
      </w:tr>
      <w:tr w:rsidR="00677BF5" w:rsidRPr="00E96579" w14:paraId="6AE90955"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C4C5836" w14:textId="77777777" w:rsidR="00677BF5" w:rsidRPr="00E96579" w:rsidRDefault="00677BF5"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57E0DC31"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6C3610"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1A630418" w14:textId="77777777" w:rsidR="00677BF5" w:rsidRPr="00E96579" w:rsidRDefault="00677BF5"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63A0BEF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CC11E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37D7BFE2" w14:textId="77777777" w:rsidR="00677BF5" w:rsidRPr="003146F6" w:rsidRDefault="00677BF5" w:rsidP="00A6596E">
            <w:pPr>
              <w:pStyle w:val="DECCenter"/>
            </w:pPr>
            <w:r w:rsidRPr="00261FC8">
              <w:t>NOT</w:t>
            </w:r>
          </w:p>
        </w:tc>
      </w:tr>
      <w:tr w:rsidR="00677BF5" w:rsidRPr="00E96579" w14:paraId="6DC55E52"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917DF9E" w14:textId="77777777" w:rsidR="00677BF5" w:rsidRPr="00E96579" w:rsidRDefault="00677BF5"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73EA6CDD"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5F4A88"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79BAFAC6" w14:textId="0E5522A0" w:rsidR="00677BF5" w:rsidRPr="00E96579" w:rsidRDefault="00677BF5" w:rsidP="00A6596E">
            <w:pPr>
              <w:spacing w:after="120"/>
              <w:rPr>
                <w:rFonts w:eastAsia="SimSun"/>
              </w:rPr>
            </w:pPr>
            <w:r>
              <w:rPr>
                <w:rFonts w:eastAsia="SimSun"/>
              </w:rPr>
              <w:t>Sport that causes i</w:t>
            </w:r>
            <w:r w:rsidR="00193BF8">
              <w:rPr>
                <w:rFonts w:eastAsia="SimSun"/>
              </w:rPr>
              <w:t>njury</w:t>
            </w:r>
            <w:r>
              <w:rPr>
                <w:rFonts w:eastAsia="SimSun"/>
              </w:rPr>
              <w:t xml:space="preserve"> in the event</w:t>
            </w:r>
          </w:p>
        </w:tc>
        <w:tc>
          <w:tcPr>
            <w:tcW w:w="1080" w:type="dxa"/>
            <w:tcBorders>
              <w:top w:val="single" w:sz="4" w:space="0" w:color="auto"/>
              <w:bottom w:val="single" w:sz="4" w:space="0" w:color="auto"/>
            </w:tcBorders>
            <w:shd w:val="clear" w:color="auto" w:fill="auto"/>
            <w:vAlign w:val="center"/>
          </w:tcPr>
          <w:p w14:paraId="1533870D"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4D0C0C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780A84E" w14:textId="77777777" w:rsidR="00677BF5" w:rsidRPr="003146F6" w:rsidRDefault="00677BF5" w:rsidP="00A6596E">
            <w:pPr>
              <w:pStyle w:val="DECCenter"/>
            </w:pPr>
            <w:r w:rsidRPr="00261FC8">
              <w:t>NOT</w:t>
            </w:r>
          </w:p>
        </w:tc>
      </w:tr>
      <w:tr w:rsidR="00677BF5" w:rsidRPr="007531EA" w14:paraId="48C3FB5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7C07383" w14:textId="77777777" w:rsidR="00677BF5" w:rsidRPr="00E96579" w:rsidRDefault="00677BF5"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3D1C4F04"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21031E9"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5768DF" w14:textId="77777777" w:rsidR="00677BF5" w:rsidRPr="00E96579" w:rsidRDefault="00677BF5"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2E5F19D1"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E398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4CA09D6B" w14:textId="77777777" w:rsidR="00677BF5" w:rsidRPr="003146F6" w:rsidRDefault="00677BF5" w:rsidP="00A6596E">
            <w:pPr>
              <w:pStyle w:val="DECCenter"/>
            </w:pPr>
            <w:r w:rsidRPr="00261FC8">
              <w:t>NOT</w:t>
            </w:r>
          </w:p>
        </w:tc>
      </w:tr>
      <w:tr w:rsidR="00677BF5" w:rsidRPr="007531EA" w14:paraId="60412DB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18F3BC3" w14:textId="55BFA013" w:rsidR="00677BF5" w:rsidRDefault="00677BF5" w:rsidP="00A6596E">
            <w:pPr>
              <w:spacing w:after="120"/>
              <w:jc w:val="center"/>
              <w:rPr>
                <w:rFonts w:eastAsia="SimSun"/>
              </w:rPr>
            </w:pPr>
            <w:proofErr w:type="spellStart"/>
            <w:r>
              <w:rPr>
                <w:rFonts w:eastAsia="SimSun"/>
              </w:rPr>
              <w:t>injuryBody</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0EF46FED" w14:textId="77777777" w:rsidR="00677BF5"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768088" w14:textId="77777777" w:rsidR="00677BF5"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72DCC68" w14:textId="548DBE5C" w:rsidR="00677BF5" w:rsidRDefault="00193BF8" w:rsidP="00A6596E">
            <w:pPr>
              <w:spacing w:after="120"/>
              <w:rPr>
                <w:rFonts w:eastAsia="SimSun"/>
              </w:rPr>
            </w:pPr>
            <w:r>
              <w:rPr>
                <w:rFonts w:eastAsia="SimSun"/>
              </w:rPr>
              <w:t>The athlete’s body part</w:t>
            </w:r>
            <w:r w:rsidR="00677BF5">
              <w:rPr>
                <w:rFonts w:eastAsia="SimSun"/>
              </w:rPr>
              <w:t xml:space="preserve"> that</w:t>
            </w:r>
            <w:r>
              <w:rPr>
                <w:rFonts w:eastAsia="SimSun"/>
              </w:rPr>
              <w:t xml:space="preserve"> injuries</w:t>
            </w:r>
          </w:p>
        </w:tc>
        <w:tc>
          <w:tcPr>
            <w:tcW w:w="1080" w:type="dxa"/>
            <w:tcBorders>
              <w:top w:val="single" w:sz="4" w:space="0" w:color="auto"/>
              <w:bottom w:val="single" w:sz="4" w:space="0" w:color="auto"/>
            </w:tcBorders>
            <w:shd w:val="clear" w:color="auto" w:fill="auto"/>
            <w:vAlign w:val="center"/>
          </w:tcPr>
          <w:p w14:paraId="230773F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F7CD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08BDA44" w14:textId="77777777" w:rsidR="00677BF5" w:rsidRPr="003146F6" w:rsidRDefault="00677BF5" w:rsidP="00A6596E">
            <w:pPr>
              <w:pStyle w:val="DECCenter"/>
            </w:pPr>
            <w:r w:rsidRPr="00261FC8">
              <w:t>NOT</w:t>
            </w:r>
          </w:p>
        </w:tc>
      </w:tr>
      <w:tr w:rsidR="00677BF5" w:rsidRPr="00E96579" w14:paraId="0BA063E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834BC6" w14:textId="5480A141" w:rsidR="00677BF5" w:rsidRPr="00E96579" w:rsidRDefault="00677BF5" w:rsidP="00A6596E">
            <w:pPr>
              <w:spacing w:after="120"/>
              <w:jc w:val="center"/>
              <w:rPr>
                <w:rFonts w:eastAsia="SimSun"/>
              </w:rPr>
            </w:pPr>
            <w:proofErr w:type="spellStart"/>
            <w:r>
              <w:rPr>
                <w:rFonts w:eastAsia="SimSun"/>
              </w:rPr>
              <w:t>injuryBodyCode</w:t>
            </w:r>
            <w:proofErr w:type="spellEnd"/>
          </w:p>
        </w:tc>
        <w:tc>
          <w:tcPr>
            <w:tcW w:w="1620" w:type="dxa"/>
            <w:tcBorders>
              <w:top w:val="single" w:sz="4" w:space="0" w:color="auto"/>
              <w:bottom w:val="single" w:sz="4" w:space="0" w:color="auto"/>
            </w:tcBorders>
            <w:shd w:val="clear" w:color="auto" w:fill="auto"/>
            <w:vAlign w:val="center"/>
          </w:tcPr>
          <w:p w14:paraId="2AFECEA9" w14:textId="77777777" w:rsidR="00677BF5" w:rsidRPr="007531EA" w:rsidRDefault="00677BF5" w:rsidP="00A6596E">
            <w:pPr>
              <w:pStyle w:val="DECCenter"/>
            </w:pPr>
            <w:r>
              <w:t>int</w:t>
            </w:r>
          </w:p>
        </w:tc>
        <w:tc>
          <w:tcPr>
            <w:tcW w:w="990" w:type="dxa"/>
            <w:tcBorders>
              <w:top w:val="single" w:sz="4" w:space="0" w:color="auto"/>
              <w:bottom w:val="single" w:sz="4" w:space="0" w:color="auto"/>
            </w:tcBorders>
            <w:shd w:val="clear" w:color="auto" w:fill="auto"/>
            <w:vAlign w:val="center"/>
          </w:tcPr>
          <w:p w14:paraId="0C4AFA2C" w14:textId="77777777" w:rsidR="00677BF5" w:rsidRPr="007531EA" w:rsidRDefault="00677BF5" w:rsidP="00A6596E">
            <w:pPr>
              <w:pStyle w:val="DECCenter"/>
            </w:pPr>
            <w:r>
              <w:t>2</w:t>
            </w:r>
          </w:p>
        </w:tc>
        <w:tc>
          <w:tcPr>
            <w:tcW w:w="4330" w:type="dxa"/>
            <w:tcBorders>
              <w:top w:val="single" w:sz="4" w:space="0" w:color="auto"/>
              <w:bottom w:val="single" w:sz="4" w:space="0" w:color="auto"/>
            </w:tcBorders>
            <w:shd w:val="clear" w:color="auto" w:fill="auto"/>
            <w:vAlign w:val="center"/>
          </w:tcPr>
          <w:p w14:paraId="336C161E" w14:textId="345CDD38" w:rsidR="00677BF5" w:rsidRPr="00E96579" w:rsidRDefault="00193BF8" w:rsidP="00A6596E">
            <w:pPr>
              <w:spacing w:after="120"/>
              <w:rPr>
                <w:rFonts w:eastAsia="SimSun"/>
              </w:rPr>
            </w:pPr>
            <w:r>
              <w:rPr>
                <w:rFonts w:eastAsia="SimSun"/>
              </w:rPr>
              <w:t>Injury Body</w:t>
            </w:r>
            <w:r w:rsidR="00677BF5">
              <w:rPr>
                <w:rFonts w:eastAsia="SimSun"/>
              </w:rPr>
              <w:t xml:space="preserve"> code</w:t>
            </w:r>
          </w:p>
        </w:tc>
        <w:tc>
          <w:tcPr>
            <w:tcW w:w="1080" w:type="dxa"/>
            <w:tcBorders>
              <w:top w:val="single" w:sz="4" w:space="0" w:color="auto"/>
              <w:bottom w:val="single" w:sz="4" w:space="0" w:color="auto"/>
            </w:tcBorders>
            <w:shd w:val="clear" w:color="auto" w:fill="auto"/>
            <w:vAlign w:val="center"/>
          </w:tcPr>
          <w:p w14:paraId="54995636"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98D43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B594B08" w14:textId="77777777" w:rsidR="00677BF5" w:rsidRPr="003146F6" w:rsidRDefault="00677BF5" w:rsidP="00A6596E">
            <w:pPr>
              <w:pStyle w:val="DECCenter"/>
            </w:pPr>
            <w:r w:rsidRPr="00261FC8">
              <w:t>NOT</w:t>
            </w:r>
          </w:p>
        </w:tc>
      </w:tr>
      <w:tr w:rsidR="00677BF5" w:rsidRPr="00E96579" w14:paraId="19039A73"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324466B" w14:textId="375533F0" w:rsidR="00677BF5" w:rsidRPr="00E96579" w:rsidRDefault="00677BF5" w:rsidP="00A6596E">
            <w:pPr>
              <w:spacing w:after="120"/>
              <w:jc w:val="center"/>
              <w:rPr>
                <w:rFonts w:eastAsia="SimSun"/>
              </w:rPr>
            </w:pPr>
            <w:proofErr w:type="spellStart"/>
            <w:r>
              <w:rPr>
                <w:rFonts w:eastAsia="SimSun"/>
              </w:rPr>
              <w:t>round_heat_training</w:t>
            </w:r>
            <w:proofErr w:type="spellEnd"/>
          </w:p>
        </w:tc>
        <w:tc>
          <w:tcPr>
            <w:tcW w:w="1620" w:type="dxa"/>
            <w:tcBorders>
              <w:top w:val="single" w:sz="4" w:space="0" w:color="auto"/>
              <w:bottom w:val="single" w:sz="4" w:space="0" w:color="auto"/>
            </w:tcBorders>
            <w:shd w:val="clear" w:color="auto" w:fill="auto"/>
            <w:vAlign w:val="center"/>
          </w:tcPr>
          <w:p w14:paraId="41AE39A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3E5CF9F"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325AE373" w14:textId="29ACD21D" w:rsidR="00677BF5" w:rsidRPr="00E96579" w:rsidRDefault="00193BF8" w:rsidP="00A6596E">
            <w:pPr>
              <w:spacing w:after="120"/>
              <w:rPr>
                <w:rFonts w:eastAsia="SimSun"/>
              </w:rPr>
            </w:pPr>
            <w:r>
              <w:rPr>
                <w:rFonts w:eastAsia="SimSun"/>
              </w:rPr>
              <w:t xml:space="preserve">Round, </w:t>
            </w:r>
            <w:proofErr w:type="gramStart"/>
            <w:r>
              <w:rPr>
                <w:rFonts w:eastAsia="SimSun"/>
              </w:rPr>
              <w:t>heat</w:t>
            </w:r>
            <w:proofErr w:type="gramEnd"/>
            <w:r>
              <w:rPr>
                <w:rFonts w:eastAsia="SimSun"/>
              </w:rPr>
              <w:t xml:space="preserve"> or training</w:t>
            </w:r>
            <w:r w:rsidR="00262883">
              <w:rPr>
                <w:rFonts w:eastAsia="SimSun"/>
              </w:rPr>
              <w:t xml:space="preserve"> during an injury</w:t>
            </w:r>
          </w:p>
        </w:tc>
        <w:tc>
          <w:tcPr>
            <w:tcW w:w="1080" w:type="dxa"/>
            <w:tcBorders>
              <w:top w:val="single" w:sz="4" w:space="0" w:color="auto"/>
              <w:bottom w:val="single" w:sz="4" w:space="0" w:color="auto"/>
            </w:tcBorders>
            <w:shd w:val="clear" w:color="auto" w:fill="auto"/>
            <w:vAlign w:val="center"/>
          </w:tcPr>
          <w:p w14:paraId="63D480B3"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5A4FA1"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5ADD651" w14:textId="77777777" w:rsidR="00677BF5" w:rsidRPr="003146F6" w:rsidRDefault="00677BF5" w:rsidP="00A6596E">
            <w:pPr>
              <w:pStyle w:val="DECCenter"/>
            </w:pPr>
            <w:r w:rsidRPr="00261FC8">
              <w:t>NOT</w:t>
            </w:r>
          </w:p>
        </w:tc>
      </w:tr>
      <w:tr w:rsidR="00677BF5" w:rsidRPr="00E96579" w14:paraId="771A9E9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48EA05" w14:textId="44AC3AAC" w:rsidR="00677BF5" w:rsidRDefault="00193BF8" w:rsidP="00A6596E">
            <w:pPr>
              <w:spacing w:after="120"/>
              <w:jc w:val="center"/>
              <w:rPr>
                <w:rFonts w:eastAsia="SimSun"/>
              </w:rPr>
            </w:pPr>
            <w:r>
              <w:rPr>
                <w:rFonts w:eastAsia="SimSun"/>
              </w:rPr>
              <w:t xml:space="preserve">  </w:t>
            </w:r>
            <w:proofErr w:type="spellStart"/>
            <w:r w:rsidR="00677BF5">
              <w:rPr>
                <w:rFonts w:eastAsia="SimSun"/>
              </w:rPr>
              <w:t>i</w:t>
            </w:r>
            <w:r w:rsidR="00B14BA1">
              <w:rPr>
                <w:rFonts w:eastAsia="SimSun"/>
              </w:rPr>
              <w:t>njuryC</w:t>
            </w:r>
            <w:r w:rsidR="00677BF5">
              <w:rPr>
                <w:rFonts w:eastAsia="SimSun"/>
              </w:rPr>
              <w:t>ause</w:t>
            </w:r>
            <w:proofErr w:type="spellEnd"/>
          </w:p>
        </w:tc>
        <w:tc>
          <w:tcPr>
            <w:tcW w:w="1620" w:type="dxa"/>
            <w:tcBorders>
              <w:top w:val="single" w:sz="4" w:space="0" w:color="auto"/>
              <w:bottom w:val="single" w:sz="4" w:space="0" w:color="auto"/>
            </w:tcBorders>
            <w:shd w:val="clear" w:color="auto" w:fill="auto"/>
            <w:vAlign w:val="center"/>
          </w:tcPr>
          <w:p w14:paraId="1A469D2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07CB1E"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0081198" w14:textId="569182AD" w:rsidR="00677BF5" w:rsidRPr="00E96579" w:rsidRDefault="00677BF5" w:rsidP="00A6596E">
            <w:pPr>
              <w:spacing w:after="120"/>
              <w:rPr>
                <w:rFonts w:eastAsia="SimSun"/>
              </w:rPr>
            </w:pPr>
            <w:r>
              <w:rPr>
                <w:rFonts w:eastAsia="SimSun"/>
              </w:rPr>
              <w:t xml:space="preserve">The cause of </w:t>
            </w:r>
            <w:r w:rsidR="00262883">
              <w:rPr>
                <w:rFonts w:eastAsia="SimSun"/>
              </w:rPr>
              <w:t>injury</w:t>
            </w:r>
          </w:p>
        </w:tc>
        <w:tc>
          <w:tcPr>
            <w:tcW w:w="1080" w:type="dxa"/>
            <w:tcBorders>
              <w:top w:val="single" w:sz="4" w:space="0" w:color="auto"/>
              <w:bottom w:val="single" w:sz="4" w:space="0" w:color="auto"/>
            </w:tcBorders>
            <w:shd w:val="clear" w:color="auto" w:fill="auto"/>
            <w:vAlign w:val="center"/>
          </w:tcPr>
          <w:p w14:paraId="7097C9E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A2ACE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736A9BE" w14:textId="77777777" w:rsidR="00677BF5" w:rsidRPr="003146F6" w:rsidRDefault="00677BF5" w:rsidP="00A6596E">
            <w:pPr>
              <w:pStyle w:val="DECCenter"/>
            </w:pPr>
            <w:r w:rsidRPr="00261FC8">
              <w:t>NOT</w:t>
            </w:r>
          </w:p>
        </w:tc>
      </w:tr>
      <w:tr w:rsidR="00677BF5" w:rsidRPr="00E96579" w14:paraId="5526F07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343B68A" w14:textId="19031327" w:rsidR="00677BF5" w:rsidRDefault="00B14BA1" w:rsidP="00A6596E">
            <w:pPr>
              <w:spacing w:after="120"/>
              <w:jc w:val="center"/>
              <w:rPr>
                <w:rFonts w:eastAsia="SimSun"/>
              </w:rPr>
            </w:pPr>
            <w:proofErr w:type="spellStart"/>
            <w:r>
              <w:rPr>
                <w:rFonts w:eastAsia="SimSun"/>
              </w:rPr>
              <w:lastRenderedPageBreak/>
              <w:t>injuryCauseCode</w:t>
            </w:r>
            <w:proofErr w:type="spellEnd"/>
          </w:p>
        </w:tc>
        <w:tc>
          <w:tcPr>
            <w:tcW w:w="1620" w:type="dxa"/>
            <w:tcBorders>
              <w:top w:val="single" w:sz="4" w:space="0" w:color="auto"/>
              <w:bottom w:val="single" w:sz="4" w:space="0" w:color="auto"/>
            </w:tcBorders>
            <w:shd w:val="clear" w:color="auto" w:fill="auto"/>
          </w:tcPr>
          <w:p w14:paraId="67BEAD50" w14:textId="77777777" w:rsidR="00677BF5" w:rsidRDefault="00677BF5" w:rsidP="00A6596E">
            <w:pPr>
              <w:pStyle w:val="DECCenter"/>
            </w:pPr>
            <w:r w:rsidRPr="00B9400E">
              <w:t>int</w:t>
            </w:r>
          </w:p>
        </w:tc>
        <w:tc>
          <w:tcPr>
            <w:tcW w:w="990" w:type="dxa"/>
            <w:tcBorders>
              <w:top w:val="single" w:sz="4" w:space="0" w:color="auto"/>
              <w:bottom w:val="single" w:sz="4" w:space="0" w:color="auto"/>
            </w:tcBorders>
            <w:shd w:val="clear" w:color="auto" w:fill="auto"/>
          </w:tcPr>
          <w:p w14:paraId="190BC675" w14:textId="77777777" w:rsidR="00677BF5" w:rsidRDefault="00677BF5" w:rsidP="00A6596E">
            <w:pPr>
              <w:pStyle w:val="DECCenter"/>
            </w:pPr>
            <w:r>
              <w:t>2</w:t>
            </w:r>
          </w:p>
        </w:tc>
        <w:tc>
          <w:tcPr>
            <w:tcW w:w="4330" w:type="dxa"/>
            <w:tcBorders>
              <w:top w:val="single" w:sz="4" w:space="0" w:color="auto"/>
              <w:bottom w:val="single" w:sz="4" w:space="0" w:color="auto"/>
            </w:tcBorders>
            <w:shd w:val="clear" w:color="auto" w:fill="auto"/>
          </w:tcPr>
          <w:p w14:paraId="73C93BA9" w14:textId="799496DF" w:rsidR="00677BF5" w:rsidRDefault="00677BF5" w:rsidP="00A6596E">
            <w:pPr>
              <w:spacing w:after="120"/>
              <w:rPr>
                <w:rFonts w:eastAsia="SimSun"/>
              </w:rPr>
            </w:pPr>
            <w:r>
              <w:rPr>
                <w:rFonts w:eastAsia="SimSun"/>
              </w:rPr>
              <w:t>I</w:t>
            </w:r>
            <w:r w:rsidR="00262883">
              <w:rPr>
                <w:rFonts w:eastAsia="SimSun"/>
              </w:rPr>
              <w:t>njury</w:t>
            </w:r>
            <w:r>
              <w:rPr>
                <w:rFonts w:eastAsia="SimSun"/>
              </w:rPr>
              <w:t>’s cause code</w:t>
            </w:r>
          </w:p>
        </w:tc>
        <w:tc>
          <w:tcPr>
            <w:tcW w:w="1080" w:type="dxa"/>
            <w:tcBorders>
              <w:top w:val="single" w:sz="4" w:space="0" w:color="auto"/>
              <w:bottom w:val="single" w:sz="4" w:space="0" w:color="auto"/>
            </w:tcBorders>
            <w:shd w:val="clear" w:color="auto" w:fill="auto"/>
            <w:vAlign w:val="center"/>
          </w:tcPr>
          <w:p w14:paraId="0A02B55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F370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A27D519" w14:textId="77777777" w:rsidR="00677BF5" w:rsidRPr="00261FC8" w:rsidRDefault="00677BF5" w:rsidP="00A6596E">
            <w:pPr>
              <w:pStyle w:val="DECCenter"/>
            </w:pPr>
            <w:r w:rsidRPr="00261FC8">
              <w:t>NOT</w:t>
            </w:r>
          </w:p>
        </w:tc>
      </w:tr>
      <w:tr w:rsidR="00262883" w:rsidRPr="00E96579" w14:paraId="57C2D74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E474B3" w14:textId="5398D418" w:rsidR="00262883" w:rsidRDefault="00262883" w:rsidP="00262883">
            <w:pPr>
              <w:spacing w:after="120"/>
              <w:jc w:val="center"/>
              <w:rPr>
                <w:rFonts w:eastAsia="SimSun"/>
              </w:rPr>
            </w:pPr>
            <w:proofErr w:type="spellStart"/>
            <w:r>
              <w:rPr>
                <w:rFonts w:eastAsia="SimSun"/>
              </w:rPr>
              <w:t>injuryDateTime</w:t>
            </w:r>
            <w:proofErr w:type="spellEnd"/>
          </w:p>
        </w:tc>
        <w:tc>
          <w:tcPr>
            <w:tcW w:w="1620" w:type="dxa"/>
            <w:tcBorders>
              <w:top w:val="single" w:sz="4" w:space="0" w:color="auto"/>
              <w:bottom w:val="single" w:sz="4" w:space="0" w:color="auto"/>
            </w:tcBorders>
            <w:shd w:val="clear" w:color="auto" w:fill="auto"/>
          </w:tcPr>
          <w:p w14:paraId="445DE4F2" w14:textId="09AB2DC0" w:rsidR="00262883" w:rsidRDefault="00262883" w:rsidP="00262883">
            <w:pPr>
              <w:pStyle w:val="DECCenter"/>
            </w:pPr>
            <w:r>
              <w:t>DATETIME</w:t>
            </w:r>
          </w:p>
        </w:tc>
        <w:tc>
          <w:tcPr>
            <w:tcW w:w="990" w:type="dxa"/>
            <w:tcBorders>
              <w:top w:val="single" w:sz="4" w:space="0" w:color="auto"/>
              <w:bottom w:val="single" w:sz="4" w:space="0" w:color="auto"/>
            </w:tcBorders>
            <w:shd w:val="clear" w:color="auto" w:fill="auto"/>
          </w:tcPr>
          <w:p w14:paraId="612503A9" w14:textId="2AC497DE" w:rsidR="00262883" w:rsidRDefault="00262883" w:rsidP="00262883">
            <w:pPr>
              <w:pStyle w:val="DECCenter"/>
            </w:pPr>
            <w:r>
              <w:t>100</w:t>
            </w:r>
          </w:p>
        </w:tc>
        <w:tc>
          <w:tcPr>
            <w:tcW w:w="4330" w:type="dxa"/>
            <w:tcBorders>
              <w:top w:val="single" w:sz="4" w:space="0" w:color="auto"/>
              <w:bottom w:val="single" w:sz="4" w:space="0" w:color="auto"/>
            </w:tcBorders>
            <w:shd w:val="clear" w:color="auto" w:fill="auto"/>
          </w:tcPr>
          <w:p w14:paraId="640A4BE0" w14:textId="525552DD" w:rsidR="00262883" w:rsidRDefault="00262883" w:rsidP="00262883">
            <w:pPr>
              <w:spacing w:after="120"/>
              <w:rPr>
                <w:rFonts w:eastAsia="SimSun"/>
              </w:rPr>
            </w:pPr>
            <w:r>
              <w:rPr>
                <w:rFonts w:eastAsia="SimSun"/>
              </w:rPr>
              <w:t>Injury’s date and time</w:t>
            </w:r>
          </w:p>
        </w:tc>
        <w:tc>
          <w:tcPr>
            <w:tcW w:w="1080" w:type="dxa"/>
            <w:tcBorders>
              <w:top w:val="single" w:sz="4" w:space="0" w:color="auto"/>
              <w:bottom w:val="single" w:sz="4" w:space="0" w:color="auto"/>
            </w:tcBorders>
            <w:shd w:val="clear" w:color="auto" w:fill="auto"/>
            <w:vAlign w:val="center"/>
          </w:tcPr>
          <w:p w14:paraId="7A0DB646" w14:textId="77777777" w:rsidR="00262883" w:rsidRPr="007531EA" w:rsidRDefault="00262883" w:rsidP="00262883">
            <w:pPr>
              <w:pStyle w:val="DECCenter"/>
            </w:pPr>
          </w:p>
        </w:tc>
        <w:tc>
          <w:tcPr>
            <w:tcW w:w="1800" w:type="dxa"/>
            <w:gridSpan w:val="2"/>
            <w:tcBorders>
              <w:top w:val="single" w:sz="4" w:space="0" w:color="auto"/>
              <w:bottom w:val="single" w:sz="4" w:space="0" w:color="auto"/>
            </w:tcBorders>
            <w:shd w:val="clear" w:color="auto" w:fill="auto"/>
            <w:vAlign w:val="center"/>
          </w:tcPr>
          <w:p w14:paraId="7B169CD4" w14:textId="77777777" w:rsidR="00262883" w:rsidRPr="007531EA" w:rsidRDefault="00262883" w:rsidP="00262883">
            <w:pPr>
              <w:pStyle w:val="DECCenter"/>
            </w:pPr>
          </w:p>
        </w:tc>
        <w:tc>
          <w:tcPr>
            <w:tcW w:w="845" w:type="dxa"/>
            <w:tcBorders>
              <w:top w:val="single" w:sz="4" w:space="0" w:color="auto"/>
              <w:bottom w:val="single" w:sz="4" w:space="0" w:color="auto"/>
            </w:tcBorders>
            <w:shd w:val="clear" w:color="auto" w:fill="auto"/>
          </w:tcPr>
          <w:p w14:paraId="2D8B6588" w14:textId="77777777" w:rsidR="00262883" w:rsidRPr="00261FC8" w:rsidRDefault="00262883" w:rsidP="00262883">
            <w:pPr>
              <w:pStyle w:val="DECCenter"/>
            </w:pPr>
            <w:r w:rsidRPr="00261FC8">
              <w:t>NOT</w:t>
            </w:r>
          </w:p>
        </w:tc>
      </w:tr>
      <w:tr w:rsidR="00677BF5" w:rsidRPr="00E96579" w14:paraId="37B4A10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8C922C5" w14:textId="3ACE93D1" w:rsidR="00677BF5" w:rsidRDefault="00193BF8" w:rsidP="00A6596E">
            <w:pPr>
              <w:spacing w:after="120"/>
              <w:jc w:val="center"/>
              <w:rPr>
                <w:rFonts w:eastAsia="SimSun"/>
              </w:rPr>
            </w:pPr>
            <w:proofErr w:type="spellStart"/>
            <w:r>
              <w:rPr>
                <w:rFonts w:eastAsia="SimSun"/>
              </w:rPr>
              <w:t>injuryType</w:t>
            </w:r>
            <w:proofErr w:type="spellEnd"/>
          </w:p>
        </w:tc>
        <w:tc>
          <w:tcPr>
            <w:tcW w:w="1620" w:type="dxa"/>
            <w:tcBorders>
              <w:top w:val="single" w:sz="4" w:space="0" w:color="auto"/>
              <w:bottom w:val="single" w:sz="4" w:space="0" w:color="auto"/>
            </w:tcBorders>
            <w:shd w:val="clear" w:color="auto" w:fill="auto"/>
          </w:tcPr>
          <w:p w14:paraId="0747BBF5" w14:textId="1EB614C9" w:rsidR="00677BF5" w:rsidRDefault="00262883" w:rsidP="00A6596E">
            <w:pPr>
              <w:pStyle w:val="DECCenter"/>
            </w:pPr>
            <w:r>
              <w:t>varchar</w:t>
            </w:r>
          </w:p>
        </w:tc>
        <w:tc>
          <w:tcPr>
            <w:tcW w:w="990" w:type="dxa"/>
            <w:tcBorders>
              <w:top w:val="single" w:sz="4" w:space="0" w:color="auto"/>
              <w:bottom w:val="single" w:sz="4" w:space="0" w:color="auto"/>
            </w:tcBorders>
            <w:shd w:val="clear" w:color="auto" w:fill="auto"/>
          </w:tcPr>
          <w:p w14:paraId="6602580E" w14:textId="26182715" w:rsidR="00677BF5" w:rsidRDefault="00262883" w:rsidP="00A6596E">
            <w:pPr>
              <w:pStyle w:val="DECCenter"/>
            </w:pPr>
            <w:r>
              <w:t>500</w:t>
            </w:r>
          </w:p>
        </w:tc>
        <w:tc>
          <w:tcPr>
            <w:tcW w:w="4330" w:type="dxa"/>
            <w:tcBorders>
              <w:top w:val="single" w:sz="4" w:space="0" w:color="auto"/>
              <w:bottom w:val="single" w:sz="4" w:space="0" w:color="auto"/>
            </w:tcBorders>
            <w:shd w:val="clear" w:color="auto" w:fill="auto"/>
          </w:tcPr>
          <w:p w14:paraId="02F8F7D1" w14:textId="14354B07" w:rsidR="00677BF5" w:rsidRDefault="00262883" w:rsidP="00A6596E">
            <w:pPr>
              <w:spacing w:after="120"/>
              <w:rPr>
                <w:rFonts w:eastAsia="SimSun"/>
              </w:rPr>
            </w:pPr>
            <w:r>
              <w:rPr>
                <w:rFonts w:eastAsia="SimSun"/>
              </w:rPr>
              <w:t>Injury’s type</w:t>
            </w:r>
          </w:p>
        </w:tc>
        <w:tc>
          <w:tcPr>
            <w:tcW w:w="1080" w:type="dxa"/>
            <w:tcBorders>
              <w:top w:val="single" w:sz="4" w:space="0" w:color="auto"/>
              <w:bottom w:val="single" w:sz="4" w:space="0" w:color="auto"/>
            </w:tcBorders>
            <w:shd w:val="clear" w:color="auto" w:fill="auto"/>
            <w:vAlign w:val="center"/>
          </w:tcPr>
          <w:p w14:paraId="2447C18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D81F2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12FF41B" w14:textId="77777777" w:rsidR="00677BF5" w:rsidRPr="00261FC8" w:rsidRDefault="00677BF5" w:rsidP="00A6596E">
            <w:pPr>
              <w:pStyle w:val="DECCenter"/>
            </w:pPr>
            <w:r w:rsidRPr="00261FC8">
              <w:t>NOT</w:t>
            </w:r>
          </w:p>
        </w:tc>
      </w:tr>
      <w:tr w:rsidR="00677BF5" w:rsidRPr="00E96579" w14:paraId="70AA569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7924EA1" w14:textId="130CA8F2" w:rsidR="00677BF5" w:rsidRDefault="00193BF8" w:rsidP="00A6596E">
            <w:pPr>
              <w:spacing w:after="120"/>
              <w:jc w:val="center"/>
              <w:rPr>
                <w:rFonts w:eastAsia="SimSun"/>
              </w:rPr>
            </w:pPr>
            <w:proofErr w:type="spellStart"/>
            <w:r>
              <w:rPr>
                <w:rFonts w:eastAsia="SimSun"/>
              </w:rPr>
              <w:t>injuryTypeCode</w:t>
            </w:r>
            <w:proofErr w:type="spellEnd"/>
          </w:p>
        </w:tc>
        <w:tc>
          <w:tcPr>
            <w:tcW w:w="1620" w:type="dxa"/>
            <w:tcBorders>
              <w:top w:val="single" w:sz="4" w:space="0" w:color="auto"/>
              <w:bottom w:val="single" w:sz="4" w:space="0" w:color="auto"/>
            </w:tcBorders>
            <w:shd w:val="clear" w:color="auto" w:fill="auto"/>
          </w:tcPr>
          <w:p w14:paraId="32DF3C19" w14:textId="130D0EB2" w:rsidR="00677BF5" w:rsidRPr="00B9400E" w:rsidRDefault="00262883" w:rsidP="00A6596E">
            <w:pPr>
              <w:pStyle w:val="DECCenter"/>
            </w:pPr>
            <w:r>
              <w:t>int</w:t>
            </w:r>
          </w:p>
        </w:tc>
        <w:tc>
          <w:tcPr>
            <w:tcW w:w="990" w:type="dxa"/>
            <w:tcBorders>
              <w:top w:val="single" w:sz="4" w:space="0" w:color="auto"/>
              <w:bottom w:val="single" w:sz="4" w:space="0" w:color="auto"/>
            </w:tcBorders>
            <w:shd w:val="clear" w:color="auto" w:fill="auto"/>
          </w:tcPr>
          <w:p w14:paraId="39115B1B" w14:textId="6960859C" w:rsidR="00677BF5" w:rsidRPr="001E6C7A" w:rsidRDefault="00262883" w:rsidP="00A6596E">
            <w:pPr>
              <w:pStyle w:val="DECCenter"/>
            </w:pPr>
            <w:r>
              <w:t>2</w:t>
            </w:r>
          </w:p>
        </w:tc>
        <w:tc>
          <w:tcPr>
            <w:tcW w:w="4330" w:type="dxa"/>
            <w:tcBorders>
              <w:top w:val="single" w:sz="4" w:space="0" w:color="auto"/>
              <w:bottom w:val="single" w:sz="4" w:space="0" w:color="auto"/>
            </w:tcBorders>
            <w:shd w:val="clear" w:color="auto" w:fill="auto"/>
          </w:tcPr>
          <w:p w14:paraId="69E0F458" w14:textId="7854B60D" w:rsidR="00677BF5" w:rsidRPr="00D00BEB" w:rsidRDefault="00262883" w:rsidP="00A6596E">
            <w:pPr>
              <w:spacing w:after="120"/>
              <w:rPr>
                <w:rFonts w:eastAsia="SimSun"/>
              </w:rPr>
            </w:pPr>
            <w:r>
              <w:rPr>
                <w:rFonts w:eastAsia="SimSun"/>
              </w:rPr>
              <w:t>Injury’s type code</w:t>
            </w:r>
          </w:p>
        </w:tc>
        <w:tc>
          <w:tcPr>
            <w:tcW w:w="1080" w:type="dxa"/>
            <w:tcBorders>
              <w:top w:val="single" w:sz="4" w:space="0" w:color="auto"/>
              <w:bottom w:val="single" w:sz="4" w:space="0" w:color="auto"/>
            </w:tcBorders>
            <w:shd w:val="clear" w:color="auto" w:fill="auto"/>
            <w:vAlign w:val="center"/>
          </w:tcPr>
          <w:p w14:paraId="760AD67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8D389A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654721C" w14:textId="77777777" w:rsidR="00677BF5" w:rsidRPr="00261FC8" w:rsidRDefault="00677BF5" w:rsidP="00A6596E">
            <w:pPr>
              <w:pStyle w:val="DECCenter"/>
            </w:pPr>
            <w:r>
              <w:t>NOT</w:t>
            </w:r>
          </w:p>
        </w:tc>
      </w:tr>
      <w:tr w:rsidR="00677BF5" w:rsidRPr="00E96579" w14:paraId="1BE5275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C9B8F3" w14:textId="77777777" w:rsidR="00677BF5" w:rsidRDefault="00677BF5"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42C91C1E" w14:textId="77777777" w:rsidR="00677BF5" w:rsidRPr="00B9400E" w:rsidRDefault="00677BF5" w:rsidP="00A6596E">
            <w:pPr>
              <w:pStyle w:val="DECCenter"/>
            </w:pPr>
            <w:r>
              <w:t>varchar</w:t>
            </w:r>
          </w:p>
        </w:tc>
        <w:tc>
          <w:tcPr>
            <w:tcW w:w="990" w:type="dxa"/>
            <w:tcBorders>
              <w:top w:val="single" w:sz="4" w:space="0" w:color="auto"/>
              <w:bottom w:val="single" w:sz="4" w:space="0" w:color="auto"/>
            </w:tcBorders>
            <w:shd w:val="clear" w:color="auto" w:fill="auto"/>
          </w:tcPr>
          <w:p w14:paraId="38487C92" w14:textId="77777777" w:rsidR="00677BF5" w:rsidRPr="001E6C7A" w:rsidRDefault="00677BF5" w:rsidP="00A6596E">
            <w:pPr>
              <w:pStyle w:val="DECCenter"/>
            </w:pPr>
            <w:r>
              <w:t>100</w:t>
            </w:r>
          </w:p>
        </w:tc>
        <w:tc>
          <w:tcPr>
            <w:tcW w:w="4330" w:type="dxa"/>
            <w:tcBorders>
              <w:top w:val="single" w:sz="4" w:space="0" w:color="auto"/>
              <w:bottom w:val="single" w:sz="4" w:space="0" w:color="auto"/>
            </w:tcBorders>
            <w:shd w:val="clear" w:color="auto" w:fill="auto"/>
          </w:tcPr>
          <w:p w14:paraId="4FDFC66E" w14:textId="77777777" w:rsidR="00677BF5" w:rsidRPr="00D00BEB" w:rsidRDefault="00677BF5"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56CC382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394553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C9504C8" w14:textId="77777777" w:rsidR="00677BF5" w:rsidRPr="00261FC8" w:rsidRDefault="00677BF5" w:rsidP="00A6596E">
            <w:pPr>
              <w:pStyle w:val="DECCenter"/>
            </w:pPr>
            <w:r>
              <w:t>NOT</w:t>
            </w:r>
          </w:p>
        </w:tc>
      </w:tr>
      <w:tr w:rsidR="00677BF5" w:rsidRPr="00E96579" w14:paraId="38E8D667"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41227D9C" w14:textId="77777777" w:rsidR="00677BF5" w:rsidRPr="00E96579" w:rsidRDefault="00677BF5"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63399712" w14:textId="77777777" w:rsidR="00677BF5" w:rsidRPr="003146F6" w:rsidRDefault="00677BF5"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33657FBB" w14:textId="5A4F5A0E" w:rsidR="00677BF5" w:rsidRPr="007531EA" w:rsidRDefault="00677BF5" w:rsidP="00A6596E">
            <w:pPr>
              <w:pStyle w:val="DECCenter"/>
            </w:pPr>
            <w:r>
              <w:t>3</w:t>
            </w:r>
            <w:r w:rsidR="00262883">
              <w:t>7</w:t>
            </w:r>
            <w:r>
              <w:t>57</w:t>
            </w:r>
          </w:p>
        </w:tc>
        <w:tc>
          <w:tcPr>
            <w:tcW w:w="4330" w:type="dxa"/>
            <w:tcBorders>
              <w:top w:val="single" w:sz="4" w:space="0" w:color="auto"/>
              <w:left w:val="single" w:sz="2" w:space="0" w:color="auto"/>
              <w:bottom w:val="single" w:sz="12" w:space="0" w:color="auto"/>
              <w:right w:val="nil"/>
            </w:tcBorders>
            <w:shd w:val="clear" w:color="auto" w:fill="auto"/>
          </w:tcPr>
          <w:p w14:paraId="57E1FBE1" w14:textId="77777777" w:rsidR="00677BF5" w:rsidRPr="00E96579" w:rsidRDefault="00677BF5"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388C381" w14:textId="77777777" w:rsidR="00677BF5" w:rsidRPr="007531EA" w:rsidRDefault="00677BF5"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00C0DA66" w14:textId="77777777" w:rsidR="00677BF5" w:rsidRPr="007531EA" w:rsidRDefault="00677BF5" w:rsidP="00A6596E">
            <w:pPr>
              <w:pStyle w:val="DECCenter"/>
            </w:pPr>
          </w:p>
        </w:tc>
        <w:tc>
          <w:tcPr>
            <w:tcW w:w="845" w:type="dxa"/>
            <w:tcBorders>
              <w:top w:val="single" w:sz="4" w:space="0" w:color="auto"/>
              <w:left w:val="nil"/>
              <w:bottom w:val="single" w:sz="12" w:space="0" w:color="auto"/>
            </w:tcBorders>
            <w:shd w:val="clear" w:color="auto" w:fill="auto"/>
            <w:vAlign w:val="center"/>
          </w:tcPr>
          <w:p w14:paraId="018726D1" w14:textId="77777777" w:rsidR="00677BF5" w:rsidRPr="007531EA" w:rsidRDefault="00677BF5" w:rsidP="00A6596E">
            <w:pPr>
              <w:pStyle w:val="DECCenter"/>
            </w:pPr>
          </w:p>
        </w:tc>
      </w:tr>
    </w:tbl>
    <w:p w14:paraId="7DA42AC1" w14:textId="77777777" w:rsidR="00E20B47" w:rsidRDefault="00E20B47" w:rsidP="00E20B47"/>
    <w:p w14:paraId="0A5A38A0" w14:textId="77777777" w:rsidR="00343604" w:rsidRDefault="00343604" w:rsidP="00E20B47"/>
    <w:p w14:paraId="3DF21584" w14:textId="77777777" w:rsidR="00343604" w:rsidRDefault="00343604" w:rsidP="00E20B47"/>
    <w:p w14:paraId="6D497D5D" w14:textId="77777777" w:rsidR="00343604" w:rsidRDefault="00343604" w:rsidP="00E20B47"/>
    <w:p w14:paraId="5E50F6C6" w14:textId="77777777" w:rsidR="00343604" w:rsidRDefault="00343604" w:rsidP="00E20B47"/>
    <w:p w14:paraId="22A3BEBF" w14:textId="77777777" w:rsidR="00343604" w:rsidRDefault="00343604" w:rsidP="00E20B47"/>
    <w:p w14:paraId="6FDF4FB9" w14:textId="77777777" w:rsidR="00343604" w:rsidRDefault="00343604" w:rsidP="00E20B47"/>
    <w:p w14:paraId="333F5BEC" w14:textId="77777777" w:rsidR="00343604" w:rsidRDefault="00343604" w:rsidP="00E20B47"/>
    <w:p w14:paraId="0582D476" w14:textId="77777777" w:rsidR="00343604" w:rsidRDefault="00343604" w:rsidP="00E20B47"/>
    <w:p w14:paraId="11F2AFF9" w14:textId="77777777" w:rsidR="00343604" w:rsidRDefault="00343604" w:rsidP="00E20B47"/>
    <w:p w14:paraId="23255267" w14:textId="77777777" w:rsidR="00343604" w:rsidRDefault="00343604" w:rsidP="00E20B47"/>
    <w:p w14:paraId="2A6A0C6B" w14:textId="667D99D7" w:rsidR="00415F0A" w:rsidRDefault="00415F0A" w:rsidP="00343604">
      <w:pPr>
        <w:pStyle w:val="Caption"/>
        <w:rPr>
          <w:b w:val="0"/>
          <w:bCs w:val="0"/>
          <w:sz w:val="24"/>
          <w:szCs w:val="24"/>
        </w:rPr>
      </w:pPr>
    </w:p>
    <w:p w14:paraId="7B83B28E" w14:textId="77777777" w:rsidR="006D4EBC" w:rsidRPr="006D4EBC" w:rsidRDefault="006D4EBC" w:rsidP="006D4EBC"/>
    <w:p w14:paraId="663D20D0" w14:textId="26BD57E4" w:rsidR="00343604" w:rsidRPr="00081E15" w:rsidRDefault="00343604" w:rsidP="00343604">
      <w:pPr>
        <w:pStyle w:val="Caption"/>
        <w:rPr>
          <w:b w:val="0"/>
          <w:bCs w:val="0"/>
          <w:sz w:val="24"/>
          <w:szCs w:val="24"/>
        </w:rPr>
      </w:pPr>
      <w:bookmarkStart w:id="312" w:name="_Toc120563128"/>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22</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2"/>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343604" w:rsidRPr="00E96579" w14:paraId="125EA4F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220BF67" w14:textId="77777777" w:rsidR="00343604" w:rsidRPr="003146F6" w:rsidRDefault="00343604"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D5BA537" w14:textId="77777777" w:rsidR="00343604" w:rsidRPr="003146F6" w:rsidRDefault="00343604"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4FDDFDCE" w14:textId="77777777" w:rsidR="00343604" w:rsidRPr="003146F6" w:rsidRDefault="00343604" w:rsidP="00A6596E">
            <w:pPr>
              <w:spacing w:after="120"/>
              <w:rPr>
                <w:rStyle w:val="DECWhiteBold"/>
              </w:rPr>
            </w:pPr>
            <w:r w:rsidRPr="003146F6">
              <w:rPr>
                <w:rStyle w:val="DECWhiteBold"/>
              </w:rPr>
              <w:t>Table#</w:t>
            </w:r>
            <w:r>
              <w:rPr>
                <w:rFonts w:eastAsia="SimSun"/>
                <w:b/>
                <w:bCs/>
                <w:color w:val="FFFFFF"/>
                <w:szCs w:val="24"/>
              </w:rPr>
              <w:t>5</w:t>
            </w:r>
          </w:p>
        </w:tc>
      </w:tr>
      <w:tr w:rsidR="00343604" w:rsidRPr="00E96579" w14:paraId="0F0A54E7"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3EBB5D4" w14:textId="77777777" w:rsidR="00343604" w:rsidRPr="003146F6" w:rsidRDefault="00343604"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AB69E6" w14:textId="4AB73FDD" w:rsidR="00343604" w:rsidRPr="00E96579" w:rsidRDefault="00976E5B" w:rsidP="00A6596E">
            <w:pPr>
              <w:spacing w:after="120"/>
              <w:rPr>
                <w:rFonts w:eastAsia="SimSun"/>
              </w:rPr>
            </w:pPr>
            <w:r>
              <w:rPr>
                <w:rFonts w:eastAsia="SimSun"/>
              </w:rPr>
              <w:t>Base</w:t>
            </w:r>
          </w:p>
        </w:tc>
      </w:tr>
      <w:tr w:rsidR="00343604" w:rsidRPr="00E96579" w14:paraId="5CDF68EF"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A67EC2D" w14:textId="77777777" w:rsidR="00343604" w:rsidRPr="003146F6" w:rsidRDefault="00343604"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1FDC2E0D" w14:textId="77777777" w:rsidR="00343604" w:rsidRPr="00E96579" w:rsidRDefault="00343604" w:rsidP="00A6596E">
            <w:pPr>
              <w:spacing w:after="120"/>
              <w:rPr>
                <w:rFonts w:eastAsia="SimSun"/>
              </w:rPr>
            </w:pPr>
            <w:r>
              <w:rPr>
                <w:rFonts w:eastAsia="SimSun"/>
              </w:rPr>
              <w:t xml:space="preserve">Storing the illness record that staff do. </w:t>
            </w:r>
          </w:p>
        </w:tc>
      </w:tr>
      <w:tr w:rsidR="00343604" w:rsidRPr="00E96579" w14:paraId="279CA86A"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01C98C38" w14:textId="77777777" w:rsidR="00343604" w:rsidRPr="007531EA" w:rsidRDefault="00343604"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2C14E955" w14:textId="77777777" w:rsidR="00343604" w:rsidRPr="007531EA" w:rsidRDefault="00343604"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39482312" w14:textId="77777777" w:rsidR="00343604" w:rsidRPr="007531EA" w:rsidRDefault="00343604"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F763512" w14:textId="77777777" w:rsidR="00343604" w:rsidRPr="007531EA" w:rsidRDefault="00343604"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14DEAA9D" w14:textId="77777777" w:rsidR="00343604" w:rsidRPr="007531EA" w:rsidRDefault="00343604"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D440FEB" w14:textId="77777777" w:rsidR="00343604" w:rsidRPr="007531EA" w:rsidRDefault="00343604"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77237DC3" w14:textId="77777777" w:rsidR="00343604" w:rsidRPr="007531EA" w:rsidRDefault="00343604" w:rsidP="00A6596E">
            <w:pPr>
              <w:pStyle w:val="DECBoldCenter"/>
            </w:pPr>
            <w:r w:rsidRPr="007531EA">
              <w:t>Null</w:t>
            </w:r>
          </w:p>
        </w:tc>
      </w:tr>
      <w:tr w:rsidR="00343604" w:rsidRPr="00E96579" w14:paraId="3037AC0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F5A6AD" w14:textId="77777777" w:rsidR="00343604" w:rsidRPr="00E96579" w:rsidRDefault="00343604"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E080F37"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63C9F0D" w14:textId="77777777" w:rsidR="00343604" w:rsidRPr="007531EA" w:rsidRDefault="00343604" w:rsidP="00A6596E">
            <w:pPr>
              <w:pStyle w:val="DECCenter"/>
            </w:pPr>
            <w:r>
              <w:t>12</w:t>
            </w:r>
          </w:p>
        </w:tc>
        <w:tc>
          <w:tcPr>
            <w:tcW w:w="4330" w:type="dxa"/>
            <w:tcBorders>
              <w:top w:val="single" w:sz="4" w:space="0" w:color="auto"/>
              <w:bottom w:val="single" w:sz="4" w:space="0" w:color="auto"/>
            </w:tcBorders>
            <w:shd w:val="clear" w:color="auto" w:fill="auto"/>
            <w:vAlign w:val="center"/>
          </w:tcPr>
          <w:p w14:paraId="7EAE890A" w14:textId="77777777" w:rsidR="00343604" w:rsidRPr="00E96579" w:rsidRDefault="00343604"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08CC443D" w14:textId="77777777" w:rsidR="00343604" w:rsidRPr="007531EA" w:rsidRDefault="00343604"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62988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vAlign w:val="center"/>
          </w:tcPr>
          <w:p w14:paraId="248227A5" w14:textId="77777777" w:rsidR="00343604" w:rsidRPr="003146F6" w:rsidRDefault="00343604" w:rsidP="00A6596E">
            <w:pPr>
              <w:pStyle w:val="DECCenter"/>
            </w:pPr>
            <w:r>
              <w:t>NOT</w:t>
            </w:r>
          </w:p>
        </w:tc>
      </w:tr>
      <w:tr w:rsidR="00343604" w:rsidRPr="00E96579" w14:paraId="0AE216E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2D030A8" w14:textId="77777777" w:rsidR="00343604" w:rsidRPr="00E96579" w:rsidRDefault="00343604"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67E7973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AA1E2D1" w14:textId="77777777" w:rsidR="00343604" w:rsidRPr="007531EA" w:rsidRDefault="00343604" w:rsidP="00A6596E">
            <w:pPr>
              <w:pStyle w:val="DECCenter"/>
            </w:pPr>
            <w:r>
              <w:t>28</w:t>
            </w:r>
          </w:p>
        </w:tc>
        <w:tc>
          <w:tcPr>
            <w:tcW w:w="4330" w:type="dxa"/>
            <w:tcBorders>
              <w:top w:val="single" w:sz="4" w:space="0" w:color="auto"/>
              <w:bottom w:val="single" w:sz="4" w:space="0" w:color="auto"/>
            </w:tcBorders>
            <w:shd w:val="clear" w:color="auto" w:fill="auto"/>
            <w:vAlign w:val="center"/>
          </w:tcPr>
          <w:p w14:paraId="6F8735BA" w14:textId="77777777" w:rsidR="00343604" w:rsidRPr="00E96579" w:rsidRDefault="00343604"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1251D8D" w14:textId="77777777" w:rsidR="00343604" w:rsidRPr="007531EA" w:rsidRDefault="00343604"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7EB8329" w14:textId="77777777" w:rsidR="00343604" w:rsidRPr="007531EA" w:rsidRDefault="00343604" w:rsidP="00A6596E">
            <w:pPr>
              <w:pStyle w:val="DECCenter"/>
            </w:pPr>
            <w:r>
              <w:t>Staff</w:t>
            </w:r>
          </w:p>
        </w:tc>
        <w:tc>
          <w:tcPr>
            <w:tcW w:w="845" w:type="dxa"/>
            <w:tcBorders>
              <w:top w:val="single" w:sz="4" w:space="0" w:color="auto"/>
              <w:bottom w:val="single" w:sz="4" w:space="0" w:color="auto"/>
            </w:tcBorders>
            <w:shd w:val="clear" w:color="auto" w:fill="auto"/>
          </w:tcPr>
          <w:p w14:paraId="2113AD0A" w14:textId="77777777" w:rsidR="00343604" w:rsidRPr="003146F6" w:rsidRDefault="00343604" w:rsidP="00A6596E">
            <w:pPr>
              <w:pStyle w:val="DECCenter"/>
            </w:pPr>
            <w:r w:rsidRPr="00261FC8">
              <w:t>NOT</w:t>
            </w:r>
          </w:p>
        </w:tc>
      </w:tr>
      <w:tr w:rsidR="00343604" w:rsidRPr="00E96579" w14:paraId="4E695BE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E954D39" w14:textId="77777777" w:rsidR="00343604" w:rsidRPr="00E96579" w:rsidRDefault="00343604"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60C04B1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0E7558" w14:textId="77777777" w:rsidR="00343604" w:rsidRPr="007531EA" w:rsidRDefault="00343604" w:rsidP="00A6596E">
            <w:pPr>
              <w:pStyle w:val="DECCenter"/>
            </w:pPr>
            <w:r>
              <w:t>11</w:t>
            </w:r>
          </w:p>
        </w:tc>
        <w:tc>
          <w:tcPr>
            <w:tcW w:w="4330" w:type="dxa"/>
            <w:tcBorders>
              <w:top w:val="single" w:sz="4" w:space="0" w:color="auto"/>
              <w:bottom w:val="single" w:sz="4" w:space="0" w:color="auto"/>
            </w:tcBorders>
            <w:shd w:val="clear" w:color="auto" w:fill="auto"/>
            <w:vAlign w:val="center"/>
          </w:tcPr>
          <w:p w14:paraId="61B89AB1" w14:textId="77777777" w:rsidR="00343604" w:rsidRPr="00E96579" w:rsidRDefault="0034360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2135D7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F50D39"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430914A2" w14:textId="77777777" w:rsidR="00343604" w:rsidRPr="003146F6" w:rsidRDefault="00343604" w:rsidP="00A6596E">
            <w:pPr>
              <w:pStyle w:val="DECCenter"/>
            </w:pPr>
            <w:r w:rsidRPr="00261FC8">
              <w:t>NOT</w:t>
            </w:r>
          </w:p>
        </w:tc>
      </w:tr>
      <w:tr w:rsidR="00343604" w:rsidRPr="00E96579" w14:paraId="7FF509C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F85B1B" w14:textId="77777777" w:rsidR="00343604" w:rsidRPr="00E96579" w:rsidRDefault="00343604"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4CBE3A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CE8D355"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0B004C08" w14:textId="77777777" w:rsidR="00343604" w:rsidRPr="00E96579" w:rsidRDefault="0034360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257194F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C9B34"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E8ADAB5" w14:textId="77777777" w:rsidR="00343604" w:rsidRPr="003146F6" w:rsidRDefault="00343604" w:rsidP="00A6596E">
            <w:pPr>
              <w:pStyle w:val="DECCenter"/>
            </w:pPr>
            <w:r w:rsidRPr="00261FC8">
              <w:t>NOT</w:t>
            </w:r>
          </w:p>
        </w:tc>
      </w:tr>
      <w:tr w:rsidR="00343604" w:rsidRPr="00E96579" w14:paraId="19F6E50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85D237" w14:textId="77777777" w:rsidR="00343604" w:rsidRPr="00E96579" w:rsidRDefault="00343604"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06DE729B"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DF6A12"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7BF4EC22" w14:textId="77777777" w:rsidR="00343604" w:rsidRPr="00E96579" w:rsidRDefault="00343604"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7E13CC0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8866C13"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7ECFEC7" w14:textId="77777777" w:rsidR="00343604" w:rsidRPr="003146F6" w:rsidRDefault="00343604" w:rsidP="00A6596E">
            <w:pPr>
              <w:pStyle w:val="DECCenter"/>
            </w:pPr>
            <w:r w:rsidRPr="00261FC8">
              <w:t>NOT</w:t>
            </w:r>
          </w:p>
        </w:tc>
      </w:tr>
      <w:tr w:rsidR="00343604" w:rsidRPr="007531EA" w14:paraId="499A5C6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FBCCAA8" w14:textId="77777777" w:rsidR="00343604" w:rsidRPr="00E96579" w:rsidRDefault="00343604"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78B760B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E05B2C8"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BA870F5" w14:textId="77777777" w:rsidR="00343604" w:rsidRPr="00E96579" w:rsidRDefault="0034360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780239B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86D5C6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667FA2ED" w14:textId="77777777" w:rsidR="00343604" w:rsidRPr="003146F6" w:rsidRDefault="00343604" w:rsidP="00A6596E">
            <w:pPr>
              <w:pStyle w:val="DECCenter"/>
            </w:pPr>
            <w:r w:rsidRPr="00261FC8">
              <w:t>NOT</w:t>
            </w:r>
          </w:p>
        </w:tc>
      </w:tr>
      <w:tr w:rsidR="00343604" w:rsidRPr="007531EA" w14:paraId="326399E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1D8A4E1" w14:textId="77777777" w:rsidR="00343604" w:rsidRDefault="0034360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2F3A1911"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2E06608"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55B73E56" w14:textId="77777777" w:rsidR="00343604" w:rsidRDefault="00343604"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71DF45A0"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7F09E8"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2DABC9A5" w14:textId="77777777" w:rsidR="00343604" w:rsidRPr="003146F6" w:rsidRDefault="00343604" w:rsidP="00A6596E">
            <w:pPr>
              <w:pStyle w:val="DECCenter"/>
            </w:pPr>
            <w:r w:rsidRPr="00261FC8">
              <w:t>NOT</w:t>
            </w:r>
          </w:p>
        </w:tc>
      </w:tr>
      <w:tr w:rsidR="00343604" w:rsidRPr="00E96579" w14:paraId="58D67B1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2142064" w14:textId="77777777" w:rsidR="00343604" w:rsidRPr="00E96579" w:rsidRDefault="0034360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492B5E44" w14:textId="77777777" w:rsidR="00343604" w:rsidRPr="007531EA" w:rsidRDefault="00343604" w:rsidP="00A6596E">
            <w:pPr>
              <w:pStyle w:val="DECCenter"/>
            </w:pPr>
            <w:r>
              <w:t>int</w:t>
            </w:r>
          </w:p>
        </w:tc>
        <w:tc>
          <w:tcPr>
            <w:tcW w:w="990" w:type="dxa"/>
            <w:tcBorders>
              <w:top w:val="single" w:sz="4" w:space="0" w:color="auto"/>
              <w:bottom w:val="single" w:sz="4" w:space="0" w:color="auto"/>
            </w:tcBorders>
            <w:shd w:val="clear" w:color="auto" w:fill="auto"/>
            <w:vAlign w:val="center"/>
          </w:tcPr>
          <w:p w14:paraId="1FCC2A8D" w14:textId="77777777" w:rsidR="00343604" w:rsidRPr="007531EA" w:rsidRDefault="00343604" w:rsidP="00A6596E">
            <w:pPr>
              <w:pStyle w:val="DECCenter"/>
            </w:pPr>
            <w:r>
              <w:t>2</w:t>
            </w:r>
          </w:p>
        </w:tc>
        <w:tc>
          <w:tcPr>
            <w:tcW w:w="4330" w:type="dxa"/>
            <w:tcBorders>
              <w:top w:val="single" w:sz="4" w:space="0" w:color="auto"/>
              <w:bottom w:val="single" w:sz="4" w:space="0" w:color="auto"/>
            </w:tcBorders>
            <w:shd w:val="clear" w:color="auto" w:fill="auto"/>
            <w:vAlign w:val="center"/>
          </w:tcPr>
          <w:p w14:paraId="76892083" w14:textId="77777777" w:rsidR="00343604" w:rsidRPr="00E96579" w:rsidRDefault="00343604"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05B131C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9CEB62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A2F6F88" w14:textId="77777777" w:rsidR="00343604" w:rsidRPr="003146F6" w:rsidRDefault="00343604" w:rsidP="00A6596E">
            <w:pPr>
              <w:pStyle w:val="DECCenter"/>
            </w:pPr>
            <w:r w:rsidRPr="00261FC8">
              <w:t>NOT</w:t>
            </w:r>
          </w:p>
        </w:tc>
      </w:tr>
      <w:tr w:rsidR="00343604" w:rsidRPr="00E96579" w14:paraId="0D0375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73BF9AB" w14:textId="77777777" w:rsidR="00343604" w:rsidRPr="00E96579" w:rsidRDefault="00343604" w:rsidP="00A6596E">
            <w:pPr>
              <w:spacing w:after="120"/>
              <w:jc w:val="center"/>
              <w:rPr>
                <w:rFonts w:eastAsia="SimSun"/>
              </w:rPr>
            </w:pPr>
            <w:r>
              <w:rPr>
                <w:rFonts w:eastAsia="SimSun"/>
              </w:rPr>
              <w:t>diagnosis</w:t>
            </w:r>
          </w:p>
        </w:tc>
        <w:tc>
          <w:tcPr>
            <w:tcW w:w="1620" w:type="dxa"/>
            <w:tcBorders>
              <w:top w:val="single" w:sz="4" w:space="0" w:color="auto"/>
              <w:bottom w:val="single" w:sz="4" w:space="0" w:color="auto"/>
            </w:tcBorders>
            <w:shd w:val="clear" w:color="auto" w:fill="auto"/>
            <w:vAlign w:val="center"/>
          </w:tcPr>
          <w:p w14:paraId="12E5DB55"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71C06ED"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9426AAC" w14:textId="77777777" w:rsidR="00343604" w:rsidRPr="00E96579" w:rsidRDefault="00343604" w:rsidP="00A6596E">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7403014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254F4DC"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0425D57" w14:textId="77777777" w:rsidR="00343604" w:rsidRPr="003146F6" w:rsidRDefault="00343604" w:rsidP="00A6596E">
            <w:pPr>
              <w:pStyle w:val="DECCenter"/>
            </w:pPr>
            <w:r w:rsidRPr="00261FC8">
              <w:t>NOT</w:t>
            </w:r>
          </w:p>
        </w:tc>
      </w:tr>
      <w:tr w:rsidR="00343604" w:rsidRPr="00E96579" w14:paraId="5A85D05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8C621A0" w14:textId="77777777" w:rsidR="00343604" w:rsidRDefault="00343604" w:rsidP="00A6596E">
            <w:pPr>
              <w:spacing w:after="120"/>
              <w:jc w:val="center"/>
              <w:rPr>
                <w:rFonts w:eastAsia="SimSun"/>
              </w:rPr>
            </w:pPr>
            <w:proofErr w:type="spellStart"/>
            <w:r>
              <w:rPr>
                <w:rFonts w:eastAsia="SimSun"/>
              </w:rPr>
              <w:t>illness_cause</w:t>
            </w:r>
            <w:proofErr w:type="spellEnd"/>
          </w:p>
        </w:tc>
        <w:tc>
          <w:tcPr>
            <w:tcW w:w="1620" w:type="dxa"/>
            <w:tcBorders>
              <w:top w:val="single" w:sz="4" w:space="0" w:color="auto"/>
              <w:bottom w:val="single" w:sz="4" w:space="0" w:color="auto"/>
            </w:tcBorders>
            <w:shd w:val="clear" w:color="auto" w:fill="auto"/>
            <w:vAlign w:val="center"/>
          </w:tcPr>
          <w:p w14:paraId="4404CCAF"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2D30C4"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BB484D9" w14:textId="77777777" w:rsidR="00343604" w:rsidRPr="00E96579" w:rsidRDefault="00343604"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7597B2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D59C66"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3DDAEC0" w14:textId="77777777" w:rsidR="00343604" w:rsidRPr="003146F6" w:rsidRDefault="00343604" w:rsidP="00A6596E">
            <w:pPr>
              <w:pStyle w:val="DECCenter"/>
            </w:pPr>
            <w:r w:rsidRPr="00261FC8">
              <w:t>NOT</w:t>
            </w:r>
          </w:p>
        </w:tc>
      </w:tr>
      <w:tr w:rsidR="00343604" w:rsidRPr="00E96579" w14:paraId="2985AA8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A969C94" w14:textId="77777777" w:rsidR="00343604" w:rsidRDefault="0034360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5F01C716"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623F715B"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36EC8C25" w14:textId="77777777" w:rsidR="00343604" w:rsidRDefault="00343604"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2BC94A5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436092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80B032E" w14:textId="77777777" w:rsidR="00343604" w:rsidRPr="00261FC8" w:rsidRDefault="00343604" w:rsidP="00A6596E">
            <w:pPr>
              <w:pStyle w:val="DECCenter"/>
            </w:pPr>
            <w:r w:rsidRPr="00261FC8">
              <w:t>NOT</w:t>
            </w:r>
          </w:p>
        </w:tc>
      </w:tr>
      <w:tr w:rsidR="00343604" w:rsidRPr="00E96579" w14:paraId="2B6B1A5A"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7EC5E22" w14:textId="77777777" w:rsidR="00343604" w:rsidRDefault="0034360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11E3E458"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EBBBAF7"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tcPr>
          <w:p w14:paraId="33007C02" w14:textId="77777777" w:rsidR="00343604" w:rsidRDefault="00343604"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34A2305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D247A3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B71E501" w14:textId="77777777" w:rsidR="00343604" w:rsidRPr="00261FC8" w:rsidRDefault="00343604" w:rsidP="00A6596E">
            <w:pPr>
              <w:pStyle w:val="DECCenter"/>
            </w:pPr>
            <w:r w:rsidRPr="00261FC8">
              <w:t>NOT</w:t>
            </w:r>
          </w:p>
        </w:tc>
      </w:tr>
      <w:tr w:rsidR="00343604" w:rsidRPr="00E96579" w14:paraId="033DD81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6DEB102" w14:textId="77777777" w:rsidR="00343604" w:rsidRDefault="0034360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8396A0C"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7DA643C5"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6E82CE9B" w14:textId="77777777" w:rsidR="00343604" w:rsidRDefault="00343604"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2B3CFBD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95E70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ACCF0C7" w14:textId="77777777" w:rsidR="00343604" w:rsidRPr="00261FC8" w:rsidRDefault="00343604" w:rsidP="00A6596E">
            <w:pPr>
              <w:pStyle w:val="DECCenter"/>
            </w:pPr>
            <w:r w:rsidRPr="00261FC8">
              <w:t>NOT</w:t>
            </w:r>
          </w:p>
        </w:tc>
      </w:tr>
      <w:tr w:rsidR="00343604" w:rsidRPr="00E96579" w14:paraId="7E8AA90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979D01" w14:textId="77777777" w:rsidR="00343604" w:rsidRDefault="0034360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316F277A" w14:textId="77777777" w:rsidR="00343604" w:rsidRPr="00B9400E" w:rsidRDefault="00343604" w:rsidP="00A6596E">
            <w:pPr>
              <w:pStyle w:val="DECCenter"/>
            </w:pPr>
            <w:r>
              <w:t>DATETIME</w:t>
            </w:r>
          </w:p>
        </w:tc>
        <w:tc>
          <w:tcPr>
            <w:tcW w:w="990" w:type="dxa"/>
            <w:tcBorders>
              <w:top w:val="single" w:sz="4" w:space="0" w:color="auto"/>
              <w:bottom w:val="single" w:sz="4" w:space="0" w:color="auto"/>
            </w:tcBorders>
            <w:shd w:val="clear" w:color="auto" w:fill="auto"/>
          </w:tcPr>
          <w:p w14:paraId="104A4452"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0C2BBED5" w14:textId="77777777" w:rsidR="00343604" w:rsidRPr="00D00BEB" w:rsidRDefault="00343604" w:rsidP="00A6596E">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054497F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386CD7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58586A1" w14:textId="77777777" w:rsidR="00343604" w:rsidRPr="00261FC8" w:rsidRDefault="00343604" w:rsidP="00A6596E">
            <w:pPr>
              <w:pStyle w:val="DECCenter"/>
            </w:pPr>
            <w:r>
              <w:t>NOT</w:t>
            </w:r>
          </w:p>
        </w:tc>
      </w:tr>
      <w:tr w:rsidR="00343604" w:rsidRPr="00E96579" w14:paraId="7A650F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8824F06" w14:textId="77777777" w:rsidR="00343604" w:rsidRDefault="0034360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A1E73EB" w14:textId="77777777" w:rsidR="00343604" w:rsidRPr="00B9400E"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D51D6EF"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77AF837C" w14:textId="77777777" w:rsidR="00343604" w:rsidRPr="00D00BEB" w:rsidRDefault="00343604"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2354253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E24312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7D7E8945" w14:textId="77777777" w:rsidR="00343604" w:rsidRPr="00261FC8" w:rsidRDefault="00343604" w:rsidP="00A6596E">
            <w:pPr>
              <w:pStyle w:val="DECCenter"/>
            </w:pPr>
            <w:r>
              <w:t>NOT</w:t>
            </w:r>
          </w:p>
        </w:tc>
      </w:tr>
      <w:tr w:rsidR="00343604" w:rsidRPr="00E96579" w14:paraId="2FA66303"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12176A8B" w14:textId="77777777" w:rsidR="00343604" w:rsidRPr="00E96579" w:rsidRDefault="00343604"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275F125E" w14:textId="77777777" w:rsidR="00343604" w:rsidRPr="003146F6" w:rsidRDefault="00343604"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055058A6" w14:textId="77777777" w:rsidR="00343604" w:rsidRPr="007531EA" w:rsidRDefault="00343604"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76658A21" w14:textId="77777777" w:rsidR="00343604" w:rsidRPr="00E96579" w:rsidRDefault="00343604"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0710C2D" w14:textId="77777777" w:rsidR="00343604" w:rsidRPr="007531EA" w:rsidRDefault="00343604"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7BECDB4F" w14:textId="77777777" w:rsidR="00343604" w:rsidRPr="007531EA" w:rsidRDefault="00343604" w:rsidP="00A6596E">
            <w:pPr>
              <w:pStyle w:val="DECCenter"/>
            </w:pPr>
          </w:p>
        </w:tc>
        <w:tc>
          <w:tcPr>
            <w:tcW w:w="845" w:type="dxa"/>
            <w:tcBorders>
              <w:top w:val="single" w:sz="4" w:space="0" w:color="auto"/>
              <w:left w:val="nil"/>
              <w:bottom w:val="single" w:sz="12" w:space="0" w:color="auto"/>
            </w:tcBorders>
            <w:shd w:val="clear" w:color="auto" w:fill="auto"/>
            <w:vAlign w:val="center"/>
          </w:tcPr>
          <w:p w14:paraId="48A6520C" w14:textId="77777777" w:rsidR="00343604" w:rsidRPr="007531EA" w:rsidRDefault="00343604" w:rsidP="00A6596E">
            <w:pPr>
              <w:pStyle w:val="DECCenter"/>
            </w:pPr>
          </w:p>
        </w:tc>
      </w:tr>
    </w:tbl>
    <w:p w14:paraId="1B4AB19C" w14:textId="4CBB2FDE" w:rsidR="00343604" w:rsidRDefault="00343604" w:rsidP="00E20B47">
      <w:pPr>
        <w:sectPr w:rsidR="00343604" w:rsidSect="008024D6">
          <w:headerReference w:type="even" r:id="rId54"/>
          <w:headerReference w:type="default" r:id="rId55"/>
          <w:footerReference w:type="even" r:id="rId56"/>
          <w:footerReference w:type="default" r:id="rId57"/>
          <w:pgSz w:w="16838" w:h="11906" w:orient="landscape" w:code="9"/>
          <w:pgMar w:top="1944" w:right="2126" w:bottom="1339" w:left="1418" w:header="720" w:footer="720" w:gutter="0"/>
          <w:cols w:space="720"/>
          <w:formProt w:val="0"/>
          <w:docGrid w:linePitch="360"/>
        </w:sectPr>
      </w:pPr>
    </w:p>
    <w:p w14:paraId="600F5A28" w14:textId="24F8CA32" w:rsidR="00BF150E" w:rsidRPr="00081E15" w:rsidRDefault="00BF150E" w:rsidP="00BF150E">
      <w:pPr>
        <w:pStyle w:val="Caption"/>
        <w:rPr>
          <w:b w:val="0"/>
          <w:bCs w:val="0"/>
          <w:sz w:val="24"/>
          <w:szCs w:val="24"/>
        </w:rPr>
      </w:pPr>
      <w:bookmarkStart w:id="313" w:name="_Toc120563129"/>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23</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Message</w:t>
      </w:r>
      <w:bookmarkEnd w:id="313"/>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BF150E" w:rsidRPr="00E96579" w14:paraId="4666BFC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802935D" w14:textId="77777777" w:rsidR="00BF150E" w:rsidRPr="003146F6" w:rsidRDefault="00BF150E"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DC20AB" w14:textId="77777777" w:rsidR="00BF150E" w:rsidRPr="003146F6" w:rsidRDefault="00BF150E" w:rsidP="00A6596E">
            <w:pPr>
              <w:spacing w:after="120"/>
              <w:rPr>
                <w:rStyle w:val="DECWhite"/>
              </w:rPr>
            </w:pPr>
            <w:r>
              <w:rPr>
                <w:rFonts w:eastAsia="SimSun"/>
                <w:color w:val="FFFFFF"/>
                <w:szCs w:val="24"/>
              </w:rPr>
              <w:t>Message</w:t>
            </w:r>
          </w:p>
        </w:tc>
        <w:tc>
          <w:tcPr>
            <w:tcW w:w="2105" w:type="dxa"/>
            <w:gridSpan w:val="2"/>
            <w:tcBorders>
              <w:top w:val="single" w:sz="12" w:space="0" w:color="auto"/>
              <w:left w:val="nil"/>
              <w:bottom w:val="single" w:sz="4" w:space="0" w:color="auto"/>
            </w:tcBorders>
            <w:shd w:val="clear" w:color="auto" w:fill="8C8C8C"/>
          </w:tcPr>
          <w:p w14:paraId="08DDF759" w14:textId="77777777" w:rsidR="00BF150E" w:rsidRPr="003146F6" w:rsidRDefault="00BF150E" w:rsidP="00A6596E">
            <w:pPr>
              <w:spacing w:after="120"/>
              <w:rPr>
                <w:rStyle w:val="DECWhiteBold"/>
              </w:rPr>
            </w:pPr>
            <w:r w:rsidRPr="003146F6">
              <w:rPr>
                <w:rStyle w:val="DECWhiteBold"/>
              </w:rPr>
              <w:t>Table#</w:t>
            </w:r>
            <w:r>
              <w:rPr>
                <w:rFonts w:eastAsia="SimSun"/>
                <w:b/>
                <w:bCs/>
                <w:color w:val="FFFFFF"/>
                <w:szCs w:val="24"/>
              </w:rPr>
              <w:t>7</w:t>
            </w:r>
          </w:p>
        </w:tc>
      </w:tr>
      <w:tr w:rsidR="00BF150E" w:rsidRPr="00E96579" w14:paraId="0D94CE36"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ED87389" w14:textId="77777777" w:rsidR="00BF150E" w:rsidRPr="003146F6" w:rsidRDefault="00BF150E"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00D52FBB" w14:textId="342881F0" w:rsidR="00BF150E" w:rsidRPr="00E96579" w:rsidRDefault="00976E5B" w:rsidP="00A6596E">
            <w:pPr>
              <w:spacing w:after="120"/>
              <w:rPr>
                <w:rFonts w:eastAsia="SimSun"/>
              </w:rPr>
            </w:pPr>
            <w:r>
              <w:rPr>
                <w:rFonts w:eastAsia="SimSun"/>
              </w:rPr>
              <w:t>Base</w:t>
            </w:r>
          </w:p>
        </w:tc>
      </w:tr>
      <w:tr w:rsidR="00BF150E" w:rsidRPr="00E96579" w14:paraId="113302A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0B7A6B7" w14:textId="77777777" w:rsidR="00BF150E" w:rsidRPr="003146F6" w:rsidRDefault="00BF150E"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40838931" w14:textId="77777777" w:rsidR="00BF150E" w:rsidRPr="00E96579" w:rsidRDefault="00BF150E" w:rsidP="00A6596E">
            <w:pPr>
              <w:spacing w:after="120"/>
              <w:rPr>
                <w:rFonts w:eastAsia="SimSun"/>
              </w:rPr>
            </w:pPr>
            <w:r>
              <w:rPr>
                <w:rFonts w:eastAsia="SimSun"/>
              </w:rPr>
              <w:t xml:space="preserve">Storing the message when staff do the record and want to give message to athlete. </w:t>
            </w:r>
          </w:p>
        </w:tc>
      </w:tr>
      <w:tr w:rsidR="00BF150E" w:rsidRPr="00E96579" w14:paraId="0352C091"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6CFA1E74" w14:textId="77777777" w:rsidR="00BF150E" w:rsidRPr="007531EA" w:rsidRDefault="00BF150E"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526F3B28" w14:textId="77777777" w:rsidR="00BF150E" w:rsidRPr="007531EA" w:rsidRDefault="00BF150E"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103D407B" w14:textId="77777777" w:rsidR="00BF150E" w:rsidRPr="007531EA" w:rsidRDefault="00BF150E"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8DF6516" w14:textId="77777777" w:rsidR="00BF150E" w:rsidRPr="007531EA" w:rsidRDefault="00BF150E"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35AB86" w14:textId="77777777" w:rsidR="00BF150E" w:rsidRPr="007531EA" w:rsidRDefault="00BF150E"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1F0205CE" w14:textId="77777777" w:rsidR="00BF150E" w:rsidRPr="007531EA" w:rsidRDefault="00BF150E"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2BA5664F" w14:textId="77777777" w:rsidR="00BF150E" w:rsidRPr="007531EA" w:rsidRDefault="00BF150E" w:rsidP="00A6596E">
            <w:pPr>
              <w:pStyle w:val="DECBoldCenter"/>
            </w:pPr>
            <w:r w:rsidRPr="007531EA">
              <w:t>Null</w:t>
            </w:r>
          </w:p>
        </w:tc>
      </w:tr>
      <w:tr w:rsidR="00BF150E" w:rsidRPr="00E96579" w14:paraId="2E418209"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8B22251" w14:textId="77777777" w:rsidR="00BF150E" w:rsidRPr="00E96579" w:rsidRDefault="00BF150E" w:rsidP="00A6596E">
            <w:pPr>
              <w:spacing w:after="120"/>
              <w:jc w:val="center"/>
              <w:rPr>
                <w:rFonts w:eastAsia="SimSun"/>
              </w:rPr>
            </w:pPr>
            <w:proofErr w:type="spellStart"/>
            <w:r>
              <w:rPr>
                <w:rFonts w:eastAsia="SimSun"/>
              </w:rPr>
              <w:t>messageNo</w:t>
            </w:r>
            <w:proofErr w:type="spellEnd"/>
          </w:p>
        </w:tc>
        <w:tc>
          <w:tcPr>
            <w:tcW w:w="1620" w:type="dxa"/>
            <w:tcBorders>
              <w:top w:val="single" w:sz="4" w:space="0" w:color="auto"/>
              <w:bottom w:val="single" w:sz="4" w:space="0" w:color="auto"/>
            </w:tcBorders>
            <w:shd w:val="clear" w:color="auto" w:fill="auto"/>
            <w:vAlign w:val="center"/>
          </w:tcPr>
          <w:p w14:paraId="04DB3448"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7150C5"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5E34929F" w14:textId="77777777" w:rsidR="00BF150E" w:rsidRPr="00E96579" w:rsidRDefault="00BF150E" w:rsidP="00A6596E">
            <w:pPr>
              <w:spacing w:after="120"/>
              <w:rPr>
                <w:rFonts w:eastAsia="SimSun"/>
              </w:rPr>
            </w:pPr>
            <w:r>
              <w:rPr>
                <w:rFonts w:eastAsia="SimSun"/>
              </w:rPr>
              <w:t>Message’s ID</w:t>
            </w:r>
          </w:p>
        </w:tc>
        <w:tc>
          <w:tcPr>
            <w:tcW w:w="1080" w:type="dxa"/>
            <w:tcBorders>
              <w:top w:val="single" w:sz="4" w:space="0" w:color="auto"/>
              <w:bottom w:val="single" w:sz="4" w:space="0" w:color="auto"/>
            </w:tcBorders>
            <w:shd w:val="clear" w:color="auto" w:fill="auto"/>
            <w:vAlign w:val="center"/>
          </w:tcPr>
          <w:p w14:paraId="21E9BDAC" w14:textId="77777777" w:rsidR="00BF150E" w:rsidRPr="007531EA" w:rsidRDefault="00BF150E"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1E3625"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vAlign w:val="center"/>
          </w:tcPr>
          <w:p w14:paraId="650FE7EE" w14:textId="77777777" w:rsidR="00BF150E" w:rsidRPr="003146F6" w:rsidRDefault="00BF150E" w:rsidP="00A6596E">
            <w:pPr>
              <w:pStyle w:val="DECCenter"/>
            </w:pPr>
            <w:r>
              <w:t>NOT</w:t>
            </w:r>
          </w:p>
        </w:tc>
      </w:tr>
      <w:tr w:rsidR="00BF150E" w:rsidRPr="00E96579" w14:paraId="7C2ADF6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2264E51" w14:textId="77777777" w:rsidR="00BF150E" w:rsidRPr="00E96579" w:rsidRDefault="00BF150E" w:rsidP="00A6596E">
            <w:pPr>
              <w:spacing w:after="120"/>
              <w:jc w:val="center"/>
              <w:rPr>
                <w:rFonts w:eastAsia="SimSun"/>
              </w:rPr>
            </w:pPr>
            <w:proofErr w:type="spellStart"/>
            <w:r>
              <w:rPr>
                <w:rFonts w:eastAsia="SimSun"/>
              </w:rPr>
              <w:t>messageDescription</w:t>
            </w:r>
            <w:proofErr w:type="spellEnd"/>
          </w:p>
        </w:tc>
        <w:tc>
          <w:tcPr>
            <w:tcW w:w="1620" w:type="dxa"/>
            <w:tcBorders>
              <w:top w:val="single" w:sz="4" w:space="0" w:color="auto"/>
              <w:bottom w:val="single" w:sz="4" w:space="0" w:color="auto"/>
            </w:tcBorders>
            <w:shd w:val="clear" w:color="auto" w:fill="auto"/>
            <w:vAlign w:val="center"/>
          </w:tcPr>
          <w:p w14:paraId="329731FF"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D65E2CB" w14:textId="77777777" w:rsidR="00BF150E" w:rsidRPr="007531EA" w:rsidRDefault="00BF150E" w:rsidP="00A6596E">
            <w:pPr>
              <w:pStyle w:val="DECCenter"/>
            </w:pPr>
            <w:r>
              <w:t>500</w:t>
            </w:r>
          </w:p>
        </w:tc>
        <w:tc>
          <w:tcPr>
            <w:tcW w:w="4330" w:type="dxa"/>
            <w:tcBorders>
              <w:top w:val="single" w:sz="4" w:space="0" w:color="auto"/>
              <w:bottom w:val="single" w:sz="4" w:space="0" w:color="auto"/>
            </w:tcBorders>
            <w:shd w:val="clear" w:color="auto" w:fill="auto"/>
            <w:vAlign w:val="center"/>
          </w:tcPr>
          <w:p w14:paraId="78BA79CF" w14:textId="77777777" w:rsidR="00BF150E" w:rsidRPr="00E96579" w:rsidRDefault="00BF150E" w:rsidP="00A6596E">
            <w:pPr>
              <w:spacing w:after="120"/>
              <w:rPr>
                <w:rFonts w:eastAsia="SimSun"/>
              </w:rPr>
            </w:pPr>
            <w:r>
              <w:rPr>
                <w:rFonts w:eastAsia="SimSun"/>
              </w:rPr>
              <w:t>Message description</w:t>
            </w:r>
          </w:p>
        </w:tc>
        <w:tc>
          <w:tcPr>
            <w:tcW w:w="1080" w:type="dxa"/>
            <w:tcBorders>
              <w:top w:val="single" w:sz="4" w:space="0" w:color="auto"/>
              <w:bottom w:val="single" w:sz="4" w:space="0" w:color="auto"/>
            </w:tcBorders>
            <w:shd w:val="clear" w:color="auto" w:fill="auto"/>
            <w:vAlign w:val="center"/>
          </w:tcPr>
          <w:p w14:paraId="24DFE1FA"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ECFD53"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0DBF3A43" w14:textId="77777777" w:rsidR="00BF150E" w:rsidRPr="003146F6" w:rsidRDefault="00BF150E" w:rsidP="00A6596E">
            <w:pPr>
              <w:pStyle w:val="DECCenter"/>
            </w:pPr>
            <w:r w:rsidRPr="00261FC8">
              <w:t>NOT</w:t>
            </w:r>
          </w:p>
        </w:tc>
      </w:tr>
      <w:tr w:rsidR="00BF150E" w:rsidRPr="00E96579" w14:paraId="66329F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3C93BB3" w14:textId="77777777" w:rsidR="00BF150E" w:rsidRPr="00E96579" w:rsidRDefault="00BF150E" w:rsidP="00A6596E">
            <w:pPr>
              <w:spacing w:after="120"/>
              <w:jc w:val="center"/>
              <w:rPr>
                <w:rFonts w:eastAsia="SimSun"/>
              </w:rPr>
            </w:pPr>
            <w:proofErr w:type="spellStart"/>
            <w:r>
              <w:rPr>
                <w:rFonts w:eastAsia="SimSun"/>
              </w:rPr>
              <w:t>messageDateTime</w:t>
            </w:r>
            <w:proofErr w:type="spellEnd"/>
          </w:p>
        </w:tc>
        <w:tc>
          <w:tcPr>
            <w:tcW w:w="1620" w:type="dxa"/>
            <w:tcBorders>
              <w:top w:val="single" w:sz="4" w:space="0" w:color="auto"/>
              <w:bottom w:val="single" w:sz="4" w:space="0" w:color="auto"/>
            </w:tcBorders>
            <w:shd w:val="clear" w:color="auto" w:fill="auto"/>
            <w:vAlign w:val="center"/>
          </w:tcPr>
          <w:p w14:paraId="2A040E62" w14:textId="77777777" w:rsidR="00BF150E" w:rsidRPr="007531EA" w:rsidRDefault="00BF150E" w:rsidP="00A6596E">
            <w:pPr>
              <w:pStyle w:val="DECCenter"/>
            </w:pPr>
            <w:r>
              <w:t>DATETIME</w:t>
            </w:r>
          </w:p>
        </w:tc>
        <w:tc>
          <w:tcPr>
            <w:tcW w:w="990" w:type="dxa"/>
            <w:tcBorders>
              <w:top w:val="single" w:sz="4" w:space="0" w:color="auto"/>
              <w:bottom w:val="single" w:sz="4" w:space="0" w:color="auto"/>
            </w:tcBorders>
            <w:shd w:val="clear" w:color="auto" w:fill="auto"/>
            <w:vAlign w:val="center"/>
          </w:tcPr>
          <w:p w14:paraId="78A87C99" w14:textId="77777777" w:rsidR="00BF150E" w:rsidRPr="007531EA" w:rsidRDefault="00BF150E" w:rsidP="00A6596E">
            <w:pPr>
              <w:pStyle w:val="DECCenter"/>
            </w:pPr>
            <w:r>
              <w:t>100</w:t>
            </w:r>
          </w:p>
        </w:tc>
        <w:tc>
          <w:tcPr>
            <w:tcW w:w="4330" w:type="dxa"/>
            <w:tcBorders>
              <w:top w:val="single" w:sz="4" w:space="0" w:color="auto"/>
              <w:bottom w:val="single" w:sz="4" w:space="0" w:color="auto"/>
            </w:tcBorders>
            <w:shd w:val="clear" w:color="auto" w:fill="auto"/>
            <w:vAlign w:val="center"/>
          </w:tcPr>
          <w:p w14:paraId="72C0DFDB" w14:textId="77777777" w:rsidR="00BF150E" w:rsidRPr="00E96579" w:rsidRDefault="00BF150E" w:rsidP="00A6596E">
            <w:pPr>
              <w:spacing w:after="120"/>
              <w:rPr>
                <w:rFonts w:eastAsia="SimSun"/>
              </w:rPr>
            </w:pPr>
            <w:r>
              <w:rPr>
                <w:rFonts w:eastAsia="SimSun"/>
              </w:rPr>
              <w:t>Message’s date and time</w:t>
            </w:r>
          </w:p>
        </w:tc>
        <w:tc>
          <w:tcPr>
            <w:tcW w:w="1080" w:type="dxa"/>
            <w:tcBorders>
              <w:top w:val="single" w:sz="4" w:space="0" w:color="auto"/>
              <w:bottom w:val="single" w:sz="4" w:space="0" w:color="auto"/>
            </w:tcBorders>
            <w:shd w:val="clear" w:color="auto" w:fill="auto"/>
            <w:vAlign w:val="center"/>
          </w:tcPr>
          <w:p w14:paraId="6C58D283"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690D278"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1CE70835" w14:textId="77777777" w:rsidR="00BF150E" w:rsidRPr="003146F6" w:rsidRDefault="00BF150E" w:rsidP="00A6596E">
            <w:pPr>
              <w:pStyle w:val="DECCenter"/>
            </w:pPr>
            <w:r w:rsidRPr="00261FC8">
              <w:t>NOT</w:t>
            </w:r>
          </w:p>
        </w:tc>
      </w:tr>
      <w:tr w:rsidR="00BF150E" w:rsidRPr="00E96579" w14:paraId="3D7DFA8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0DF3EC" w14:textId="77777777" w:rsidR="00BF150E" w:rsidRPr="00E96579" w:rsidRDefault="00BF150E" w:rsidP="00A6596E">
            <w:pPr>
              <w:spacing w:after="120"/>
              <w:jc w:val="center"/>
              <w:rPr>
                <w:rFonts w:eastAsia="SimSun"/>
              </w:rPr>
            </w:pPr>
            <w:proofErr w:type="spellStart"/>
            <w:r>
              <w:rPr>
                <w:rFonts w:eastAsia="SimSun"/>
              </w:rPr>
              <w:t>athleteNo</w:t>
            </w:r>
            <w:proofErr w:type="spellEnd"/>
          </w:p>
        </w:tc>
        <w:tc>
          <w:tcPr>
            <w:tcW w:w="1620" w:type="dxa"/>
            <w:tcBorders>
              <w:top w:val="single" w:sz="4" w:space="0" w:color="auto"/>
              <w:bottom w:val="single" w:sz="4" w:space="0" w:color="auto"/>
            </w:tcBorders>
            <w:shd w:val="clear" w:color="auto" w:fill="auto"/>
            <w:vAlign w:val="center"/>
          </w:tcPr>
          <w:p w14:paraId="155371EA"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D45D4EE"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3B068DC5" w14:textId="77777777" w:rsidR="00BF150E" w:rsidRPr="00E96579" w:rsidRDefault="00BF150E"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5799A35"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251D9C5A" w14:textId="77777777" w:rsidR="00BF150E" w:rsidRPr="007531EA" w:rsidRDefault="00BF150E" w:rsidP="00A6596E">
            <w:pPr>
              <w:pStyle w:val="DECCenter"/>
            </w:pPr>
            <w:r>
              <w:t>Athlete</w:t>
            </w:r>
          </w:p>
        </w:tc>
        <w:tc>
          <w:tcPr>
            <w:tcW w:w="845" w:type="dxa"/>
            <w:tcBorders>
              <w:top w:val="single" w:sz="4" w:space="0" w:color="auto"/>
              <w:bottom w:val="single" w:sz="4" w:space="0" w:color="auto"/>
            </w:tcBorders>
            <w:shd w:val="clear" w:color="auto" w:fill="auto"/>
          </w:tcPr>
          <w:p w14:paraId="7C03EBE7" w14:textId="77777777" w:rsidR="00BF150E" w:rsidRPr="003146F6" w:rsidRDefault="00BF150E" w:rsidP="00A6596E">
            <w:pPr>
              <w:pStyle w:val="DECCenter"/>
            </w:pPr>
            <w:r w:rsidRPr="00261FC8">
              <w:t>NOT</w:t>
            </w:r>
          </w:p>
        </w:tc>
      </w:tr>
      <w:tr w:rsidR="00BF150E" w:rsidRPr="00E96579" w14:paraId="4870E03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4FFC476" w14:textId="77777777" w:rsidR="00BF150E" w:rsidRPr="00E96579" w:rsidRDefault="00BF150E" w:rsidP="00A6596E">
            <w:pPr>
              <w:spacing w:after="120"/>
              <w:jc w:val="center"/>
              <w:rPr>
                <w:rFonts w:eastAsia="SimSun"/>
              </w:rPr>
            </w:pPr>
            <w:proofErr w:type="spellStart"/>
            <w:r>
              <w:rPr>
                <w:rFonts w:eastAsia="SimSun"/>
              </w:rPr>
              <w:t>staffUID</w:t>
            </w:r>
            <w:proofErr w:type="spellEnd"/>
          </w:p>
        </w:tc>
        <w:tc>
          <w:tcPr>
            <w:tcW w:w="1620" w:type="dxa"/>
            <w:tcBorders>
              <w:top w:val="single" w:sz="4" w:space="0" w:color="auto"/>
              <w:bottom w:val="single" w:sz="4" w:space="0" w:color="auto"/>
            </w:tcBorders>
            <w:shd w:val="clear" w:color="auto" w:fill="auto"/>
            <w:vAlign w:val="center"/>
          </w:tcPr>
          <w:p w14:paraId="0320B30B"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8816E1D" w14:textId="77777777" w:rsidR="00BF150E" w:rsidRPr="007531EA" w:rsidRDefault="00BF150E" w:rsidP="00A6596E">
            <w:pPr>
              <w:pStyle w:val="DECCenter"/>
            </w:pPr>
            <w:r>
              <w:t>28</w:t>
            </w:r>
          </w:p>
        </w:tc>
        <w:tc>
          <w:tcPr>
            <w:tcW w:w="4330" w:type="dxa"/>
            <w:tcBorders>
              <w:top w:val="single" w:sz="4" w:space="0" w:color="auto"/>
              <w:bottom w:val="single" w:sz="4" w:space="0" w:color="auto"/>
            </w:tcBorders>
            <w:shd w:val="clear" w:color="auto" w:fill="auto"/>
            <w:vAlign w:val="center"/>
          </w:tcPr>
          <w:p w14:paraId="3869FC18" w14:textId="77777777" w:rsidR="00BF150E" w:rsidRPr="00E96579" w:rsidRDefault="00BF150E"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54F8FFFB"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6F812329" w14:textId="77777777" w:rsidR="00BF150E" w:rsidRPr="007531EA" w:rsidRDefault="00BF150E" w:rsidP="00A6596E">
            <w:pPr>
              <w:pStyle w:val="DECCenter"/>
            </w:pPr>
            <w:r>
              <w:t>Staff</w:t>
            </w:r>
          </w:p>
        </w:tc>
        <w:tc>
          <w:tcPr>
            <w:tcW w:w="845" w:type="dxa"/>
            <w:tcBorders>
              <w:top w:val="single" w:sz="4" w:space="0" w:color="auto"/>
              <w:bottom w:val="single" w:sz="4" w:space="0" w:color="auto"/>
            </w:tcBorders>
            <w:shd w:val="clear" w:color="auto" w:fill="auto"/>
          </w:tcPr>
          <w:p w14:paraId="482EDA13" w14:textId="77777777" w:rsidR="00BF150E" w:rsidRPr="003146F6" w:rsidRDefault="00BF150E" w:rsidP="00A6596E">
            <w:pPr>
              <w:pStyle w:val="DECCenter"/>
            </w:pPr>
            <w:r w:rsidRPr="00261FC8">
              <w:t>NOT</w:t>
            </w:r>
          </w:p>
        </w:tc>
      </w:tr>
      <w:tr w:rsidR="00BF150E" w:rsidRPr="00E96579" w14:paraId="1053140D"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2D57A675" w14:textId="77777777" w:rsidR="00BF150E" w:rsidRPr="00E96579" w:rsidRDefault="00BF150E"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16999A9E" w14:textId="77777777" w:rsidR="00BF150E" w:rsidRPr="003146F6" w:rsidRDefault="00BF150E"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DCD5726" w14:textId="2BCA0324" w:rsidR="00BF150E" w:rsidRPr="007531EA" w:rsidRDefault="00BF150E" w:rsidP="00A6596E">
            <w:pPr>
              <w:pStyle w:val="DECCenter"/>
            </w:pPr>
            <w:r>
              <w:t>650</w:t>
            </w:r>
          </w:p>
        </w:tc>
        <w:tc>
          <w:tcPr>
            <w:tcW w:w="4330" w:type="dxa"/>
            <w:tcBorders>
              <w:top w:val="single" w:sz="4" w:space="0" w:color="auto"/>
              <w:left w:val="single" w:sz="2" w:space="0" w:color="auto"/>
              <w:bottom w:val="single" w:sz="12" w:space="0" w:color="auto"/>
              <w:right w:val="nil"/>
            </w:tcBorders>
            <w:shd w:val="clear" w:color="auto" w:fill="auto"/>
          </w:tcPr>
          <w:p w14:paraId="699505AC" w14:textId="77777777" w:rsidR="00BF150E" w:rsidRPr="00E96579" w:rsidRDefault="00BF150E"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5079285" w14:textId="77777777" w:rsidR="00BF150E" w:rsidRPr="007531EA" w:rsidRDefault="00BF150E"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5E8CB588" w14:textId="77777777" w:rsidR="00BF150E" w:rsidRPr="007531EA" w:rsidRDefault="00BF150E" w:rsidP="00A6596E">
            <w:pPr>
              <w:pStyle w:val="DECCenter"/>
            </w:pPr>
          </w:p>
        </w:tc>
        <w:tc>
          <w:tcPr>
            <w:tcW w:w="845" w:type="dxa"/>
            <w:tcBorders>
              <w:top w:val="single" w:sz="4" w:space="0" w:color="auto"/>
              <w:left w:val="nil"/>
              <w:bottom w:val="single" w:sz="12" w:space="0" w:color="auto"/>
            </w:tcBorders>
            <w:shd w:val="clear" w:color="auto" w:fill="auto"/>
            <w:vAlign w:val="center"/>
          </w:tcPr>
          <w:p w14:paraId="571D0B9B" w14:textId="77777777" w:rsidR="00BF150E" w:rsidRPr="007531EA" w:rsidRDefault="00BF150E" w:rsidP="00A6596E">
            <w:pPr>
              <w:pStyle w:val="DECCenter"/>
            </w:pPr>
          </w:p>
        </w:tc>
      </w:tr>
    </w:tbl>
    <w:p w14:paraId="7036F882" w14:textId="648E610C" w:rsidR="00E20B47" w:rsidRDefault="00E20B47" w:rsidP="00C51B0C">
      <w:pPr>
        <w:sectPr w:rsidR="00E20B47" w:rsidSect="000E0270">
          <w:headerReference w:type="even" r:id="rId58"/>
          <w:headerReference w:type="default" r:id="rId59"/>
          <w:footerReference w:type="even" r:id="rId60"/>
          <w:footerReference w:type="default" r:id="rId61"/>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314" w:name="_Toc165641813"/>
      <w:bookmarkStart w:id="315" w:name="_Toc166272260"/>
      <w:bookmarkStart w:id="316" w:name="_Toc166388912"/>
      <w:bookmarkStart w:id="317" w:name="_Toc183509380"/>
      <w:bookmarkStart w:id="318" w:name="_Toc183509462"/>
      <w:bookmarkStart w:id="319" w:name="_Toc183534010"/>
      <w:bookmarkStart w:id="320" w:name="_Toc183534238"/>
      <w:bookmarkStart w:id="321" w:name="_Toc232925378"/>
      <w:bookmarkStart w:id="322" w:name="_Toc232925458"/>
      <w:bookmarkStart w:id="323" w:name="_Toc232926019"/>
      <w:bookmarkStart w:id="324" w:name="_Toc232926110"/>
      <w:bookmarkStart w:id="325" w:name="_Toc232926233"/>
      <w:bookmarkStart w:id="326" w:name="_Toc120318162"/>
      <w:r>
        <w:lastRenderedPageBreak/>
        <w:t>I/O Design</w:t>
      </w:r>
      <w:bookmarkEnd w:id="314"/>
      <w:bookmarkEnd w:id="315"/>
      <w:bookmarkEnd w:id="316"/>
      <w:bookmarkEnd w:id="317"/>
      <w:bookmarkEnd w:id="318"/>
      <w:bookmarkEnd w:id="319"/>
      <w:bookmarkEnd w:id="320"/>
      <w:bookmarkEnd w:id="321"/>
      <w:bookmarkEnd w:id="322"/>
      <w:bookmarkEnd w:id="323"/>
      <w:bookmarkEnd w:id="324"/>
      <w:bookmarkEnd w:id="325"/>
      <w:bookmarkEnd w:id="326"/>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27" w:name="_Toc165641814"/>
      <w:bookmarkStart w:id="328" w:name="_Toc166272261"/>
      <w:bookmarkStart w:id="329" w:name="_Toc166388913"/>
      <w:bookmarkStart w:id="330" w:name="_Toc183509381"/>
      <w:bookmarkStart w:id="331" w:name="_Toc183509463"/>
      <w:bookmarkStart w:id="332" w:name="_Toc183534011"/>
      <w:bookmarkStart w:id="333" w:name="_Toc183534239"/>
      <w:bookmarkStart w:id="334" w:name="_Toc232925379"/>
      <w:bookmarkStart w:id="335" w:name="_Toc232925459"/>
      <w:bookmarkStart w:id="336" w:name="_Toc232926020"/>
      <w:bookmarkStart w:id="337" w:name="_Toc232926111"/>
      <w:bookmarkStart w:id="338" w:name="_Toc232926234"/>
      <w:bookmarkStart w:id="339" w:name="_Toc120318163"/>
      <w:r>
        <w:t>Interface Design</w:t>
      </w:r>
      <w:bookmarkEnd w:id="327"/>
      <w:bookmarkEnd w:id="328"/>
      <w:bookmarkEnd w:id="329"/>
      <w:bookmarkEnd w:id="330"/>
      <w:bookmarkEnd w:id="331"/>
      <w:bookmarkEnd w:id="332"/>
      <w:bookmarkEnd w:id="333"/>
      <w:bookmarkEnd w:id="334"/>
      <w:bookmarkEnd w:id="335"/>
      <w:bookmarkEnd w:id="336"/>
      <w:bookmarkEnd w:id="337"/>
      <w:bookmarkEnd w:id="338"/>
      <w:bookmarkEnd w:id="339"/>
    </w:p>
    <w:p w14:paraId="562F2433" w14:textId="18052C07" w:rsidR="00760876" w:rsidRDefault="00E435B8" w:rsidP="008849A2">
      <w:pPr>
        <w:pStyle w:val="TXTParagraph"/>
        <w:ind w:firstLine="0"/>
        <w:jc w:val="center"/>
      </w:pPr>
      <w:r>
        <w:rPr>
          <w:noProof/>
        </w:rPr>
        <w:drawing>
          <wp:inline distT="0" distB="0" distL="0" distR="0" wp14:anchorId="01A75C45" wp14:editId="1AC4F541">
            <wp:extent cx="2172841" cy="4702220"/>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9131" cy="4759114"/>
                    </a:xfrm>
                    <a:prstGeom prst="rect">
                      <a:avLst/>
                    </a:prstGeom>
                  </pic:spPr>
                </pic:pic>
              </a:graphicData>
            </a:graphic>
          </wp:inline>
        </w:drawing>
      </w:r>
      <w:r w:rsidR="00D171E1">
        <w:rPr>
          <w:noProof/>
        </w:rPr>
        <w:tab/>
      </w:r>
      <w:r w:rsidR="00760876">
        <w:rPr>
          <w:noProof/>
        </w:rPr>
        <w:drawing>
          <wp:inline distT="0" distB="0" distL="0" distR="0" wp14:anchorId="5D671ECD" wp14:editId="7BB6CC33">
            <wp:extent cx="2176538" cy="4710223"/>
            <wp:effectExtent l="0" t="0" r="0" b="0"/>
            <wp:docPr id="14" name="Picture 1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chat or text messag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79142" cy="4715859"/>
                    </a:xfrm>
                    <a:prstGeom prst="rect">
                      <a:avLst/>
                    </a:prstGeom>
                  </pic:spPr>
                </pic:pic>
              </a:graphicData>
            </a:graphic>
          </wp:inline>
        </w:drawing>
      </w:r>
      <w:r w:rsidRPr="00E435B8">
        <w:rPr>
          <w:noProof/>
        </w:rPr>
        <w:t xml:space="preserve"> </w:t>
      </w:r>
    </w:p>
    <w:p w14:paraId="0A679858" w14:textId="2D36610D" w:rsidR="00760876" w:rsidRDefault="00976E5B" w:rsidP="00E435B8">
      <w:pPr>
        <w:pStyle w:val="Caption"/>
        <w:jc w:val="center"/>
      </w:pPr>
      <w:bookmarkStart w:id="340" w:name="_Toc120563140"/>
      <w:r w:rsidRPr="00976E5B">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7</w:t>
      </w:r>
      <w:r w:rsidR="00B67519">
        <w:rPr>
          <w:b w:val="0"/>
          <w:bCs w:val="0"/>
          <w:sz w:val="24"/>
          <w:szCs w:val="28"/>
        </w:rPr>
        <w:fldChar w:fldCharType="end"/>
      </w:r>
      <w:r w:rsidRPr="00976E5B">
        <w:rPr>
          <w:b w:val="0"/>
          <w:bCs w:val="0"/>
          <w:sz w:val="24"/>
          <w:szCs w:val="28"/>
        </w:rPr>
        <w:t xml:space="preserve">: </w:t>
      </w:r>
      <w:r w:rsidR="00E435B8">
        <w:rPr>
          <w:b w:val="0"/>
          <w:bCs w:val="0"/>
          <w:sz w:val="24"/>
          <w:szCs w:val="28"/>
        </w:rPr>
        <w:t>Register and Login</w:t>
      </w:r>
      <w:bookmarkEnd w:id="340"/>
    </w:p>
    <w:p w14:paraId="23A226D4" w14:textId="77777777" w:rsidR="00E435B8" w:rsidRDefault="00E435B8" w:rsidP="00C51B0C">
      <w:pPr>
        <w:pStyle w:val="TXTParagraph"/>
      </w:pPr>
    </w:p>
    <w:p w14:paraId="7D740FCE" w14:textId="2285488D" w:rsidR="00221022" w:rsidRDefault="00E435B8" w:rsidP="00C51B0C">
      <w:pPr>
        <w:pStyle w:val="TXTParagraph"/>
      </w:pPr>
      <w:r>
        <w:t>According to Figure 3.7, u</w:t>
      </w:r>
      <w:r w:rsidR="00221022">
        <w:t xml:space="preserve">sers </w:t>
      </w:r>
      <w:r w:rsidR="00760876">
        <w:t>must</w:t>
      </w:r>
      <w:r w:rsidR="00221022">
        <w:t xml:space="preserve"> sign in in login page and </w:t>
      </w:r>
      <w:r w:rsidR="00EC1979">
        <w:t>sign up in register page to create an account.</w:t>
      </w:r>
    </w:p>
    <w:p w14:paraId="1D94F527" w14:textId="77777777" w:rsidR="00760876" w:rsidRDefault="00760876" w:rsidP="00C51B0C">
      <w:pPr>
        <w:pStyle w:val="TXTParagraph"/>
      </w:pPr>
    </w:p>
    <w:p w14:paraId="129E4829" w14:textId="18C8F355" w:rsidR="00760876" w:rsidRDefault="00760876" w:rsidP="00E435B8">
      <w:pPr>
        <w:pStyle w:val="TXTParagraph"/>
        <w:ind w:firstLine="0"/>
        <w:jc w:val="center"/>
        <w:rPr>
          <w:noProof/>
        </w:rPr>
      </w:pPr>
      <w:r>
        <w:rPr>
          <w:noProof/>
        </w:rPr>
        <w:lastRenderedPageBreak/>
        <w:drawing>
          <wp:inline distT="0" distB="0" distL="0" distR="0" wp14:anchorId="624008B2" wp14:editId="09339DE4">
            <wp:extent cx="2171501" cy="4699319"/>
            <wp:effectExtent l="0" t="0" r="635"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80198" cy="4718140"/>
                    </a:xfrm>
                    <a:prstGeom prst="rect">
                      <a:avLst/>
                    </a:prstGeom>
                  </pic:spPr>
                </pic:pic>
              </a:graphicData>
            </a:graphic>
          </wp:inline>
        </w:drawing>
      </w:r>
      <w:r w:rsidR="00E435B8" w:rsidRPr="00E435B8">
        <w:rPr>
          <w:noProof/>
        </w:rPr>
        <w:t xml:space="preserve"> </w:t>
      </w:r>
      <w:r w:rsidR="00D171E1">
        <w:rPr>
          <w:noProof/>
        </w:rPr>
        <w:tab/>
      </w:r>
      <w:r w:rsidR="00E435B8">
        <w:rPr>
          <w:noProof/>
        </w:rPr>
        <w:drawing>
          <wp:inline distT="0" distB="0" distL="0" distR="0" wp14:anchorId="525EFAEC" wp14:editId="20CD1710">
            <wp:extent cx="2171625" cy="4699591"/>
            <wp:effectExtent l="0" t="0" r="635"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73502" cy="4920063"/>
                    </a:xfrm>
                    <a:prstGeom prst="rect">
                      <a:avLst/>
                    </a:prstGeom>
                  </pic:spPr>
                </pic:pic>
              </a:graphicData>
            </a:graphic>
          </wp:inline>
        </w:drawing>
      </w:r>
    </w:p>
    <w:p w14:paraId="779C0A41" w14:textId="4E68032C" w:rsidR="00EC1979" w:rsidRPr="00E435B8" w:rsidRDefault="00E435B8" w:rsidP="00E435B8">
      <w:pPr>
        <w:pStyle w:val="Caption"/>
        <w:jc w:val="center"/>
        <w:rPr>
          <w:b w:val="0"/>
          <w:bCs w:val="0"/>
          <w:sz w:val="24"/>
          <w:szCs w:val="28"/>
        </w:rPr>
      </w:pPr>
      <w:bookmarkStart w:id="341" w:name="_Toc120563141"/>
      <w:r w:rsidRPr="00E435B8">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8</w:t>
      </w:r>
      <w:r w:rsidR="00B67519">
        <w:rPr>
          <w:b w:val="0"/>
          <w:bCs w:val="0"/>
          <w:sz w:val="24"/>
          <w:szCs w:val="28"/>
        </w:rPr>
        <w:fldChar w:fldCharType="end"/>
      </w:r>
      <w:r w:rsidRPr="00E435B8">
        <w:rPr>
          <w:b w:val="0"/>
          <w:bCs w:val="0"/>
          <w:sz w:val="24"/>
          <w:szCs w:val="28"/>
        </w:rPr>
        <w:t xml:space="preserve"> </w:t>
      </w:r>
      <w:r w:rsidR="00760876" w:rsidRPr="00E435B8">
        <w:rPr>
          <w:b w:val="0"/>
          <w:bCs w:val="0"/>
          <w:sz w:val="24"/>
          <w:szCs w:val="28"/>
        </w:rPr>
        <w:t>Staff</w:t>
      </w:r>
      <w:r w:rsidRPr="00E435B8">
        <w:rPr>
          <w:b w:val="0"/>
          <w:bCs w:val="0"/>
          <w:sz w:val="24"/>
          <w:szCs w:val="28"/>
        </w:rPr>
        <w:t>/</w:t>
      </w:r>
      <w:r w:rsidR="00760876" w:rsidRPr="00E435B8">
        <w:rPr>
          <w:b w:val="0"/>
          <w:bCs w:val="0"/>
          <w:sz w:val="24"/>
          <w:szCs w:val="28"/>
        </w:rPr>
        <w:t>Athlete Homepage</w:t>
      </w:r>
      <w:bookmarkEnd w:id="341"/>
    </w:p>
    <w:p w14:paraId="06870CFA" w14:textId="77777777" w:rsidR="00E435B8" w:rsidRDefault="00E435B8" w:rsidP="00E435B8">
      <w:pPr>
        <w:pStyle w:val="TXTParagraph"/>
      </w:pPr>
    </w:p>
    <w:p w14:paraId="43B71ABB" w14:textId="1BB86A8A" w:rsidR="00EC1979" w:rsidRDefault="00E435B8" w:rsidP="00E435B8">
      <w:pPr>
        <w:pStyle w:val="TXTParagraph"/>
      </w:pPr>
      <w:r>
        <w:t>According to Figure 3.8, both interfaces</w:t>
      </w:r>
      <w:r w:rsidR="00614B33">
        <w:t xml:space="preserve"> contain staff homepage (left picture) and athlete homepage (right picture). </w:t>
      </w:r>
      <w:r w:rsidR="00EC1979">
        <w:t xml:space="preserve">When </w:t>
      </w:r>
      <w:r>
        <w:t>user’s</w:t>
      </w:r>
      <w:r w:rsidR="00EC1979">
        <w:t xml:space="preserve"> login successfully, user can go to homepage first. If you are athlete, your homepage has the green bottom bar that has home, search, and history button. If you are staff, your homepage has the blue bottom bar that has home, history, and cases button</w:t>
      </w:r>
    </w:p>
    <w:p w14:paraId="44148401" w14:textId="7AAA3C9C" w:rsidR="00760876" w:rsidRDefault="00760876" w:rsidP="00760876">
      <w:pPr>
        <w:pStyle w:val="TXTParagraph"/>
        <w:ind w:firstLine="0"/>
        <w:jc w:val="center"/>
      </w:pPr>
      <w:r>
        <w:rPr>
          <w:noProof/>
        </w:rPr>
        <w:lastRenderedPageBreak/>
        <w:drawing>
          <wp:inline distT="0" distB="0" distL="0" distR="0" wp14:anchorId="27CCF313" wp14:editId="57DD2D6E">
            <wp:extent cx="2416363" cy="52292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53216" cy="5308978"/>
                    </a:xfrm>
                    <a:prstGeom prst="rect">
                      <a:avLst/>
                    </a:prstGeom>
                  </pic:spPr>
                </pic:pic>
              </a:graphicData>
            </a:graphic>
          </wp:inline>
        </w:drawing>
      </w:r>
    </w:p>
    <w:p w14:paraId="6FE432CA" w14:textId="3D76D2F1" w:rsidR="00614B33" w:rsidRDefault="00614B33" w:rsidP="00614B33">
      <w:pPr>
        <w:pStyle w:val="Caption"/>
        <w:jc w:val="center"/>
        <w:rPr>
          <w:b w:val="0"/>
          <w:bCs w:val="0"/>
          <w:sz w:val="24"/>
          <w:szCs w:val="28"/>
        </w:rPr>
      </w:pPr>
      <w:bookmarkStart w:id="342" w:name="_Toc120563142"/>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9</w:t>
      </w:r>
      <w:r w:rsidR="00B67519">
        <w:rPr>
          <w:b w:val="0"/>
          <w:bCs w:val="0"/>
          <w:sz w:val="24"/>
          <w:szCs w:val="28"/>
        </w:rPr>
        <w:fldChar w:fldCharType="end"/>
      </w:r>
      <w:r w:rsidRPr="00614B33">
        <w:rPr>
          <w:b w:val="0"/>
          <w:bCs w:val="0"/>
          <w:sz w:val="24"/>
          <w:szCs w:val="28"/>
        </w:rPr>
        <w:t>: Questionnaire page</w:t>
      </w:r>
      <w:bookmarkEnd w:id="342"/>
    </w:p>
    <w:p w14:paraId="001B855D" w14:textId="77777777" w:rsidR="00614B33" w:rsidRPr="00614B33" w:rsidRDefault="00614B33" w:rsidP="00614B33"/>
    <w:p w14:paraId="39C86E48" w14:textId="4F174A31" w:rsidR="00CB11E1" w:rsidRDefault="00497CF0" w:rsidP="00497CF0">
      <w:pPr>
        <w:pStyle w:val="TXTParagraph"/>
      </w:pPr>
      <w:r>
        <w:t>According to Figure 3.9, a</w:t>
      </w:r>
      <w:r w:rsidR="00EC1979">
        <w:t>thlete</w:t>
      </w:r>
      <w:r w:rsidR="00CB11E1">
        <w:t>s</w:t>
      </w:r>
      <w:r w:rsidR="00EC1979">
        <w:t xml:space="preserve"> </w:t>
      </w:r>
      <w:r w:rsidR="00CB11E1">
        <w:t xml:space="preserve">have the </w:t>
      </w:r>
      <w:r>
        <w:t>three</w:t>
      </w:r>
      <w:r w:rsidR="00CB11E1">
        <w:t xml:space="preserve"> questionnaire buttons in their homepage that are health questionnaire, physical </w:t>
      </w:r>
      <w:r>
        <w:t>complain</w:t>
      </w:r>
      <w:r w:rsidR="00CB11E1">
        <w:t xml:space="preserve">, and mental questionnaire. </w:t>
      </w:r>
    </w:p>
    <w:p w14:paraId="7FADCFF7" w14:textId="25135E33" w:rsidR="00760876" w:rsidRDefault="00760876" w:rsidP="00614B33">
      <w:pPr>
        <w:pStyle w:val="TXTParagraph"/>
        <w:ind w:firstLine="0"/>
        <w:jc w:val="center"/>
      </w:pPr>
      <w:r>
        <w:rPr>
          <w:noProof/>
        </w:rPr>
        <w:lastRenderedPageBreak/>
        <w:drawing>
          <wp:inline distT="0" distB="0" distL="0" distR="0" wp14:anchorId="7BB459B8" wp14:editId="3C9E2349">
            <wp:extent cx="2348500" cy="50823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74258" cy="5138106"/>
                    </a:xfrm>
                    <a:prstGeom prst="rect">
                      <a:avLst/>
                    </a:prstGeom>
                  </pic:spPr>
                </pic:pic>
              </a:graphicData>
            </a:graphic>
          </wp:inline>
        </w:drawing>
      </w:r>
    </w:p>
    <w:p w14:paraId="7311A410" w14:textId="47F9C94F" w:rsidR="00614B33" w:rsidRDefault="00614B33" w:rsidP="00614B33">
      <w:pPr>
        <w:pStyle w:val="Caption"/>
        <w:jc w:val="center"/>
        <w:rPr>
          <w:b w:val="0"/>
          <w:bCs w:val="0"/>
          <w:sz w:val="24"/>
          <w:szCs w:val="28"/>
        </w:rPr>
      </w:pPr>
      <w:bookmarkStart w:id="343" w:name="_Toc120563143"/>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10</w:t>
      </w:r>
      <w:r w:rsidR="00B67519">
        <w:rPr>
          <w:b w:val="0"/>
          <w:bCs w:val="0"/>
          <w:sz w:val="24"/>
          <w:szCs w:val="28"/>
        </w:rPr>
        <w:fldChar w:fldCharType="end"/>
      </w:r>
      <w:r w:rsidRPr="00614B33">
        <w:rPr>
          <w:b w:val="0"/>
          <w:bCs w:val="0"/>
          <w:sz w:val="24"/>
          <w:szCs w:val="28"/>
        </w:rPr>
        <w:t>: Recording page</w:t>
      </w:r>
      <w:bookmarkEnd w:id="343"/>
    </w:p>
    <w:p w14:paraId="561C7F81" w14:textId="77777777" w:rsidR="00614B33" w:rsidRPr="00614B33" w:rsidRDefault="00614B33" w:rsidP="00614B33"/>
    <w:p w14:paraId="08EE824D" w14:textId="35E77180" w:rsidR="00760876" w:rsidRDefault="00497CF0" w:rsidP="00497CF0">
      <w:pPr>
        <w:pStyle w:val="TXTParagraph"/>
      </w:pPr>
      <w:r>
        <w:t>According to Figure 3.10, a</w:t>
      </w:r>
      <w:r w:rsidR="00CB11E1">
        <w:t xml:space="preserve">thletes have the </w:t>
      </w:r>
      <w:r>
        <w:t>two</w:t>
      </w:r>
      <w:r w:rsidR="00CB11E1">
        <w:t xml:space="preserve"> record</w:t>
      </w:r>
      <w:r w:rsidR="00760876">
        <w:t>ing</w:t>
      </w:r>
      <w:r w:rsidR="00CB11E1">
        <w:t xml:space="preserve"> buttons in their homepage that are illness and injury record. </w:t>
      </w:r>
    </w:p>
    <w:p w14:paraId="4A139F6F" w14:textId="128D167A" w:rsidR="00614B33" w:rsidRDefault="00614B33" w:rsidP="00F21518">
      <w:pPr>
        <w:pStyle w:val="TXTParagraph"/>
        <w:ind w:firstLine="0"/>
        <w:jc w:val="center"/>
      </w:pPr>
      <w:r>
        <w:rPr>
          <w:noProof/>
        </w:rPr>
        <w:lastRenderedPageBreak/>
        <w:drawing>
          <wp:inline distT="0" distB="0" distL="0" distR="0" wp14:anchorId="246FE9A8" wp14:editId="3B33AF18">
            <wp:extent cx="2230582" cy="4827181"/>
            <wp:effectExtent l="0" t="0" r="0" b="0"/>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93126" cy="4962532"/>
                    </a:xfrm>
                    <a:prstGeom prst="rect">
                      <a:avLst/>
                    </a:prstGeom>
                  </pic:spPr>
                </pic:pic>
              </a:graphicData>
            </a:graphic>
          </wp:inline>
        </w:drawing>
      </w:r>
      <w:r>
        <w:rPr>
          <w:noProof/>
        </w:rPr>
        <w:drawing>
          <wp:inline distT="0" distB="0" distL="0" distR="0" wp14:anchorId="110A87A2" wp14:editId="204E968C">
            <wp:extent cx="2259513" cy="4889785"/>
            <wp:effectExtent l="0" t="0" r="762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86910" cy="4949075"/>
                    </a:xfrm>
                    <a:prstGeom prst="rect">
                      <a:avLst/>
                    </a:prstGeom>
                  </pic:spPr>
                </pic:pic>
              </a:graphicData>
            </a:graphic>
          </wp:inline>
        </w:drawing>
      </w:r>
    </w:p>
    <w:p w14:paraId="7EFDAAF1" w14:textId="34D0D5BE" w:rsidR="00614B33" w:rsidRPr="00614B33" w:rsidRDefault="00614B33" w:rsidP="00614B33">
      <w:pPr>
        <w:pStyle w:val="Caption"/>
        <w:jc w:val="center"/>
        <w:rPr>
          <w:b w:val="0"/>
          <w:bCs w:val="0"/>
          <w:sz w:val="24"/>
          <w:szCs w:val="28"/>
        </w:rPr>
      </w:pPr>
      <w:bookmarkStart w:id="344" w:name="_Toc120563144"/>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11</w:t>
      </w:r>
      <w:r w:rsidR="00B67519">
        <w:rPr>
          <w:b w:val="0"/>
          <w:bCs w:val="0"/>
          <w:sz w:val="24"/>
          <w:szCs w:val="28"/>
        </w:rPr>
        <w:fldChar w:fldCharType="end"/>
      </w:r>
      <w:r w:rsidRPr="00614B33">
        <w:rPr>
          <w:b w:val="0"/>
          <w:bCs w:val="0"/>
          <w:sz w:val="24"/>
          <w:szCs w:val="28"/>
        </w:rPr>
        <w:t>: Notification page</w:t>
      </w:r>
      <w:bookmarkEnd w:id="344"/>
    </w:p>
    <w:p w14:paraId="54FC21A8" w14:textId="77777777" w:rsidR="00614B33" w:rsidRDefault="00614B33" w:rsidP="00CB11E1">
      <w:pPr>
        <w:pStyle w:val="TXTParagraph"/>
      </w:pPr>
    </w:p>
    <w:p w14:paraId="2E0D7A8A" w14:textId="37EBFBFD" w:rsidR="00760876" w:rsidRDefault="000E63F0" w:rsidP="00614B33">
      <w:pPr>
        <w:pStyle w:val="TXTParagraph"/>
      </w:pPr>
      <w:r>
        <w:t xml:space="preserve">According to </w:t>
      </w:r>
      <w:r w:rsidR="00497CF0">
        <w:t xml:space="preserve">Figure 3.11, both interfaces represent the athlete notification page (left picture) and the staff notification page (right page). </w:t>
      </w:r>
      <w:r w:rsidR="00CB11E1">
        <w:t xml:space="preserve">For notification page, Athletes and staffs can see the top right button in homepage that have bell button, </w:t>
      </w:r>
      <w:r w:rsidR="00760876">
        <w:t>it</w:t>
      </w:r>
      <w:r w:rsidR="00CB11E1">
        <w:t xml:space="preserve"> is notification button. </w:t>
      </w:r>
      <w:r w:rsidR="00CB11E1" w:rsidRPr="00CB11E1">
        <w:t>The alarm button properties of both parties are different as follows</w:t>
      </w:r>
      <w:r w:rsidR="00614B33">
        <w:t>:</w:t>
      </w:r>
    </w:p>
    <w:p w14:paraId="115690C7" w14:textId="29432565" w:rsidR="00614B33" w:rsidRPr="00614B33" w:rsidRDefault="00CB11E1">
      <w:pPr>
        <w:pStyle w:val="TXTParagraph"/>
        <w:numPr>
          <w:ilvl w:val="0"/>
          <w:numId w:val="24"/>
        </w:numPr>
        <w:rPr>
          <w:b/>
          <w:bCs/>
        </w:rPr>
      </w:pPr>
      <w:r w:rsidRPr="00614B33">
        <w:rPr>
          <w:b/>
          <w:bCs/>
        </w:rPr>
        <w:t>Athlet</w:t>
      </w:r>
      <w:r w:rsidR="00F8447E" w:rsidRPr="00614B33">
        <w:rPr>
          <w:b/>
          <w:bCs/>
        </w:rPr>
        <w:t>e</w:t>
      </w:r>
      <w:r w:rsidRPr="00614B33">
        <w:rPr>
          <w:b/>
          <w:bCs/>
        </w:rPr>
        <w:t>’s notification</w:t>
      </w:r>
      <w:r w:rsidR="00614B33">
        <w:rPr>
          <w:b/>
          <w:bCs/>
        </w:rPr>
        <w:t xml:space="preserve"> (Left picture)</w:t>
      </w:r>
    </w:p>
    <w:p w14:paraId="1BEA4D64" w14:textId="13257AE1" w:rsidR="00F8447E" w:rsidRDefault="00F8447E" w:rsidP="00614B33">
      <w:pPr>
        <w:pStyle w:val="TXTParagraph"/>
        <w:ind w:left="1440" w:firstLine="0"/>
      </w:pPr>
      <w:r w:rsidRPr="00F8447E">
        <w:t>It notifies the message that the staff or medical team sent to that athlete</w:t>
      </w:r>
      <w:r>
        <w:t>.</w:t>
      </w:r>
    </w:p>
    <w:p w14:paraId="51FE70A7" w14:textId="77777777" w:rsidR="00862459" w:rsidRDefault="00F8447E">
      <w:pPr>
        <w:pStyle w:val="TXTParagraph"/>
        <w:numPr>
          <w:ilvl w:val="0"/>
          <w:numId w:val="24"/>
        </w:numPr>
        <w:rPr>
          <w:b/>
          <w:bCs/>
        </w:rPr>
      </w:pPr>
      <w:r w:rsidRPr="00614B33">
        <w:rPr>
          <w:b/>
          <w:bCs/>
        </w:rPr>
        <w:t>Staff’s notification</w:t>
      </w:r>
      <w:r w:rsidR="00862459">
        <w:rPr>
          <w:b/>
          <w:bCs/>
        </w:rPr>
        <w:t xml:space="preserve"> (Right picture)</w:t>
      </w:r>
    </w:p>
    <w:p w14:paraId="0F1C16D1" w14:textId="49B2277D" w:rsidR="006A20E8" w:rsidRDefault="00F8447E" w:rsidP="00862459">
      <w:pPr>
        <w:pStyle w:val="TXTParagraph"/>
        <w:ind w:left="1440" w:firstLine="0"/>
      </w:pPr>
      <w:r w:rsidRPr="00F8447E">
        <w:t>It notifies the cases that the athlete has completed the questionnaire and the points are due to be recorded by the medical team which the medical team can accept cases by pressing the plus button and reading the description above the button.</w:t>
      </w:r>
    </w:p>
    <w:p w14:paraId="52A1CCFC" w14:textId="77777777" w:rsidR="00862459" w:rsidRPr="00862459" w:rsidRDefault="00862459" w:rsidP="00862459">
      <w:pPr>
        <w:pStyle w:val="TXTParagraph"/>
        <w:ind w:left="1440" w:firstLine="0"/>
        <w:rPr>
          <w:b/>
          <w:bCs/>
        </w:rPr>
      </w:pPr>
    </w:p>
    <w:p w14:paraId="388B5C9F" w14:textId="212D1AD9" w:rsidR="006A20E8" w:rsidRDefault="006A20E8" w:rsidP="006A20E8">
      <w:pPr>
        <w:pStyle w:val="TXTParagraph"/>
        <w:ind w:firstLine="0"/>
        <w:jc w:val="center"/>
      </w:pPr>
      <w:r>
        <w:rPr>
          <w:noProof/>
        </w:rPr>
        <w:drawing>
          <wp:inline distT="0" distB="0" distL="0" distR="0" wp14:anchorId="499E7B2F" wp14:editId="7790BF7D">
            <wp:extent cx="2230583" cy="4827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97871" cy="4972798"/>
                    </a:xfrm>
                    <a:prstGeom prst="rect">
                      <a:avLst/>
                    </a:prstGeom>
                  </pic:spPr>
                </pic:pic>
              </a:graphicData>
            </a:graphic>
          </wp:inline>
        </w:drawing>
      </w:r>
      <w:r w:rsidR="00862459">
        <w:tab/>
      </w:r>
      <w:r w:rsidR="00862459">
        <w:rPr>
          <w:noProof/>
        </w:rPr>
        <w:drawing>
          <wp:inline distT="0" distB="0" distL="0" distR="0" wp14:anchorId="493B99B1" wp14:editId="6F22D20F">
            <wp:extent cx="2240305" cy="48482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09628" cy="4998246"/>
                    </a:xfrm>
                    <a:prstGeom prst="rect">
                      <a:avLst/>
                    </a:prstGeom>
                  </pic:spPr>
                </pic:pic>
              </a:graphicData>
            </a:graphic>
          </wp:inline>
        </w:drawing>
      </w:r>
    </w:p>
    <w:p w14:paraId="5A6BAFDA" w14:textId="11E397F6" w:rsidR="00862459" w:rsidRDefault="00862459" w:rsidP="00862459">
      <w:pPr>
        <w:pStyle w:val="Caption"/>
        <w:jc w:val="center"/>
        <w:rPr>
          <w:b w:val="0"/>
          <w:bCs w:val="0"/>
          <w:sz w:val="24"/>
          <w:szCs w:val="28"/>
        </w:rPr>
      </w:pPr>
      <w:bookmarkStart w:id="345" w:name="_Toc120563145"/>
      <w:r w:rsidRPr="00862459">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12</w:t>
      </w:r>
      <w:r w:rsidR="00B67519">
        <w:rPr>
          <w:b w:val="0"/>
          <w:bCs w:val="0"/>
          <w:sz w:val="24"/>
          <w:szCs w:val="28"/>
        </w:rPr>
        <w:fldChar w:fldCharType="end"/>
      </w:r>
      <w:r w:rsidRPr="00862459">
        <w:rPr>
          <w:b w:val="0"/>
          <w:bCs w:val="0"/>
          <w:sz w:val="24"/>
          <w:szCs w:val="28"/>
        </w:rPr>
        <w:t>: History page</w:t>
      </w:r>
      <w:bookmarkEnd w:id="345"/>
    </w:p>
    <w:p w14:paraId="11EF59D0" w14:textId="77777777" w:rsidR="00497CF0" w:rsidRPr="00497CF0" w:rsidRDefault="00497CF0" w:rsidP="00497CF0"/>
    <w:p w14:paraId="18DCBE0C" w14:textId="77777777" w:rsidR="000E63F0" w:rsidRDefault="000E63F0" w:rsidP="000E63F0">
      <w:pPr>
        <w:pStyle w:val="TXTParagraph"/>
      </w:pPr>
      <w:r>
        <w:t xml:space="preserve">According to Figure 3.12, both interfaces represent the athlete history page (left picture) and the staff history page (right picture). </w:t>
      </w:r>
      <w:r w:rsidR="00862459">
        <w:t>Athlete and staff have the history button that e</w:t>
      </w:r>
      <w:r w:rsidR="00862459" w:rsidRPr="006A20E8">
        <w:t>ach position when pressing the history data button is different</w:t>
      </w:r>
      <w:r w:rsidR="00862459">
        <w:t xml:space="preserve"> as follows:</w:t>
      </w:r>
    </w:p>
    <w:p w14:paraId="183D4A3D" w14:textId="2330297D" w:rsidR="000E63F0" w:rsidRPr="00497CF0" w:rsidRDefault="006A20E8">
      <w:pPr>
        <w:pStyle w:val="TXTParagraph"/>
        <w:numPr>
          <w:ilvl w:val="0"/>
          <w:numId w:val="24"/>
        </w:numPr>
        <w:rPr>
          <w:b/>
          <w:bCs/>
        </w:rPr>
      </w:pPr>
      <w:r w:rsidRPr="00497CF0">
        <w:rPr>
          <w:b/>
          <w:bCs/>
        </w:rPr>
        <w:t>Athlete</w:t>
      </w:r>
      <w:r w:rsidR="000E63F0" w:rsidRPr="00497CF0">
        <w:rPr>
          <w:b/>
          <w:bCs/>
        </w:rPr>
        <w:t xml:space="preserve">’s history </w:t>
      </w:r>
      <w:r w:rsidR="00497CF0" w:rsidRPr="00497CF0">
        <w:rPr>
          <w:b/>
          <w:bCs/>
        </w:rPr>
        <w:t>(Left picture)</w:t>
      </w:r>
    </w:p>
    <w:p w14:paraId="582D79AE" w14:textId="247252AE" w:rsidR="00772B1A" w:rsidRDefault="000E63F0" w:rsidP="00497CF0">
      <w:pPr>
        <w:pStyle w:val="TXTParagraph"/>
        <w:ind w:left="1440" w:firstLine="0"/>
      </w:pPr>
      <w:r>
        <w:tab/>
      </w:r>
      <w:r w:rsidR="006A20E8">
        <w:t>It shows the history of the questionnaires that athletes do it. It shows the questionnaire score, questionnaire type, health symptom or injured body, and date and time of the questionnaire.</w:t>
      </w:r>
      <w:r w:rsidR="009730EE">
        <w:rPr>
          <w:noProof/>
        </w:rPr>
        <w:t xml:space="preserve">  </w:t>
      </w:r>
    </w:p>
    <w:p w14:paraId="143CD7DD" w14:textId="77777777" w:rsidR="00497CF0" w:rsidRDefault="00772B1A">
      <w:pPr>
        <w:pStyle w:val="TXTParagraph"/>
        <w:numPr>
          <w:ilvl w:val="0"/>
          <w:numId w:val="24"/>
        </w:numPr>
        <w:rPr>
          <w:b/>
          <w:bCs/>
        </w:rPr>
      </w:pPr>
      <w:r w:rsidRPr="00497CF0">
        <w:rPr>
          <w:b/>
          <w:bCs/>
        </w:rPr>
        <w:t>Staff</w:t>
      </w:r>
      <w:r w:rsidR="00497CF0" w:rsidRPr="00497CF0">
        <w:rPr>
          <w:b/>
          <w:bCs/>
        </w:rPr>
        <w:t>’s history (Right picture)</w:t>
      </w:r>
    </w:p>
    <w:p w14:paraId="0C792D94" w14:textId="081CB323" w:rsidR="00772B1A" w:rsidRPr="00497CF0" w:rsidRDefault="00497CF0" w:rsidP="00497CF0">
      <w:pPr>
        <w:pStyle w:val="TXTParagraph"/>
        <w:ind w:left="1440" w:firstLine="0"/>
        <w:rPr>
          <w:b/>
          <w:bCs/>
        </w:rPr>
      </w:pPr>
      <w:r>
        <w:rPr>
          <w:b/>
          <w:bCs/>
        </w:rPr>
        <w:tab/>
      </w:r>
      <w:r w:rsidR="00772B1A" w:rsidRPr="00772B1A">
        <w:t>It shows report completed by staff which shows data card with report type, sport</w:t>
      </w:r>
      <w:r w:rsidR="00772B1A">
        <w:t>, and date and time of the finished report.</w:t>
      </w:r>
    </w:p>
    <w:p w14:paraId="6D08FDCA" w14:textId="188F0712" w:rsidR="008849A2" w:rsidRDefault="008849A2" w:rsidP="008849A2">
      <w:pPr>
        <w:pStyle w:val="TXTParagraph"/>
        <w:ind w:firstLine="0"/>
        <w:jc w:val="center"/>
      </w:pPr>
      <w:r>
        <w:rPr>
          <w:noProof/>
        </w:rPr>
        <w:lastRenderedPageBreak/>
        <w:drawing>
          <wp:inline distT="0" distB="0" distL="0" distR="0" wp14:anchorId="75686030" wp14:editId="1A53CDD9">
            <wp:extent cx="2589246" cy="560335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95148" cy="5616130"/>
                    </a:xfrm>
                    <a:prstGeom prst="rect">
                      <a:avLst/>
                    </a:prstGeom>
                  </pic:spPr>
                </pic:pic>
              </a:graphicData>
            </a:graphic>
          </wp:inline>
        </w:drawing>
      </w:r>
    </w:p>
    <w:p w14:paraId="420EF4D6" w14:textId="68041BCF" w:rsidR="00415F0A" w:rsidRDefault="00415F0A" w:rsidP="00415F0A">
      <w:pPr>
        <w:pStyle w:val="Caption"/>
        <w:jc w:val="center"/>
        <w:rPr>
          <w:b w:val="0"/>
          <w:bCs w:val="0"/>
          <w:sz w:val="24"/>
          <w:szCs w:val="24"/>
        </w:rPr>
      </w:pPr>
      <w:bookmarkStart w:id="346" w:name="_Toc120563146"/>
      <w:r w:rsidRPr="00415F0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3</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13</w:t>
      </w:r>
      <w:r w:rsidR="00B67519">
        <w:rPr>
          <w:b w:val="0"/>
          <w:bCs w:val="0"/>
          <w:sz w:val="24"/>
          <w:szCs w:val="24"/>
        </w:rPr>
        <w:fldChar w:fldCharType="end"/>
      </w:r>
      <w:r w:rsidRPr="00415F0A">
        <w:rPr>
          <w:b w:val="0"/>
          <w:bCs w:val="0"/>
          <w:sz w:val="24"/>
          <w:szCs w:val="24"/>
        </w:rPr>
        <w:t>: Staff’s case page</w:t>
      </w:r>
      <w:bookmarkEnd w:id="346"/>
    </w:p>
    <w:p w14:paraId="21116B8F" w14:textId="77777777" w:rsidR="00415F0A" w:rsidRPr="00415F0A" w:rsidRDefault="00415F0A" w:rsidP="00415F0A"/>
    <w:p w14:paraId="7541A79C" w14:textId="4ED0D3E8" w:rsidR="008849A2" w:rsidRDefault="00415F0A" w:rsidP="008849A2">
      <w:pPr>
        <w:pStyle w:val="TXTParagraph"/>
      </w:pPr>
      <w:r>
        <w:t>Figure 3.13</w:t>
      </w:r>
      <w:r w:rsidR="008849A2">
        <w:t xml:space="preserve"> shows the cases that staff receive in the notification. When staff click plus button in notification, </w:t>
      </w:r>
      <w:r>
        <w:t xml:space="preserve">the received case will show in the case page with red line tag. </w:t>
      </w:r>
      <w:r w:rsidR="008849A2">
        <w:t xml:space="preserve">If staffs finish the </w:t>
      </w:r>
      <w:r>
        <w:t>received case</w:t>
      </w:r>
      <w:r w:rsidR="008849A2">
        <w:t xml:space="preserve">, </w:t>
      </w:r>
      <w:r>
        <w:t>the case will</w:t>
      </w:r>
      <w:r w:rsidR="008849A2">
        <w:t xml:space="preserve"> change the red line</w:t>
      </w:r>
      <w:r>
        <w:t xml:space="preserve"> tag</w:t>
      </w:r>
      <w:r w:rsidR="008849A2">
        <w:t xml:space="preserve"> to green line</w:t>
      </w:r>
      <w:r>
        <w:t xml:space="preserve"> tag</w:t>
      </w:r>
      <w:r w:rsidR="008849A2">
        <w:t xml:space="preserve">. </w:t>
      </w:r>
      <w:r>
        <w:t>Cards in the case page</w:t>
      </w:r>
      <w:r w:rsidR="008849A2">
        <w:t xml:space="preserve"> show </w:t>
      </w:r>
      <w:r>
        <w:t>several information, for instance,</w:t>
      </w:r>
      <w:r w:rsidR="008849A2">
        <w:t xml:space="preserve"> the </w:t>
      </w:r>
      <w:r>
        <w:t>received case history</w:t>
      </w:r>
      <w:r w:rsidR="008849A2">
        <w:t>,</w:t>
      </w:r>
      <w:r>
        <w:t xml:space="preserve"> case’s </w:t>
      </w:r>
      <w:r w:rsidR="0023415E">
        <w:t>score, problem</w:t>
      </w:r>
      <w:r w:rsidR="008849A2">
        <w:t xml:space="preserve"> typ</w:t>
      </w:r>
      <w:r>
        <w:t>e, and others</w:t>
      </w:r>
      <w:r w:rsidR="008849A2">
        <w:t>.</w:t>
      </w:r>
    </w:p>
    <w:p w14:paraId="69D501B2" w14:textId="77777777" w:rsidR="008849A2" w:rsidRDefault="008849A2" w:rsidP="008849A2">
      <w:pPr>
        <w:pStyle w:val="TXTParagraph"/>
        <w:ind w:left="1080" w:firstLine="0"/>
      </w:pPr>
    </w:p>
    <w:p w14:paraId="5A32502A" w14:textId="31CBA8CD" w:rsidR="00C51B0C" w:rsidRPr="001F08EA" w:rsidRDefault="00C51B0C" w:rsidP="004839B1">
      <w:pPr>
        <w:pStyle w:val="Caption"/>
      </w:pPr>
      <w:r>
        <w:br w:type="page"/>
      </w:r>
    </w:p>
    <w:p w14:paraId="573A46C7" w14:textId="77777777" w:rsidR="00C51B0C" w:rsidRDefault="00C51B0C" w:rsidP="00C51B0C">
      <w:pPr>
        <w:sectPr w:rsidR="00C51B0C" w:rsidSect="00EE3C46">
          <w:headerReference w:type="even" r:id="rId73"/>
          <w:headerReference w:type="default" r:id="rId74"/>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47" w:name="_Toc183509391"/>
      <w:bookmarkStart w:id="348" w:name="_Toc183534249"/>
      <w:bookmarkStart w:id="349" w:name="_Toc232925381"/>
      <w:bookmarkStart w:id="350" w:name="_Toc232925461"/>
      <w:bookmarkStart w:id="351" w:name="_Toc232926113"/>
      <w:bookmarkStart w:id="352"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53" w:name="_Toc165641819"/>
      <w:bookmarkStart w:id="354" w:name="_Toc166388918"/>
      <w:bookmarkStart w:id="355" w:name="_Toc120318164"/>
      <w:r>
        <w:t>Implementation</w:t>
      </w:r>
      <w:bookmarkEnd w:id="347"/>
      <w:bookmarkEnd w:id="348"/>
      <w:bookmarkEnd w:id="349"/>
      <w:bookmarkEnd w:id="350"/>
      <w:bookmarkEnd w:id="351"/>
      <w:bookmarkEnd w:id="352"/>
      <w:bookmarkEnd w:id="353"/>
      <w:bookmarkEnd w:id="354"/>
      <w:bookmarkEnd w:id="355"/>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56" w:name="_Toc165641820"/>
      <w:bookmarkStart w:id="357" w:name="_Toc166388919"/>
      <w:bookmarkStart w:id="358" w:name="_Toc183509392"/>
      <w:bookmarkStart w:id="359" w:name="_Toc183509469"/>
      <w:bookmarkStart w:id="360" w:name="_Toc183534021"/>
      <w:bookmarkStart w:id="361" w:name="_Toc183534250"/>
      <w:bookmarkStart w:id="362" w:name="_Toc232925382"/>
      <w:bookmarkStart w:id="363" w:name="_Toc232925462"/>
      <w:bookmarkStart w:id="364" w:name="_Toc232926022"/>
      <w:bookmarkStart w:id="365" w:name="_Toc232926114"/>
      <w:bookmarkStart w:id="366" w:name="_Toc232926237"/>
      <w:bookmarkStart w:id="367" w:name="_Toc120318165"/>
      <w:r>
        <w:t>Hardware and System Environment</w:t>
      </w:r>
      <w:bookmarkEnd w:id="356"/>
      <w:bookmarkEnd w:id="357"/>
      <w:bookmarkEnd w:id="358"/>
      <w:bookmarkEnd w:id="359"/>
      <w:bookmarkEnd w:id="360"/>
      <w:bookmarkEnd w:id="361"/>
      <w:bookmarkEnd w:id="362"/>
      <w:bookmarkEnd w:id="363"/>
      <w:bookmarkEnd w:id="364"/>
      <w:bookmarkEnd w:id="365"/>
      <w:bookmarkEnd w:id="366"/>
      <w:bookmarkEnd w:id="367"/>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68" w:name="_Toc165641821"/>
      <w:bookmarkStart w:id="369" w:name="_Toc166388920"/>
      <w:bookmarkStart w:id="370" w:name="_Toc183509393"/>
      <w:bookmarkStart w:id="371" w:name="_Toc183509470"/>
      <w:bookmarkStart w:id="372" w:name="_Toc183534022"/>
      <w:bookmarkStart w:id="373" w:name="_Toc183534251"/>
      <w:bookmarkStart w:id="374" w:name="_Toc232925383"/>
      <w:bookmarkStart w:id="375" w:name="_Toc232925463"/>
      <w:bookmarkStart w:id="376" w:name="_Toc232926023"/>
      <w:bookmarkStart w:id="377" w:name="_Toc232926115"/>
      <w:bookmarkStart w:id="378" w:name="_Toc232926238"/>
      <w:bookmarkStart w:id="379" w:name="_Toc120318166"/>
      <w:r>
        <w:lastRenderedPageBreak/>
        <w:t>Implementation Guide and Technique</w:t>
      </w:r>
      <w:bookmarkEnd w:id="368"/>
      <w:bookmarkEnd w:id="369"/>
      <w:bookmarkEnd w:id="370"/>
      <w:bookmarkEnd w:id="371"/>
      <w:bookmarkEnd w:id="372"/>
      <w:bookmarkEnd w:id="373"/>
      <w:bookmarkEnd w:id="374"/>
      <w:bookmarkEnd w:id="375"/>
      <w:bookmarkEnd w:id="376"/>
      <w:bookmarkEnd w:id="377"/>
      <w:bookmarkEnd w:id="378"/>
      <w:r>
        <w:t>s</w:t>
      </w:r>
      <w:bookmarkEnd w:id="379"/>
    </w:p>
    <w:p w14:paraId="083FDF89" w14:textId="3CFCB7AC" w:rsidR="00C51B0C" w:rsidRDefault="0004033D" w:rsidP="003D592C">
      <w:pPr>
        <w:pStyle w:val="Heading3"/>
        <w:numPr>
          <w:ilvl w:val="2"/>
          <w:numId w:val="1"/>
        </w:numPr>
      </w:pPr>
      <w:bookmarkStart w:id="380" w:name="_Toc120318167"/>
      <w:r>
        <w:t>&lt;Guide/Technique/Know-how&gt;</w:t>
      </w:r>
      <w:bookmarkEnd w:id="380"/>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81" w:name="_Toc120318168"/>
      <w:r>
        <w:t>&lt;</w:t>
      </w:r>
      <w:r w:rsidRPr="0004033D">
        <w:t xml:space="preserve"> </w:t>
      </w:r>
      <w:r>
        <w:t>Guide/Technique/Know-how&gt;</w:t>
      </w:r>
      <w:bookmarkEnd w:id="381"/>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75"/>
          <w:headerReference w:type="default" r:id="rId76"/>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82" w:name="_Toc183509403"/>
      <w:bookmarkStart w:id="383" w:name="_Toc183534261"/>
      <w:bookmarkStart w:id="384" w:name="_Toc232925386"/>
      <w:bookmarkStart w:id="385" w:name="_Toc232925466"/>
      <w:bookmarkStart w:id="386" w:name="_Toc232926118"/>
      <w:bookmarkStart w:id="387"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88" w:name="_Toc120318169"/>
      <w:r>
        <w:t>Testing and Evaluation</w:t>
      </w:r>
      <w:bookmarkEnd w:id="388"/>
      <w:r>
        <w:t xml:space="preserve"> </w:t>
      </w:r>
      <w:bookmarkEnd w:id="382"/>
      <w:bookmarkEnd w:id="383"/>
      <w:bookmarkEnd w:id="384"/>
      <w:bookmarkEnd w:id="385"/>
      <w:bookmarkEnd w:id="386"/>
      <w:bookmarkEnd w:id="387"/>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89" w:name="_Toc183509404"/>
      <w:bookmarkStart w:id="390" w:name="_Toc183509475"/>
      <w:bookmarkStart w:id="391" w:name="_Toc183534032"/>
      <w:bookmarkStart w:id="392" w:name="_Toc183534262"/>
      <w:bookmarkStart w:id="393" w:name="_Toc232925387"/>
      <w:bookmarkStart w:id="394" w:name="_Toc232925467"/>
      <w:bookmarkStart w:id="395" w:name="_Toc232926026"/>
      <w:bookmarkStart w:id="396" w:name="_Toc232926119"/>
      <w:bookmarkStart w:id="397" w:name="_Toc232926242"/>
      <w:bookmarkStart w:id="398" w:name="_Toc120318170"/>
      <w:r>
        <w:t>Unit Test</w:t>
      </w:r>
      <w:bookmarkEnd w:id="389"/>
      <w:bookmarkEnd w:id="390"/>
      <w:bookmarkEnd w:id="391"/>
      <w:bookmarkEnd w:id="392"/>
      <w:bookmarkEnd w:id="393"/>
      <w:bookmarkEnd w:id="394"/>
      <w:bookmarkEnd w:id="395"/>
      <w:bookmarkEnd w:id="396"/>
      <w:bookmarkEnd w:id="397"/>
      <w:r>
        <w:t>s</w:t>
      </w:r>
      <w:bookmarkEnd w:id="398"/>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99" w:name="_Toc183509405"/>
      <w:bookmarkStart w:id="400" w:name="_Toc183509476"/>
      <w:bookmarkStart w:id="401" w:name="_Toc183534033"/>
      <w:bookmarkStart w:id="402" w:name="_Toc183534263"/>
      <w:bookmarkStart w:id="403" w:name="_Toc232925388"/>
      <w:bookmarkStart w:id="404" w:name="_Toc232925468"/>
      <w:bookmarkStart w:id="405" w:name="_Toc232926027"/>
      <w:bookmarkStart w:id="406" w:name="_Toc232926120"/>
      <w:bookmarkStart w:id="407" w:name="_Toc232926243"/>
      <w:bookmarkStart w:id="408" w:name="_Toc120318171"/>
      <w:r>
        <w:t xml:space="preserve">Test Performed on </w:t>
      </w:r>
      <w:bookmarkEnd w:id="399"/>
      <w:bookmarkEnd w:id="400"/>
      <w:bookmarkEnd w:id="401"/>
      <w:bookmarkEnd w:id="402"/>
      <w:r w:rsidR="0004033D">
        <w:t>&lt;Process Number&gt; &lt;Process Name&gt;</w:t>
      </w:r>
      <w:bookmarkEnd w:id="403"/>
      <w:bookmarkEnd w:id="404"/>
      <w:bookmarkEnd w:id="405"/>
      <w:bookmarkEnd w:id="406"/>
      <w:bookmarkEnd w:id="407"/>
      <w:bookmarkEnd w:id="408"/>
    </w:p>
    <w:p w14:paraId="0241651A" w14:textId="3D8CD012" w:rsidR="00C51B0C" w:rsidRPr="00081E15" w:rsidRDefault="00C51B0C" w:rsidP="00C51B0C">
      <w:pPr>
        <w:pStyle w:val="Caption"/>
        <w:rPr>
          <w:b w:val="0"/>
          <w:bCs w:val="0"/>
          <w:sz w:val="24"/>
          <w:szCs w:val="24"/>
        </w:rPr>
      </w:pPr>
      <w:bookmarkStart w:id="409" w:name="_Toc120563130"/>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w:t>
      </w:r>
      <w:r w:rsidR="00BA32A7">
        <w:rPr>
          <w:b w:val="0"/>
          <w:bCs w:val="0"/>
          <w:sz w:val="24"/>
          <w:szCs w:val="24"/>
        </w:rPr>
        <w:fldChar w:fldCharType="end"/>
      </w:r>
      <w:r w:rsidRPr="00081E15">
        <w:rPr>
          <w:b w:val="0"/>
          <w:bCs w:val="0"/>
          <w:sz w:val="24"/>
          <w:szCs w:val="24"/>
        </w:rPr>
        <w:t xml:space="preserve">: </w:t>
      </w:r>
      <w:bookmarkStart w:id="410"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9"/>
      <w:r w:rsidRPr="00081E15">
        <w:rPr>
          <w:b w:val="0"/>
          <w:bCs w:val="0"/>
          <w:sz w:val="24"/>
          <w:szCs w:val="24"/>
        </w:rPr>
        <w:fldChar w:fldCharType="end"/>
      </w:r>
      <w:bookmarkEnd w:id="410"/>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411" w:name="_Toc183509406"/>
      <w:bookmarkStart w:id="412" w:name="_Toc183509477"/>
      <w:bookmarkStart w:id="413" w:name="_Toc183534034"/>
      <w:bookmarkStart w:id="414" w:name="_Toc183534264"/>
      <w:bookmarkStart w:id="415" w:name="_Toc232925389"/>
      <w:bookmarkStart w:id="416" w:name="_Toc232925469"/>
      <w:bookmarkStart w:id="417" w:name="_Toc232926028"/>
      <w:bookmarkStart w:id="418" w:name="_Toc232926121"/>
      <w:bookmarkStart w:id="419" w:name="_Toc232926244"/>
      <w:bookmarkStart w:id="420" w:name="_Toc120318172"/>
      <w:r>
        <w:t xml:space="preserve">Test Performed on </w:t>
      </w:r>
      <w:bookmarkEnd w:id="411"/>
      <w:bookmarkEnd w:id="412"/>
      <w:bookmarkEnd w:id="413"/>
      <w:bookmarkEnd w:id="414"/>
      <w:bookmarkEnd w:id="415"/>
      <w:bookmarkEnd w:id="416"/>
      <w:bookmarkEnd w:id="417"/>
      <w:bookmarkEnd w:id="418"/>
      <w:bookmarkEnd w:id="419"/>
      <w:r w:rsidR="0004033D">
        <w:t>&lt;Process Number&gt; &lt;Process Name&gt;</w:t>
      </w:r>
      <w:bookmarkEnd w:id="420"/>
    </w:p>
    <w:p w14:paraId="0834EF6A" w14:textId="0914E581" w:rsidR="00C51B0C" w:rsidRPr="00081E15" w:rsidRDefault="00C51B0C" w:rsidP="00C51B0C">
      <w:pPr>
        <w:pStyle w:val="Caption"/>
        <w:rPr>
          <w:b w:val="0"/>
          <w:bCs w:val="0"/>
          <w:sz w:val="24"/>
          <w:szCs w:val="24"/>
        </w:rPr>
      </w:pPr>
      <w:bookmarkStart w:id="421" w:name="_Toc120563131"/>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21"/>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22" w:name="_Toc183509408"/>
      <w:bookmarkStart w:id="423" w:name="_Toc183509479"/>
      <w:bookmarkStart w:id="424" w:name="_Toc183534036"/>
      <w:bookmarkStart w:id="425" w:name="_Toc183534266"/>
      <w:bookmarkStart w:id="426" w:name="_Toc232925391"/>
      <w:bookmarkStart w:id="427" w:name="_Toc232925471"/>
      <w:bookmarkStart w:id="428" w:name="_Toc232926030"/>
      <w:bookmarkStart w:id="429" w:name="_Toc232926123"/>
      <w:bookmarkStart w:id="430" w:name="_Toc232926246"/>
      <w:bookmarkStart w:id="431" w:name="_Toc120318173"/>
      <w:r>
        <w:t>System Integration Test</w:t>
      </w:r>
      <w:bookmarkEnd w:id="422"/>
      <w:bookmarkEnd w:id="423"/>
      <w:bookmarkEnd w:id="424"/>
      <w:bookmarkEnd w:id="425"/>
      <w:bookmarkEnd w:id="426"/>
      <w:bookmarkEnd w:id="427"/>
      <w:bookmarkEnd w:id="428"/>
      <w:bookmarkEnd w:id="429"/>
      <w:bookmarkEnd w:id="430"/>
      <w:bookmarkEnd w:id="431"/>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32" w:name="_Toc183509409"/>
      <w:bookmarkStart w:id="433" w:name="_Toc183509480"/>
      <w:bookmarkStart w:id="434" w:name="_Toc183534037"/>
      <w:bookmarkStart w:id="435" w:name="_Toc183534267"/>
      <w:bookmarkStart w:id="436" w:name="_Toc232925392"/>
      <w:bookmarkStart w:id="437" w:name="_Toc232925472"/>
      <w:bookmarkStart w:id="438" w:name="_Toc232926031"/>
      <w:bookmarkStart w:id="439" w:name="_Toc232926124"/>
      <w:bookmarkStart w:id="440" w:name="_Toc232926247"/>
      <w:bookmarkStart w:id="441" w:name="_Toc120318174"/>
      <w:r>
        <w:t>Test Scenario</w:t>
      </w:r>
      <w:bookmarkEnd w:id="432"/>
      <w:bookmarkEnd w:id="433"/>
      <w:bookmarkEnd w:id="434"/>
      <w:bookmarkEnd w:id="435"/>
      <w:bookmarkEnd w:id="436"/>
      <w:bookmarkEnd w:id="437"/>
      <w:bookmarkEnd w:id="438"/>
      <w:bookmarkEnd w:id="439"/>
      <w:bookmarkEnd w:id="440"/>
      <w:bookmarkEnd w:id="441"/>
    </w:p>
    <w:p w14:paraId="4F22219B" w14:textId="77777777" w:rsidR="00C51B0C" w:rsidRDefault="00C51B0C" w:rsidP="00C51B0C">
      <w:pPr>
        <w:pStyle w:val="TXTParagraph"/>
      </w:pPr>
      <w:proofErr w:type="gramStart"/>
      <w:r>
        <w:t>In order to</w:t>
      </w:r>
      <w:proofErr w:type="gramEnd"/>
      <w:r>
        <w:t xml:space="preserve">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 xml:space="preserve">Moreover, the test scenario can be used as a user guideline because it covers all the steps necessary </w:t>
      </w:r>
      <w:proofErr w:type="gramStart"/>
      <w:r>
        <w:t>in order to</w:t>
      </w:r>
      <w:proofErr w:type="gramEnd"/>
      <w:r>
        <w:t xml:space="preserve">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2" w:name="_Toc232926032"/>
      <w:r>
        <w:fldChar w:fldCharType="end"/>
      </w:r>
      <w:bookmarkEnd w:id="442"/>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3" w:name="_Toc232926033"/>
      <w:r>
        <w:fldChar w:fldCharType="end"/>
      </w:r>
      <w:bookmarkEnd w:id="443"/>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4" w:name="_Toc232926034"/>
      <w:r>
        <w:fldChar w:fldCharType="end"/>
      </w:r>
      <w:bookmarkEnd w:id="444"/>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5" w:name="_Toc232926035"/>
      <w:r>
        <w:fldChar w:fldCharType="end"/>
      </w:r>
      <w:bookmarkEnd w:id="445"/>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6" w:name="_Toc232926036"/>
      <w:r>
        <w:fldChar w:fldCharType="end"/>
      </w:r>
      <w:bookmarkEnd w:id="446"/>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77"/>
          <w:headerReference w:type="default" r:id="rId78"/>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47" w:name="_Toc183509415"/>
      <w:bookmarkStart w:id="448" w:name="_Toc183534273"/>
      <w:bookmarkStart w:id="449" w:name="_Toc232925393"/>
      <w:bookmarkStart w:id="450" w:name="_Toc232925473"/>
      <w:bookmarkStart w:id="451" w:name="_Toc232926125"/>
      <w:bookmarkStart w:id="452" w:name="_Toc232926248"/>
      <w:r>
        <w:lastRenderedPageBreak/>
        <w:t>CHAPTER 6</w:t>
      </w:r>
    </w:p>
    <w:p w14:paraId="775E4A5F" w14:textId="77777777" w:rsidR="00C51B0C" w:rsidRDefault="00C51B0C" w:rsidP="003D592C">
      <w:pPr>
        <w:pStyle w:val="Heading1"/>
        <w:numPr>
          <w:ilvl w:val="0"/>
          <w:numId w:val="1"/>
        </w:numPr>
      </w:pPr>
      <w:bookmarkStart w:id="453" w:name="_Toc165641831"/>
      <w:bookmarkStart w:id="454" w:name="_Toc120318175"/>
      <w:r w:rsidRPr="00747C15">
        <w:t>Conclusions</w:t>
      </w:r>
      <w:bookmarkEnd w:id="447"/>
      <w:bookmarkEnd w:id="448"/>
      <w:bookmarkEnd w:id="449"/>
      <w:bookmarkEnd w:id="450"/>
      <w:bookmarkEnd w:id="451"/>
      <w:bookmarkEnd w:id="452"/>
      <w:bookmarkEnd w:id="453"/>
      <w:bookmarkEnd w:id="454"/>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55" w:name="_Toc165641832"/>
      <w:bookmarkStart w:id="456" w:name="_Toc183509416"/>
      <w:bookmarkStart w:id="457" w:name="_Toc183509481"/>
      <w:bookmarkStart w:id="458" w:name="_Toc183534043"/>
      <w:bookmarkStart w:id="459" w:name="_Toc183534274"/>
      <w:bookmarkStart w:id="460" w:name="_Toc232925394"/>
      <w:bookmarkStart w:id="461" w:name="_Toc232925474"/>
      <w:bookmarkStart w:id="462" w:name="_Toc232926037"/>
      <w:bookmarkStart w:id="463" w:name="_Toc232926126"/>
      <w:bookmarkStart w:id="464" w:name="_Toc232926249"/>
      <w:bookmarkStart w:id="465" w:name="_Toc120318176"/>
      <w:r>
        <w:t>Benefits</w:t>
      </w:r>
      <w:bookmarkEnd w:id="455"/>
      <w:bookmarkEnd w:id="456"/>
      <w:bookmarkEnd w:id="457"/>
      <w:bookmarkEnd w:id="458"/>
      <w:bookmarkEnd w:id="459"/>
      <w:bookmarkEnd w:id="460"/>
      <w:bookmarkEnd w:id="461"/>
      <w:bookmarkEnd w:id="462"/>
      <w:bookmarkEnd w:id="463"/>
      <w:bookmarkEnd w:id="464"/>
      <w:bookmarkEnd w:id="465"/>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66" w:name="_Toc165641833"/>
      <w:bookmarkStart w:id="467" w:name="_Toc183509417"/>
      <w:bookmarkStart w:id="468" w:name="_Toc183509482"/>
      <w:bookmarkStart w:id="469" w:name="_Toc183534044"/>
      <w:bookmarkStart w:id="470" w:name="_Toc183534275"/>
      <w:bookmarkStart w:id="471" w:name="_Toc232925395"/>
      <w:bookmarkStart w:id="472" w:name="_Toc232925475"/>
      <w:bookmarkStart w:id="473" w:name="_Toc232926038"/>
      <w:bookmarkStart w:id="474" w:name="_Toc232926127"/>
      <w:bookmarkStart w:id="475" w:name="_Toc232926250"/>
      <w:bookmarkStart w:id="476" w:name="_Toc120318177"/>
      <w:r>
        <w:t>Benefits to Project Developers</w:t>
      </w:r>
      <w:bookmarkEnd w:id="466"/>
      <w:bookmarkEnd w:id="467"/>
      <w:bookmarkEnd w:id="468"/>
      <w:bookmarkEnd w:id="469"/>
      <w:bookmarkEnd w:id="470"/>
      <w:bookmarkEnd w:id="471"/>
      <w:bookmarkEnd w:id="472"/>
      <w:bookmarkEnd w:id="473"/>
      <w:bookmarkEnd w:id="474"/>
      <w:bookmarkEnd w:id="475"/>
      <w:bookmarkEnd w:id="476"/>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77" w:name="_Toc165641834"/>
      <w:bookmarkStart w:id="478" w:name="_Toc183509418"/>
      <w:bookmarkStart w:id="479" w:name="_Toc183509483"/>
      <w:bookmarkStart w:id="480" w:name="_Toc183534045"/>
      <w:bookmarkStart w:id="481" w:name="_Toc183534276"/>
      <w:bookmarkStart w:id="482" w:name="_Toc232925396"/>
      <w:bookmarkStart w:id="483" w:name="_Toc232925476"/>
      <w:bookmarkStart w:id="484" w:name="_Toc232926039"/>
      <w:bookmarkStart w:id="485" w:name="_Toc232926128"/>
      <w:bookmarkStart w:id="486" w:name="_Toc232926251"/>
      <w:bookmarkStart w:id="487" w:name="_Toc120318178"/>
      <w:r>
        <w:t>Benefits to Users</w:t>
      </w:r>
      <w:bookmarkEnd w:id="477"/>
      <w:bookmarkEnd w:id="478"/>
      <w:bookmarkEnd w:id="479"/>
      <w:bookmarkEnd w:id="480"/>
      <w:bookmarkEnd w:id="481"/>
      <w:bookmarkEnd w:id="482"/>
      <w:bookmarkEnd w:id="483"/>
      <w:bookmarkEnd w:id="484"/>
      <w:bookmarkEnd w:id="485"/>
      <w:bookmarkEnd w:id="486"/>
      <w:bookmarkEnd w:id="487"/>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88" w:name="_Toc165641835"/>
      <w:bookmarkStart w:id="489" w:name="_Toc183509419"/>
      <w:bookmarkStart w:id="490" w:name="_Toc183509484"/>
      <w:bookmarkStart w:id="491" w:name="_Toc183534046"/>
      <w:bookmarkStart w:id="492" w:name="_Toc183534277"/>
      <w:bookmarkStart w:id="493" w:name="_Toc232925397"/>
      <w:bookmarkStart w:id="494" w:name="_Toc232925477"/>
      <w:bookmarkStart w:id="495" w:name="_Toc232926040"/>
      <w:bookmarkStart w:id="496" w:name="_Toc232926129"/>
      <w:bookmarkStart w:id="497" w:name="_Toc232926252"/>
      <w:bookmarkStart w:id="498" w:name="_Toc120318179"/>
      <w:r>
        <w:t>Problems and Limitations</w:t>
      </w:r>
      <w:bookmarkEnd w:id="488"/>
      <w:bookmarkEnd w:id="489"/>
      <w:bookmarkEnd w:id="490"/>
      <w:bookmarkEnd w:id="491"/>
      <w:bookmarkEnd w:id="492"/>
      <w:bookmarkEnd w:id="493"/>
      <w:bookmarkEnd w:id="494"/>
      <w:bookmarkEnd w:id="495"/>
      <w:bookmarkEnd w:id="496"/>
      <w:bookmarkEnd w:id="497"/>
      <w:bookmarkEnd w:id="498"/>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99" w:name="_Toc165641836"/>
      <w:bookmarkStart w:id="500" w:name="_Toc183509420"/>
      <w:bookmarkStart w:id="501" w:name="_Toc183509485"/>
      <w:bookmarkStart w:id="502" w:name="_Toc183534047"/>
      <w:bookmarkStart w:id="503" w:name="_Toc183534278"/>
      <w:bookmarkStart w:id="504" w:name="_Toc232925398"/>
      <w:bookmarkStart w:id="505" w:name="_Toc232925478"/>
      <w:bookmarkStart w:id="506" w:name="_Toc232926041"/>
      <w:bookmarkStart w:id="507" w:name="_Toc232926130"/>
      <w:bookmarkStart w:id="508" w:name="_Toc232926253"/>
      <w:bookmarkStart w:id="509" w:name="_Toc120318180"/>
      <w:r>
        <w:lastRenderedPageBreak/>
        <w:t>Future Work</w:t>
      </w:r>
      <w:bookmarkEnd w:id="499"/>
      <w:bookmarkEnd w:id="500"/>
      <w:bookmarkEnd w:id="501"/>
      <w:bookmarkEnd w:id="502"/>
      <w:bookmarkEnd w:id="503"/>
      <w:bookmarkEnd w:id="504"/>
      <w:bookmarkEnd w:id="505"/>
      <w:bookmarkEnd w:id="506"/>
      <w:bookmarkEnd w:id="507"/>
      <w:bookmarkEnd w:id="508"/>
      <w:bookmarkEnd w:id="509"/>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DF3DF87" w14:textId="77777777" w:rsidR="00C51B0C" w:rsidRDefault="00C51B0C" w:rsidP="00C51B0C">
      <w:pPr>
        <w:sectPr w:rsidR="00C51B0C" w:rsidSect="00EE3C46">
          <w:headerReference w:type="even" r:id="rId79"/>
          <w:headerReference w:type="default" r:id="rId80"/>
          <w:pgSz w:w="11906" w:h="16838" w:code="9"/>
          <w:pgMar w:top="2126" w:right="1418" w:bottom="1418" w:left="2126" w:header="720" w:footer="720" w:gutter="0"/>
          <w:cols w:space="720"/>
          <w:formProt w:val="0"/>
          <w:docGrid w:linePitch="360"/>
        </w:sectPr>
      </w:pPr>
    </w:p>
    <w:sdt>
      <w:sdtPr>
        <w:rPr>
          <w:b w:val="0"/>
          <w:bCs w:val="0"/>
          <w:caps w:val="0"/>
          <w:kern w:val="0"/>
          <w:sz w:val="24"/>
          <w:szCs w:val="28"/>
        </w:rPr>
        <w:id w:val="206299895"/>
        <w:docPartObj>
          <w:docPartGallery w:val="Bibliographies"/>
          <w:docPartUnique/>
        </w:docPartObj>
      </w:sdtPr>
      <w:sdtContent>
        <w:p w14:paraId="4C6A0CCC" w14:textId="5790244C" w:rsidR="00345BEF" w:rsidRDefault="00345BEF" w:rsidP="0034371D">
          <w:pPr>
            <w:pStyle w:val="Heading1"/>
            <w:spacing w:after="0"/>
          </w:pPr>
          <w:r>
            <w:t>References</w:t>
          </w:r>
        </w:p>
        <w:sdt>
          <w:sdtPr>
            <w:id w:val="111145805"/>
            <w:bibliography/>
          </w:sdtPr>
          <w:sdtContent>
            <w:p w14:paraId="69ECF5DA" w14:textId="77777777" w:rsidR="00345BEF" w:rsidRDefault="00345BEF">
              <w:pPr>
                <w:rPr>
                  <w:noProof/>
                  <w:sz w:val="20"/>
                  <w:szCs w:val="20"/>
                </w:rPr>
              </w:pPr>
              <w:r>
                <w:fldChar w:fldCharType="begin"/>
              </w:r>
              <w:r>
                <w:instrText xml:space="preserve"> BIBLIOGRAPHY </w:instrText>
              </w:r>
              <w:r>
                <w:fldChar w:fldCharType="separate"/>
              </w:r>
            </w:p>
            <w:tbl>
              <w:tblPr>
                <w:tblW w:w="5279" w:type="pct"/>
                <w:tblCellSpacing w:w="15" w:type="dxa"/>
                <w:tblCellMar>
                  <w:top w:w="15" w:type="dxa"/>
                  <w:left w:w="15" w:type="dxa"/>
                  <w:bottom w:w="15" w:type="dxa"/>
                  <w:right w:w="15" w:type="dxa"/>
                </w:tblCellMar>
                <w:tblLook w:val="04A0" w:firstRow="1" w:lastRow="0" w:firstColumn="1" w:lastColumn="0" w:noHBand="0" w:noVBand="1"/>
              </w:tblPr>
              <w:tblGrid>
                <w:gridCol w:w="355"/>
                <w:gridCol w:w="8594"/>
              </w:tblGrid>
              <w:tr w:rsidR="00345BEF" w14:paraId="1A66AC1C" w14:textId="77777777" w:rsidTr="0034371D">
                <w:trPr>
                  <w:divId w:val="2020543945"/>
                  <w:trHeight w:val="2473"/>
                  <w:tblCellSpacing w:w="15" w:type="dxa"/>
                </w:trPr>
                <w:tc>
                  <w:tcPr>
                    <w:tcW w:w="175" w:type="pct"/>
                    <w:hideMark/>
                  </w:tcPr>
                  <w:p w14:paraId="594A4CCD" w14:textId="5A7C343D" w:rsidR="00345BEF" w:rsidRDefault="00345BEF">
                    <w:pPr>
                      <w:pStyle w:val="Bibliography"/>
                      <w:rPr>
                        <w:rFonts w:cs="Times New Roman"/>
                        <w:noProof/>
                        <w:szCs w:val="24"/>
                      </w:rPr>
                    </w:pPr>
                    <w:r>
                      <w:rPr>
                        <w:noProof/>
                      </w:rPr>
                      <w:t xml:space="preserve">[1] </w:t>
                    </w:r>
                  </w:p>
                </w:tc>
                <w:tc>
                  <w:tcPr>
                    <w:tcW w:w="0" w:type="auto"/>
                    <w:hideMark/>
                  </w:tcPr>
                  <w:p w14:paraId="086A0073" w14:textId="4C0A341D" w:rsidR="0034371D" w:rsidRDefault="00345BEF" w:rsidP="0034371D">
                    <w:pPr>
                      <w:pStyle w:val="Bibliography"/>
                      <w:rPr>
                        <w:noProof/>
                      </w:rPr>
                    </w:pPr>
                    <w:r>
                      <w:rPr>
                        <w:noProof/>
                      </w:rPr>
                      <w:t>International Olympic Committee (IOC), "London 2012 Olympic Summer Games Injury &amp; Illness Surveillance Study," 2012. [Online]. Available: https://stillmed.olympic.org/media/Document%20Library/OlympicOrg/Games/Summer-Games/Games-London-2012-Olympic-Games/Anti-doping-and-Medical-Rules/Injury-and-Illness-Surveillance-Study-London-2012.pdf. [Accessed 20 November 2022].</w:t>
                    </w:r>
                  </w:p>
                  <w:p w14:paraId="12712A0B" w14:textId="43575523" w:rsidR="0034371D" w:rsidRPr="0034371D" w:rsidRDefault="0034371D" w:rsidP="0034371D"/>
                </w:tc>
              </w:tr>
              <w:tr w:rsidR="00345BEF" w14:paraId="308D5A0E" w14:textId="77777777" w:rsidTr="0034371D">
                <w:trPr>
                  <w:divId w:val="2020543945"/>
                  <w:trHeight w:val="1643"/>
                  <w:tblCellSpacing w:w="15" w:type="dxa"/>
                </w:trPr>
                <w:tc>
                  <w:tcPr>
                    <w:tcW w:w="175" w:type="pct"/>
                    <w:hideMark/>
                  </w:tcPr>
                  <w:p w14:paraId="6FE565EA" w14:textId="77777777" w:rsidR="00345BEF" w:rsidRDefault="00345BEF">
                    <w:pPr>
                      <w:pStyle w:val="Bibliography"/>
                      <w:rPr>
                        <w:noProof/>
                      </w:rPr>
                    </w:pPr>
                    <w:r>
                      <w:rPr>
                        <w:noProof/>
                      </w:rPr>
                      <w:t xml:space="preserve">[2] </w:t>
                    </w:r>
                  </w:p>
                </w:tc>
                <w:tc>
                  <w:tcPr>
                    <w:tcW w:w="0" w:type="auto"/>
                    <w:hideMark/>
                  </w:tcPr>
                  <w:p w14:paraId="4E83C79B" w14:textId="77777777" w:rsidR="00345BEF" w:rsidRDefault="00345BEF">
                    <w:pPr>
                      <w:pStyle w:val="Bibliography"/>
                      <w:rPr>
                        <w:noProof/>
                      </w:rPr>
                    </w:pPr>
                    <w:r>
                      <w:rPr>
                        <w:noProof/>
                      </w:rPr>
                      <w:t xml:space="preserve">K. Kaewkul, K. Chaijenkij and S. Tongsai, "Validity and Reliability of the Oslo Sports Trauma Research Center (OSTRC) Questionnaire on Overuse Injury and Health Problem in Thai Version," </w:t>
                    </w:r>
                    <w:r>
                      <w:rPr>
                        <w:i/>
                        <w:iCs/>
                        <w:noProof/>
                      </w:rPr>
                      <w:t xml:space="preserve">J Med Assoc Thai 2021, </w:t>
                    </w:r>
                    <w:r>
                      <w:rPr>
                        <w:noProof/>
                      </w:rPr>
                      <w:t xml:space="preserve">vol. 104, no. 1, pp. 105-113, 21 August 2020. </w:t>
                    </w:r>
                  </w:p>
                </w:tc>
              </w:tr>
              <w:tr w:rsidR="00345BEF" w14:paraId="0F52798F" w14:textId="77777777" w:rsidTr="0034371D">
                <w:trPr>
                  <w:divId w:val="2020543945"/>
                  <w:trHeight w:val="2491"/>
                  <w:tblCellSpacing w:w="15" w:type="dxa"/>
                </w:trPr>
                <w:tc>
                  <w:tcPr>
                    <w:tcW w:w="175" w:type="pct"/>
                    <w:hideMark/>
                  </w:tcPr>
                  <w:p w14:paraId="39C48F45" w14:textId="77777777" w:rsidR="00345BEF" w:rsidRDefault="00345BEF">
                    <w:pPr>
                      <w:pStyle w:val="Bibliography"/>
                      <w:rPr>
                        <w:noProof/>
                      </w:rPr>
                    </w:pPr>
                    <w:r>
                      <w:rPr>
                        <w:noProof/>
                      </w:rPr>
                      <w:t xml:space="preserve">[3] </w:t>
                    </w:r>
                  </w:p>
                </w:tc>
                <w:tc>
                  <w:tcPr>
                    <w:tcW w:w="0" w:type="auto"/>
                    <w:hideMark/>
                  </w:tcPr>
                  <w:p w14:paraId="44B92F25" w14:textId="77777777" w:rsidR="00345BEF" w:rsidRDefault="00345BEF">
                    <w:pPr>
                      <w:pStyle w:val="Bibliography"/>
                      <w:rPr>
                        <w:noProof/>
                      </w:rPr>
                    </w:pPr>
                    <w:r>
                      <w:rPr>
                        <w:noProof/>
                      </w:rPr>
                      <w:t>L. Engebretsen and R. Bahr, "The main aim of Oslo Sports Trauma Research Center is to prevent injuries and other health problems in sports - through research on risk factors, injury mechanisms and prevention methods," 15 October 2021. [Online]. Available: https://www.med.uio.no/klinmed/english/research/groups/oslo-sports-trauma-research-center-ostrc/index.html. [Accessed 24 November 2022].</w:t>
                    </w:r>
                  </w:p>
                </w:tc>
              </w:tr>
              <w:tr w:rsidR="00345BEF" w14:paraId="4C2B2874" w14:textId="77777777" w:rsidTr="0034371D">
                <w:trPr>
                  <w:divId w:val="2020543945"/>
                  <w:trHeight w:val="1227"/>
                  <w:tblCellSpacing w:w="15" w:type="dxa"/>
                </w:trPr>
                <w:tc>
                  <w:tcPr>
                    <w:tcW w:w="175" w:type="pct"/>
                    <w:hideMark/>
                  </w:tcPr>
                  <w:p w14:paraId="6A0E11A1" w14:textId="77777777" w:rsidR="00345BEF" w:rsidRDefault="00345BEF">
                    <w:pPr>
                      <w:pStyle w:val="Bibliography"/>
                      <w:rPr>
                        <w:noProof/>
                      </w:rPr>
                    </w:pPr>
                    <w:r>
                      <w:rPr>
                        <w:noProof/>
                      </w:rPr>
                      <w:t xml:space="preserve">[4] </w:t>
                    </w:r>
                  </w:p>
                </w:tc>
                <w:tc>
                  <w:tcPr>
                    <w:tcW w:w="0" w:type="auto"/>
                    <w:hideMark/>
                  </w:tcPr>
                  <w:p w14:paraId="38C72D8C" w14:textId="77777777" w:rsidR="00345BEF" w:rsidRDefault="00345BEF">
                    <w:pPr>
                      <w:pStyle w:val="Bibliography"/>
                      <w:rPr>
                        <w:noProof/>
                      </w:rPr>
                    </w:pPr>
                    <w:r>
                      <w:rPr>
                        <w:noProof/>
                      </w:rPr>
                      <w:t xml:space="preserve">B. Clarsen, R. Bahr and G. Myklebust, "Improved reporting of overuse injuries and health problems in sport: an update of the Oslo Sport Trauma Research Center questionnaires," </w:t>
                    </w:r>
                    <w:r>
                      <w:rPr>
                        <w:i/>
                        <w:iCs/>
                        <w:noProof/>
                      </w:rPr>
                      <w:t xml:space="preserve">Br J Sports Med, </w:t>
                    </w:r>
                    <w:r>
                      <w:rPr>
                        <w:noProof/>
                      </w:rPr>
                      <w:t xml:space="preserve">vol. 54, pp. 390-396, 14 February 2020. </w:t>
                    </w:r>
                  </w:p>
                </w:tc>
              </w:tr>
              <w:tr w:rsidR="00345BEF" w14:paraId="366409E7" w14:textId="77777777" w:rsidTr="0034371D">
                <w:trPr>
                  <w:divId w:val="2020543945"/>
                  <w:trHeight w:val="1227"/>
                  <w:tblCellSpacing w:w="15" w:type="dxa"/>
                </w:trPr>
                <w:tc>
                  <w:tcPr>
                    <w:tcW w:w="175" w:type="pct"/>
                    <w:hideMark/>
                  </w:tcPr>
                  <w:p w14:paraId="2EBBC6C1" w14:textId="77777777" w:rsidR="00345BEF" w:rsidRDefault="00345BEF">
                    <w:pPr>
                      <w:pStyle w:val="Bibliography"/>
                      <w:rPr>
                        <w:noProof/>
                      </w:rPr>
                    </w:pPr>
                    <w:r>
                      <w:rPr>
                        <w:noProof/>
                      </w:rPr>
                      <w:t xml:space="preserve">[5] </w:t>
                    </w:r>
                  </w:p>
                </w:tc>
                <w:tc>
                  <w:tcPr>
                    <w:tcW w:w="0" w:type="auto"/>
                    <w:hideMark/>
                  </w:tcPr>
                  <w:p w14:paraId="74C4A111" w14:textId="77777777" w:rsidR="00345BEF" w:rsidRDefault="00345BEF">
                    <w:pPr>
                      <w:pStyle w:val="Bibliography"/>
                      <w:rPr>
                        <w:noProof/>
                      </w:rPr>
                    </w:pPr>
                    <w:r>
                      <w:rPr>
                        <w:noProof/>
                      </w:rPr>
                      <w:t xml:space="preserve">B. Clarsen, R. Bahr and G. Myklebust, "Development and validation of a new methodfor the registration of overuse injuries in sportsinjury epidemiology," </w:t>
                    </w:r>
                    <w:r>
                      <w:rPr>
                        <w:i/>
                        <w:iCs/>
                        <w:noProof/>
                      </w:rPr>
                      <w:t xml:space="preserve">Br J Sports Med, </w:t>
                    </w:r>
                    <w:r>
                      <w:rPr>
                        <w:noProof/>
                      </w:rPr>
                      <w:t xml:space="preserve">vol. 00, pp. 1-8, 4 October 2012. </w:t>
                    </w:r>
                  </w:p>
                </w:tc>
              </w:tr>
              <w:tr w:rsidR="00345BEF" w14:paraId="480B37B2" w14:textId="77777777" w:rsidTr="0034371D">
                <w:trPr>
                  <w:divId w:val="2020543945"/>
                  <w:trHeight w:val="1661"/>
                  <w:tblCellSpacing w:w="15" w:type="dxa"/>
                </w:trPr>
                <w:tc>
                  <w:tcPr>
                    <w:tcW w:w="175" w:type="pct"/>
                    <w:hideMark/>
                  </w:tcPr>
                  <w:p w14:paraId="36DCBF28" w14:textId="77777777" w:rsidR="00345BEF" w:rsidRDefault="00345BEF">
                    <w:pPr>
                      <w:pStyle w:val="Bibliography"/>
                      <w:rPr>
                        <w:noProof/>
                      </w:rPr>
                    </w:pPr>
                    <w:r>
                      <w:rPr>
                        <w:noProof/>
                      </w:rPr>
                      <w:t xml:space="preserve">[6] </w:t>
                    </w:r>
                  </w:p>
                </w:tc>
                <w:tc>
                  <w:tcPr>
                    <w:tcW w:w="0" w:type="auto"/>
                    <w:hideMark/>
                  </w:tcPr>
                  <w:p w14:paraId="4D9E2C02" w14:textId="77777777" w:rsidR="00345BEF" w:rsidRDefault="00345BEF">
                    <w:pPr>
                      <w:pStyle w:val="Bibliography"/>
                      <w:rPr>
                        <w:noProof/>
                      </w:rPr>
                    </w:pPr>
                    <w:r>
                      <w:rPr>
                        <w:noProof/>
                      </w:rPr>
                      <w:t xml:space="preserve">B. P. Raysmith and M. K. Drew, "Performance success or failure is influenced by weeks lost to injury and illness in elite Australian track and field athletes: A 5-year prospective study," </w:t>
                    </w:r>
                    <w:r>
                      <w:rPr>
                        <w:i/>
                        <w:iCs/>
                        <w:noProof/>
                      </w:rPr>
                      <w:t xml:space="preserve">J Sci Med Sport, </w:t>
                    </w:r>
                    <w:r>
                      <w:rPr>
                        <w:noProof/>
                      </w:rPr>
                      <w:t xml:space="preserve">vol. 19, no. 10, pp. 778-783, 1 October 2016. </w:t>
                    </w:r>
                  </w:p>
                </w:tc>
              </w:tr>
              <w:tr w:rsidR="00345BEF" w14:paraId="5CF989B0" w14:textId="77777777" w:rsidTr="0034371D">
                <w:trPr>
                  <w:divId w:val="2020543945"/>
                  <w:trHeight w:val="1227"/>
                  <w:tblCellSpacing w:w="15" w:type="dxa"/>
                </w:trPr>
                <w:tc>
                  <w:tcPr>
                    <w:tcW w:w="175" w:type="pct"/>
                    <w:hideMark/>
                  </w:tcPr>
                  <w:p w14:paraId="716481E0" w14:textId="77777777" w:rsidR="00345BEF" w:rsidRDefault="00345BEF">
                    <w:pPr>
                      <w:pStyle w:val="Bibliography"/>
                      <w:rPr>
                        <w:noProof/>
                      </w:rPr>
                    </w:pPr>
                    <w:r>
                      <w:rPr>
                        <w:noProof/>
                      </w:rPr>
                      <w:lastRenderedPageBreak/>
                      <w:t xml:space="preserve">[7] </w:t>
                    </w:r>
                  </w:p>
                </w:tc>
                <w:tc>
                  <w:tcPr>
                    <w:tcW w:w="0" w:type="auto"/>
                    <w:hideMark/>
                  </w:tcPr>
                  <w:p w14:paraId="37D762E4" w14:textId="77777777" w:rsidR="00345BEF" w:rsidRDefault="00345BEF">
                    <w:pPr>
                      <w:pStyle w:val="Bibliography"/>
                      <w:rPr>
                        <w:noProof/>
                      </w:rPr>
                    </w:pPr>
                    <w:r>
                      <w:rPr>
                        <w:noProof/>
                      </w:rPr>
                      <w:t xml:space="preserve">L. Engebretsen, T. Soligard and K. Steffen, "Sports injuries and illnesses during the LondonSummer Olympic Games 2012," </w:t>
                    </w:r>
                    <w:r>
                      <w:rPr>
                        <w:i/>
                        <w:iCs/>
                        <w:noProof/>
                      </w:rPr>
                      <w:t xml:space="preserve">Br J Sports Med, </w:t>
                    </w:r>
                    <w:r>
                      <w:rPr>
                        <w:noProof/>
                      </w:rPr>
                      <w:t xml:space="preserve">vol. 0, pp. 1-8, 20 March 2013. </w:t>
                    </w:r>
                  </w:p>
                </w:tc>
              </w:tr>
            </w:tbl>
            <w:p w14:paraId="6C23FC00" w14:textId="77777777" w:rsidR="00345BEF" w:rsidRDefault="00345BEF">
              <w:pPr>
                <w:divId w:val="2020543945"/>
                <w:rPr>
                  <w:noProof/>
                </w:rPr>
              </w:pPr>
            </w:p>
            <w:p w14:paraId="1B79C0FC" w14:textId="288F9BE7" w:rsidR="00345BEF" w:rsidRDefault="00345BEF">
              <w:r>
                <w:rPr>
                  <w:b/>
                  <w:bCs/>
                  <w:noProof/>
                </w:rPr>
                <w:fldChar w:fldCharType="end"/>
              </w:r>
            </w:p>
          </w:sdtContent>
        </w:sdt>
      </w:sdtContent>
    </w:sdt>
    <w:p w14:paraId="565B29B7" w14:textId="0FBBA770" w:rsidR="00C51B0C" w:rsidRDefault="00C51B0C" w:rsidP="00345BEF">
      <w:pPr>
        <w:pStyle w:val="BIOTitle"/>
        <w:jc w:val="left"/>
        <w:rPr>
          <w:rFonts w:cs="Times New Roman"/>
        </w:rPr>
      </w:pPr>
      <w:r>
        <w:fldChar w:fldCharType="begin"/>
      </w:r>
      <w:r>
        <w:instrText xml:space="preserve"> ADDIN EN.REFLIST </w:instrText>
      </w:r>
      <w:r>
        <w:fldChar w:fldCharType="separate"/>
      </w:r>
    </w:p>
    <w:p w14:paraId="10100E5F" w14:textId="77777777" w:rsidR="00345BEF" w:rsidRPr="00345BEF" w:rsidRDefault="00345BEF" w:rsidP="00345BEF"/>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510" w:name="_Toc183509422"/>
      <w:bookmarkStart w:id="511" w:name="_Toc183534049"/>
      <w:bookmarkStart w:id="512" w:name="_Toc183534280"/>
      <w:bookmarkStart w:id="513" w:name="_Toc232926043"/>
      <w:r w:rsidR="00BB5210">
        <w:lastRenderedPageBreak/>
        <w:t>APPENDIX A</w:t>
      </w:r>
    </w:p>
    <w:p w14:paraId="3628CB22" w14:textId="77777777" w:rsidR="00BB5210" w:rsidRDefault="00FF42FC">
      <w:pPr>
        <w:pStyle w:val="Heading1"/>
        <w:numPr>
          <w:ilvl w:val="0"/>
          <w:numId w:val="22"/>
        </w:numPr>
      </w:pPr>
      <w:bookmarkStart w:id="514" w:name="_Toc433051520"/>
      <w:bookmarkStart w:id="515" w:name="_Toc433052128"/>
      <w:bookmarkStart w:id="516" w:name="_Toc120318182"/>
      <w:r>
        <w:t>&lt;INSERT YOUR TOPIC&gt;</w:t>
      </w:r>
      <w:bookmarkEnd w:id="514"/>
      <w:bookmarkEnd w:id="515"/>
      <w:bookmarkEnd w:id="516"/>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17" w:name="_Toc120318183"/>
      <w:r>
        <w:lastRenderedPageBreak/>
        <w:t>BIOGRAPH</w:t>
      </w:r>
      <w:bookmarkEnd w:id="510"/>
      <w:bookmarkEnd w:id="511"/>
      <w:bookmarkEnd w:id="512"/>
      <w:bookmarkEnd w:id="513"/>
      <w:r>
        <w:t>IES</w:t>
      </w:r>
      <w:bookmarkEnd w:id="517"/>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14DF6E9C" w:rsidR="00C51B0C" w:rsidRDefault="00D8369E" w:rsidP="00B83F63">
            <w:pPr>
              <w:pStyle w:val="BIOTxt"/>
            </w:pPr>
            <w:r>
              <w:t>Mr.</w:t>
            </w:r>
            <w:r w:rsidR="00C51B0C">
              <w:t xml:space="preserve"> </w:t>
            </w:r>
            <w:proofErr w:type="spellStart"/>
            <w:r>
              <w:t>Krissanapong</w:t>
            </w:r>
            <w:proofErr w:type="spellEnd"/>
            <w:r w:rsidR="00C51B0C">
              <w:t xml:space="preserve"> </w:t>
            </w:r>
            <w:proofErr w:type="spellStart"/>
            <w:r>
              <w:t>Palakham</w:t>
            </w:r>
            <w:proofErr w:type="spellEnd"/>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37AC4EF" w:rsidR="00C51B0C" w:rsidRDefault="00D8369E" w:rsidP="00B83F63">
            <w:pPr>
              <w:pStyle w:val="BIOTxt"/>
            </w:pPr>
            <w:r>
              <w:t>Assumption College Thonburi</w:t>
            </w:r>
            <w:r w:rsidR="00C51B0C">
              <w:t xml:space="preserve">, </w:t>
            </w:r>
            <w:r>
              <w:t>2019</w:t>
            </w:r>
            <w:r w:rsidR="00C51B0C">
              <w:t>:</w:t>
            </w:r>
          </w:p>
          <w:p w14:paraId="06CE159A" w14:textId="77777777" w:rsidR="00C51B0C" w:rsidRDefault="00C51B0C" w:rsidP="00B83F63">
            <w:pPr>
              <w:pStyle w:val="BIOTxt"/>
            </w:pPr>
            <w:r>
              <w:tab/>
              <w:t>High School Diploma</w:t>
            </w:r>
          </w:p>
          <w:p w14:paraId="2B1F66ED" w14:textId="4E8D0A97" w:rsidR="00C51B0C" w:rsidRDefault="00C51B0C" w:rsidP="00B83F63">
            <w:pPr>
              <w:pStyle w:val="BIOTxt"/>
            </w:pPr>
            <w:r>
              <w:t xml:space="preserve">Mahidol University, </w:t>
            </w:r>
            <w:r w:rsidR="00D8369E">
              <w:t>2023:</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FCFF90B" w:rsidR="00C51B0C" w:rsidRDefault="00D8369E" w:rsidP="00B83F63">
            <w:pPr>
              <w:pStyle w:val="BIOTxt"/>
            </w:pPr>
            <w:r>
              <w:t>Mr.</w:t>
            </w:r>
            <w:r w:rsidR="00C51B0C">
              <w:t xml:space="preserve"> </w:t>
            </w:r>
            <w:proofErr w:type="spellStart"/>
            <w:r>
              <w:t>Pongsakorn</w:t>
            </w:r>
            <w:proofErr w:type="spellEnd"/>
            <w:r w:rsidR="00C51B0C">
              <w:t xml:space="preserve"> </w:t>
            </w:r>
            <w:proofErr w:type="spellStart"/>
            <w:r>
              <w:t>Piboonpongpun</w:t>
            </w:r>
            <w:proofErr w:type="spellEnd"/>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52FE583F" w:rsidR="00C51B0C" w:rsidRDefault="00D8369E" w:rsidP="00B83F63">
            <w:pPr>
              <w:pStyle w:val="BIOTxt"/>
            </w:pPr>
            <w:r>
              <w:t>Assumption College Thonburi</w:t>
            </w:r>
            <w:r w:rsidR="00C51B0C">
              <w:t xml:space="preserve">, </w:t>
            </w:r>
            <w:r>
              <w:t>2019</w:t>
            </w:r>
            <w:r w:rsidR="00C51B0C">
              <w:t>:</w:t>
            </w:r>
          </w:p>
          <w:p w14:paraId="1363BA6A" w14:textId="77777777" w:rsidR="00C51B0C" w:rsidRDefault="00C51B0C" w:rsidP="00B83F63">
            <w:pPr>
              <w:pStyle w:val="BIOTxt"/>
            </w:pPr>
            <w:r>
              <w:tab/>
              <w:t>High School Diploma</w:t>
            </w:r>
          </w:p>
          <w:p w14:paraId="73F33F22" w14:textId="57C22EC8" w:rsidR="00C51B0C" w:rsidRDefault="00C51B0C" w:rsidP="00B83F63">
            <w:pPr>
              <w:pStyle w:val="BIOTxt"/>
            </w:pPr>
            <w:r>
              <w:t xml:space="preserve">Mahidol University, </w:t>
            </w:r>
            <w:r w:rsidR="00D8369E">
              <w:t>2023</w:t>
            </w:r>
            <w:r>
              <w:t>:</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236CB9BC" w:rsidR="00FA7776" w:rsidRDefault="00D8369E" w:rsidP="00FA7776">
            <w:pPr>
              <w:pStyle w:val="BIOTxt"/>
            </w:pPr>
            <w:r>
              <w:t>Mr.</w:t>
            </w:r>
            <w:r w:rsidR="00FA7776">
              <w:t xml:space="preserve"> </w:t>
            </w:r>
            <w:proofErr w:type="spellStart"/>
            <w:r>
              <w:t>Rathakit</w:t>
            </w:r>
            <w:proofErr w:type="spellEnd"/>
            <w:r w:rsidR="00FA7776">
              <w:t xml:space="preserve"> </w:t>
            </w:r>
            <w:proofErr w:type="spellStart"/>
            <w:r>
              <w:t>Sriprachayanun</w:t>
            </w:r>
            <w:proofErr w:type="spellEnd"/>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571306F" w:rsidR="00FA7776" w:rsidRDefault="00FA7776" w:rsidP="00FA7776">
            <w:pPr>
              <w:pStyle w:val="BIOTxt"/>
            </w:pPr>
            <w:r>
              <w:fldChar w:fldCharType="begin"/>
            </w:r>
            <w:r>
              <w:instrText xml:space="preserve"> MACROBUTTON  AcceptAllChangesInDoc &lt;School Name&gt; </w:instrText>
            </w:r>
            <w:r>
              <w:fldChar w:fldCharType="end"/>
            </w:r>
            <w:r>
              <w:t xml:space="preserve">, </w:t>
            </w:r>
            <w:r w:rsidR="00345BEF">
              <w:t>2019</w:t>
            </w:r>
            <w:r>
              <w:t>:</w:t>
            </w:r>
          </w:p>
          <w:p w14:paraId="0B9BC24A" w14:textId="77777777" w:rsidR="00FA7776" w:rsidRDefault="00FA7776" w:rsidP="00FA7776">
            <w:pPr>
              <w:pStyle w:val="BIOTxt"/>
            </w:pPr>
            <w:r>
              <w:tab/>
              <w:t>High School Diploma</w:t>
            </w:r>
          </w:p>
          <w:p w14:paraId="717937EB" w14:textId="256CE022" w:rsidR="00FA7776" w:rsidRDefault="00FA7776" w:rsidP="00FA7776">
            <w:pPr>
              <w:pStyle w:val="BIOTxt"/>
            </w:pPr>
            <w:r>
              <w:t xml:space="preserve">Mahidol University, </w:t>
            </w:r>
            <w:r w:rsidR="00D8369E">
              <w:t>2023</w:t>
            </w:r>
            <w:r>
              <w:t>:</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81"/>
      <w:headerReference w:type="default" r:id="rId82"/>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6BEC6" w14:textId="77777777" w:rsidR="00BA5690" w:rsidRDefault="00BA5690">
      <w:r>
        <w:separator/>
      </w:r>
    </w:p>
    <w:p w14:paraId="77F19C66" w14:textId="77777777" w:rsidR="00BA5690" w:rsidRDefault="00BA5690"/>
    <w:p w14:paraId="0B09F988" w14:textId="77777777" w:rsidR="00BA5690" w:rsidRDefault="00BA5690"/>
    <w:p w14:paraId="18B68F48" w14:textId="77777777" w:rsidR="00BA5690" w:rsidRDefault="00BA5690"/>
    <w:p w14:paraId="2EA36B77" w14:textId="77777777" w:rsidR="00BA5690" w:rsidRDefault="00BA5690"/>
    <w:p w14:paraId="4E5E7172" w14:textId="77777777" w:rsidR="00BA5690" w:rsidRDefault="00BA5690"/>
  </w:endnote>
  <w:endnote w:type="continuationSeparator" w:id="0">
    <w:p w14:paraId="795160C5" w14:textId="77777777" w:rsidR="00BA5690" w:rsidRDefault="00BA5690">
      <w:r>
        <w:continuationSeparator/>
      </w:r>
    </w:p>
    <w:p w14:paraId="41FA647F" w14:textId="77777777" w:rsidR="00BA5690" w:rsidRDefault="00BA5690"/>
    <w:p w14:paraId="3DEE2A96" w14:textId="77777777" w:rsidR="00BA5690" w:rsidRDefault="00BA5690"/>
    <w:p w14:paraId="74E49D26" w14:textId="77777777" w:rsidR="00BA5690" w:rsidRDefault="00BA5690"/>
    <w:p w14:paraId="016DA0C9" w14:textId="77777777" w:rsidR="00BA5690" w:rsidRDefault="00BA5690"/>
    <w:p w14:paraId="65BDFABC" w14:textId="77777777" w:rsidR="00BA5690" w:rsidRDefault="00BA56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3" w:usb1="288F0000" w:usb2="00000016" w:usb3="00000000" w:csb0="00040001"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2A05" w14:textId="77777777" w:rsidR="00E20B47" w:rsidRDefault="00E20B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47C" w14:textId="77777777" w:rsidR="00E20B47" w:rsidRDefault="00E20B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40A62" w14:textId="77777777" w:rsidR="00BA5690" w:rsidRDefault="00BA5690">
      <w:r>
        <w:separator/>
      </w:r>
    </w:p>
    <w:p w14:paraId="676F1051" w14:textId="77777777" w:rsidR="00BA5690" w:rsidRDefault="00BA5690"/>
    <w:p w14:paraId="2AD1CE8A" w14:textId="77777777" w:rsidR="00BA5690" w:rsidRDefault="00BA5690"/>
    <w:p w14:paraId="4DED592D" w14:textId="77777777" w:rsidR="00BA5690" w:rsidRDefault="00BA5690"/>
    <w:p w14:paraId="2582F368" w14:textId="77777777" w:rsidR="00BA5690" w:rsidRDefault="00BA5690"/>
    <w:p w14:paraId="2BC0B160" w14:textId="77777777" w:rsidR="00BA5690" w:rsidRDefault="00BA5690"/>
  </w:footnote>
  <w:footnote w:type="continuationSeparator" w:id="0">
    <w:p w14:paraId="2B575E5E" w14:textId="77777777" w:rsidR="00BA5690" w:rsidRDefault="00BA5690">
      <w:r>
        <w:continuationSeparator/>
      </w:r>
    </w:p>
    <w:p w14:paraId="51CC1683" w14:textId="77777777" w:rsidR="00BA5690" w:rsidRDefault="00BA5690"/>
    <w:p w14:paraId="1D887BAE" w14:textId="77777777" w:rsidR="00BA5690" w:rsidRDefault="00BA5690"/>
    <w:p w14:paraId="17FD7EC1" w14:textId="77777777" w:rsidR="00BA5690" w:rsidRDefault="00BA5690"/>
    <w:p w14:paraId="72F482F5" w14:textId="77777777" w:rsidR="00BA5690" w:rsidRDefault="00BA5690"/>
    <w:p w14:paraId="2950F0D5" w14:textId="77777777" w:rsidR="00BA5690" w:rsidRDefault="00BA56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JFD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DL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QgkUPvAQAAwwMAAA4AAAAAAAAAAAAAAAAALgIA&#13;&#10;AGRycy9lMm9Eb2MueG1sUEsBAi0AFAAGAAgAAAAhAG+kBlHmAAAAEwEAAA8AAAAAAAAAAAAAAAAA&#13;&#10;SQQAAGRycy9kb3ducmV2LnhtbFBLBQYAAAAABAAEAPMAAABcBQAAAAA=&#13;&#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6E1204AC" w14:textId="77777777" w:rsidR="00E934FC" w:rsidRDefault="00E934FC" w:rsidP="00E934FC">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27</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Ubyt/vAQAAwwMAAA4AAAAAAAAAAAAAAAAALgIA&#13;&#10;AGRycy9lMm9Eb2MueG1sUEsBAi0AFAAGAAgAAAAhAG+kBlHmAAAAEwEAAA8AAAAAAAAAAAAAAAAA&#13;&#10;SQQAAGRycy9kb3ducmV2LnhtbFBLBQYAAAAABAAEAPMAAABcBQAAAAA=&#13;&#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5EC6AB75" w:rsidR="00BD59EA" w:rsidRDefault="008A4151" w:rsidP="00E934FC">
    <w:pPr>
      <w:pStyle w:val="Header"/>
      <w:jc w:val="both"/>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F21518">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65738A17"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F21518">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56DEE853"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F2151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IC0qbzvAQAAwwMAAA4AAAAAAAAAAAAAAAAALgIA&#13;&#10;AGRycy9lMm9Eb2MueG1sUEsBAi0AFAAGAAgAAAAhAG+kBlHmAAAAEwEAAA8AAAAAAAAAAAAAAAAA&#13;&#10;SQQAAGRycy9kb3ducmV2LnhtbFBLBQYAAAAABAAEAPMAAABcBQAAAAA=&#13;&#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56DEE853"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F2151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Ig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suMEJF1idUT8yacfMXvgAMN3/gvxcCuKqT/&#13;&#10;cQTSUnQfLKsXLXgJ6BKUlwCsapHNyYencB8mqx4dmaZl7Kk/Fm9Z4dok8s91nAtmpyRNzq6OVvx1&#13;&#10;nrKe397uJ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GGP8iDvAQAAwwMAAA4AAAAAAAAAAAAAAAAALgIA&#13;&#10;AGRycy9lMm9Eb2MueG1sUEsBAi0AFAAGAAgAAAAhAG+kBlHmAAAAEwEAAA8AAAAAAAAAAAAAAAAA&#13;&#10;SQQAAGRycy9kb3ducmV2LnhtbFBLBQYAAAAABAAEAPMAAABcBQAAAAA=&#13;&#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47C4301C" w:rsidR="00BD59EA" w:rsidRDefault="00A50C48"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F21518">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238A6337" w:rsidR="00BD59EA" w:rsidRPr="008219A5" w:rsidRDefault="00BD59EA" w:rsidP="00D63CD2">
    <w:pPr>
      <w:pStyle w:val="Header"/>
    </w:pPr>
    <w:r>
      <w:t>Faculty of ICT</w:t>
    </w:r>
    <w:r w:rsidRPr="009C519E">
      <w:t>, Mahidol Univ.</w:t>
    </w:r>
    <w:r>
      <w:tab/>
    </w:r>
    <w:r>
      <w:tab/>
    </w:r>
    <w:r w:rsidR="00497CF0">
      <w:t>B.Sc. (</w:t>
    </w:r>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APFbl/vAQAAwwMAAA4AAAAAAAAAAAAAAAAALgIA&#13;&#10;AGRycy9lMm9Eb2MueG1sUEsBAi0AFAAGAAgAAAAhAG+kBlHmAAAAEwEAAA8AAAAAAAAAAAAAAAAA&#13;&#10;SQQAAGRycy9kb3ducmV2LnhtbFBLBQYAAAAABAAEAPMAAABcBQAAAAA=&#13;&#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D2B5573"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OL+NcPvAQAAwwMAAA4AAAAAAAAAAAAAAAAALgIA&#13;&#10;AGRycy9lMm9Eb2MueG1sUEsBAi0AFAAGAAgAAAAhAG+kBlHmAAAAEwEAAA8AAAAAAAAAAAAAAAAA&#13;&#10;SQQAAGRycy9kb3ducmV2LnhtbFBLBQYAAAAABAAEAPMAAABcBQAAAAA=&#13;&#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D2B5573"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6mZ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&#13;&#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736EAC15"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F21518">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62F4" w14:textId="77777777" w:rsidR="00E20B47" w:rsidRPr="00D33A3A" w:rsidRDefault="00E20B47" w:rsidP="00D63CD2">
    <w:pPr>
      <w:pStyle w:val="Header"/>
    </w:pPr>
    <w:r>
      <w:rPr>
        <w:noProof/>
      </w:rPr>
      <mc:AlternateContent>
        <mc:Choice Requires="wps">
          <w:drawing>
            <wp:anchor distT="0" distB="0" distL="114300" distR="114300" simplePos="0" relativeHeight="251665920" behindDoc="0" locked="0" layoutInCell="1" allowOverlap="1" wp14:anchorId="4904DD6C" wp14:editId="5AAF47CF">
              <wp:simplePos x="0" y="0"/>
              <wp:positionH relativeFrom="page">
                <wp:posOffset>9432925</wp:posOffset>
              </wp:positionH>
              <wp:positionV relativeFrom="page">
                <wp:posOffset>1343025</wp:posOffset>
              </wp:positionV>
              <wp:extent cx="899795" cy="5328285"/>
              <wp:effectExtent l="3175" t="0" r="1905" b="0"/>
              <wp:wrapNone/>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0F4621DC" w:rsidR="00E20B47" w:rsidRPr="00BF0691" w:rsidRDefault="00E20B47" w:rsidP="00D63CD2">
                          <w:pPr>
                            <w:pStyle w:val="Header"/>
                            <w:rPr>
                              <w:rStyle w:val="PageNumber"/>
                            </w:rPr>
                          </w:pPr>
                          <w:r>
                            <w:t>K. Palakham, P. Piboonpongpun, and R. Sriprachayanun</w:t>
                          </w:r>
                          <w:r>
                            <w:tab/>
                          </w:r>
                          <w:fldSimple w:instr=" STYLEREF  &quot;Heading 1&quot;  \* MERGEFORMAT ">
                            <w:r w:rsidR="00F21518">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4DD6C"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PIF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Cb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ig8gXvAQAAwwMAAA4AAAAAAAAAAAAAAAAALgIA&#13;&#10;AGRycy9lMm9Eb2MueG1sUEsBAi0AFAAGAAgAAAAhAG+kBlHmAAAAEwEAAA8AAAAAAAAAAAAAAAAA&#13;&#10;SQQAAGRycy9kb3ducmV2LnhtbFBLBQYAAAAABAAEAPMAAABcBQAAAAA=&#13;&#10;" stroked="f">
              <v:textbox style="layout-flow:vertical-ideographic" inset="0,0,0,0">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0F4621DC" w:rsidR="00E20B47" w:rsidRPr="00BF0691" w:rsidRDefault="00E20B47" w:rsidP="00D63CD2">
                    <w:pPr>
                      <w:pStyle w:val="Header"/>
                      <w:rPr>
                        <w:rStyle w:val="PageNumber"/>
                      </w:rPr>
                    </w:pPr>
                    <w:r>
                      <w:t>K. Palakham, P. Piboonpongpun, and R. Sriprachayanun</w:t>
                    </w:r>
                    <w:r>
                      <w:tab/>
                    </w:r>
                    <w:fldSimple w:instr=" STYLEREF  &quot;Heading 1&quot;  \* MERGEFORMAT ">
                      <w:r w:rsidR="00F21518">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CA23" w14:textId="77777777" w:rsidR="00E20B47" w:rsidRPr="00D33A3A" w:rsidRDefault="00E20B47" w:rsidP="00D63CD2">
    <w:pPr>
      <w:pStyle w:val="Header"/>
    </w:pPr>
    <w:r>
      <w:rPr>
        <w:noProof/>
      </w:rPr>
      <mc:AlternateContent>
        <mc:Choice Requires="wps">
          <w:drawing>
            <wp:anchor distT="0" distB="0" distL="114300" distR="114300" simplePos="0" relativeHeight="251664896" behindDoc="0" locked="0" layoutInCell="1" allowOverlap="1" wp14:anchorId="1162A64C" wp14:editId="109259C6">
              <wp:simplePos x="0" y="0"/>
              <wp:positionH relativeFrom="page">
                <wp:posOffset>9432925</wp:posOffset>
              </wp:positionH>
              <wp:positionV relativeFrom="page">
                <wp:posOffset>1343025</wp:posOffset>
              </wp:positionV>
              <wp:extent cx="899795" cy="5328285"/>
              <wp:effectExtent l="3175" t="0" r="190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2A64C"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T1C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vom0S6yemDjhZCx+CBxo+MZ/KQa2VSH9&#13;&#10;jyOQlqL7YFm+6MFLQJegvARgVYvsTj48hfswefXoyDQtY08NsnjLEtcmsX+u41wxWyWJcrZ19OKv&#13;&#10;85T1/Ph2PwE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exPULvAQAAxAMAAA4AAAAAAAAAAAAAAAAALgIA&#13;&#10;AGRycy9lMm9Eb2MueG1sUEsBAi0AFAAGAAgAAAAhAG+kBlHmAAAAEwEAAA8AAAAAAAAAAAAAAAAA&#13;&#10;SQQAAGRycy9kb3ducmV2LnhtbFBLBQYAAAAABAAEAPMAAABcBQAAAAA=&#13;&#10;" stroked="f">
              <v:textbox style="layout-flow:vertical-ideographic" inset="0,0,0,0">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487A9F92"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F2151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_x0000_s1037"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mbe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IkTaJVZPTJxwMhY/BA40fOO/FAPbqpD+&#13;&#10;xxFIS9F9sCxf9OAloEtQXgKwqkV2Jx+ewn2YvHp0ZJqWsacGWbxliWuT2D/Xca6YrZJEOds6evHX&#13;&#10;ecp6fny7n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aKZt7vAQAAxAMAAA4AAAAAAAAAAAAAAAAALgIA&#13;&#10;AGRycy9lMm9Eb2MueG1sUEsBAi0AFAAGAAgAAAAhAG+kBlHmAAAAEwEAAA8AAAAAAAAAAAAAAAAA&#13;&#10;SQQAAGRycy9kb3ducmV2LnhtbFBLBQYAAAAABAAEAPMAAABcBQAAAAA=&#13;&#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487A9F92"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F2151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_x0000_s1038"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Pqh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YRoxIu8TqiYkTTsbih8CBhm/8l2JgWxXS&#13;&#10;/zgCaSm6D5blix68BHQJyksAVrXI7uTDU7gPk1ePjkzTMvbUIIu3LHFtEvvnOs4Vs1WSKGdbRy/+&#13;&#10;Ok9Zz4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CTA+qHvAQAAxAMAAA4AAAAAAAAAAAAAAAAALgIA&#13;&#10;AGRycy9lMm9Eb2MueG1sUEsBAi0AFAAGAAgAAAAhAG+kBlHmAAAAEwEAAA8AAAAAAAAAAAAAAAAA&#13;&#10;SQQAAGRycy9kb3ducmV2LnhtbFBLBQYAAAAABAAEAPMAAABcBQAAAAA=&#13;&#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0BB350BF"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F21518">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5C987112"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F21518">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6ECCAE65" w:rsidR="00BD59EA" w:rsidRDefault="008A4151" w:rsidP="007B6568">
    <w:pPr>
      <w:pStyle w:val="Header"/>
      <w:tabs>
        <w:tab w:val="clear" w:pos="4153"/>
        <w:tab w:val="clear" w:pos="8306"/>
        <w:tab w:val="right" w:pos="8363"/>
      </w:tabs>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F21518">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59360ABC"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F21518">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06D133E2"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r w:rsidR="00204704">
      <w:t>Reference</w:t>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799941F0" w:rsidR="00BD59EA" w:rsidRDefault="00445CC5" w:rsidP="00D63CD2">
    <w:pPr>
      <w:pStyle w:val="Header"/>
    </w:pPr>
    <w:r>
      <w:t>K.</w:t>
    </w:r>
    <w:r w:rsidR="003C3D04">
      <w:t xml:space="preserve"> </w:t>
    </w:r>
    <w:proofErr w:type="spellStart"/>
    <w:r w:rsidR="003C3D04">
      <w:t>Palakham</w:t>
    </w:r>
    <w:proofErr w:type="spellEnd"/>
    <w:r w:rsidR="00BD59EA">
      <w:t xml:space="preserve">, </w:t>
    </w:r>
    <w:r w:rsidR="003C3D04">
      <w:t xml:space="preserve">P. </w:t>
    </w:r>
    <w:proofErr w:type="spellStart"/>
    <w:r w:rsidR="003C3D04">
      <w:t>Piboonpongpun</w:t>
    </w:r>
    <w:proofErr w:type="spellEnd"/>
    <w:r w:rsidR="00BD59EA">
      <w:t>, and</w:t>
    </w:r>
    <w:r w:rsidR="003C3D04">
      <w:t xml:space="preserve"> R. </w:t>
    </w:r>
    <w:proofErr w:type="spellStart"/>
    <w:r w:rsidR="003C3D04">
      <w:t>Sriprachayanun</w:t>
    </w:r>
    <w:proofErr w:type="spellEnd"/>
    <w:r w:rsidR="00BD59EA">
      <w:tab/>
    </w:r>
    <w:fldSimple w:instr=" STYLEREF  &quot;Heading 1&quot;  \* MERGEFORMAT ">
      <w:r w:rsidR="00F21518">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4A8F4A80" w:rsidR="00BD59EA"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&#13;&#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4A8F4A80" w:rsidR="00BD59EA"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&#13;&#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010ABB67"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F21518">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099"/>
    <w:multiLevelType w:val="hybridMultilevel"/>
    <w:tmpl w:val="BBEA73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 w15:restartNumberingAfterBreak="0">
    <w:nsid w:val="02D837BF"/>
    <w:multiLevelType w:val="hybridMultilevel"/>
    <w:tmpl w:val="738C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550F4"/>
    <w:multiLevelType w:val="hybridMultilevel"/>
    <w:tmpl w:val="ABC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E4CF3"/>
    <w:multiLevelType w:val="hybridMultilevel"/>
    <w:tmpl w:val="B7085A7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 w15:restartNumberingAfterBreak="0">
    <w:nsid w:val="06453BC1"/>
    <w:multiLevelType w:val="hybridMultilevel"/>
    <w:tmpl w:val="539CDA5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 w15:restartNumberingAfterBreak="0">
    <w:nsid w:val="06F3445C"/>
    <w:multiLevelType w:val="hybridMultilevel"/>
    <w:tmpl w:val="07081E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7"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80659"/>
    <w:multiLevelType w:val="hybridMultilevel"/>
    <w:tmpl w:val="B5FE68D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 w15:restartNumberingAfterBreak="0">
    <w:nsid w:val="099078B7"/>
    <w:multiLevelType w:val="hybridMultilevel"/>
    <w:tmpl w:val="C254A13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0" w15:restartNumberingAfterBreak="0">
    <w:nsid w:val="0A5931CE"/>
    <w:multiLevelType w:val="hybridMultilevel"/>
    <w:tmpl w:val="D1BE11A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A64ECE"/>
    <w:multiLevelType w:val="hybridMultilevel"/>
    <w:tmpl w:val="DF508084"/>
    <w:lvl w:ilvl="0" w:tplc="FFFFFFFF">
      <w:start w:val="4"/>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12" w15:restartNumberingAfterBreak="0">
    <w:nsid w:val="0E5C04FA"/>
    <w:multiLevelType w:val="hybridMultilevel"/>
    <w:tmpl w:val="10A4C3F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3"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4" w15:restartNumberingAfterBreak="0">
    <w:nsid w:val="0F9206C9"/>
    <w:multiLevelType w:val="hybridMultilevel"/>
    <w:tmpl w:val="D4DEE7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5"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0373D79"/>
    <w:multiLevelType w:val="hybridMultilevel"/>
    <w:tmpl w:val="BEEA8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77F0CF3"/>
    <w:multiLevelType w:val="hybridMultilevel"/>
    <w:tmpl w:val="D09CADFC"/>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8" w15:restartNumberingAfterBreak="0">
    <w:nsid w:val="19690140"/>
    <w:multiLevelType w:val="hybridMultilevel"/>
    <w:tmpl w:val="0A5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381015"/>
    <w:multiLevelType w:val="hybridMultilevel"/>
    <w:tmpl w:val="76005A4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0" w15:restartNumberingAfterBreak="0">
    <w:nsid w:val="1BD458D1"/>
    <w:multiLevelType w:val="hybridMultilevel"/>
    <w:tmpl w:val="48A2C77C"/>
    <w:lvl w:ilvl="0" w:tplc="FFFFFFFF">
      <w:start w:val="2"/>
      <w:numFmt w:val="decimal"/>
      <w:lvlText w:val="%1."/>
      <w:lvlJc w:val="left"/>
      <w:pPr>
        <w:ind w:left="107" w:hanging="240"/>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1" w15:restartNumberingAfterBreak="0">
    <w:nsid w:val="1D516F2B"/>
    <w:multiLevelType w:val="hybridMultilevel"/>
    <w:tmpl w:val="1E7AAF2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2" w15:restartNumberingAfterBreak="0">
    <w:nsid w:val="1E4C7EE4"/>
    <w:multiLevelType w:val="hybridMultilevel"/>
    <w:tmpl w:val="7F42AE4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3" w15:restartNumberingAfterBreak="0">
    <w:nsid w:val="224F5F37"/>
    <w:multiLevelType w:val="hybridMultilevel"/>
    <w:tmpl w:val="04C0A99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4" w15:restartNumberingAfterBreak="0">
    <w:nsid w:val="2B725D59"/>
    <w:multiLevelType w:val="hybridMultilevel"/>
    <w:tmpl w:val="B170939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5"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6" w15:restartNumberingAfterBreak="0">
    <w:nsid w:val="2DF842F1"/>
    <w:multiLevelType w:val="hybridMultilevel"/>
    <w:tmpl w:val="2C34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516FCC"/>
    <w:multiLevelType w:val="hybridMultilevel"/>
    <w:tmpl w:val="8028F2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8" w15:restartNumberingAfterBreak="0">
    <w:nsid w:val="312176B9"/>
    <w:multiLevelType w:val="hybridMultilevel"/>
    <w:tmpl w:val="D92E334E"/>
    <w:lvl w:ilvl="0" w:tplc="FFFFFFFF">
      <w:start w:val="3"/>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9"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39764F7"/>
    <w:multiLevelType w:val="hybridMultilevel"/>
    <w:tmpl w:val="269A27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1732E"/>
    <w:multiLevelType w:val="hybridMultilevel"/>
    <w:tmpl w:val="077A34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2" w15:restartNumberingAfterBreak="0">
    <w:nsid w:val="355D7ADD"/>
    <w:multiLevelType w:val="hybridMultilevel"/>
    <w:tmpl w:val="976A2A0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3"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34"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5"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6" w15:restartNumberingAfterBreak="0">
    <w:nsid w:val="3907795B"/>
    <w:multiLevelType w:val="hybridMultilevel"/>
    <w:tmpl w:val="CE5EA9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7" w15:restartNumberingAfterBreak="0">
    <w:nsid w:val="397D3516"/>
    <w:multiLevelType w:val="hybridMultilevel"/>
    <w:tmpl w:val="A4F4941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3756B8"/>
    <w:multiLevelType w:val="hybridMultilevel"/>
    <w:tmpl w:val="561001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1E7421"/>
    <w:multiLevelType w:val="hybridMultilevel"/>
    <w:tmpl w:val="5D2245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0" w15:restartNumberingAfterBreak="0">
    <w:nsid w:val="406C3473"/>
    <w:multiLevelType w:val="hybridMultilevel"/>
    <w:tmpl w:val="DD9C534C"/>
    <w:lvl w:ilvl="0"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0"/>
      </w:pPr>
      <w:rPr>
        <w:rFonts w:hint="default"/>
        <w:lang w:val="en-US" w:eastAsia="en-US" w:bidi="ar-SA"/>
      </w:rPr>
    </w:lvl>
    <w:lvl w:ilvl="2" w:tplc="FFFFFFFF">
      <w:numFmt w:val="bullet"/>
      <w:lvlText w:val="•"/>
      <w:lvlJc w:val="left"/>
      <w:pPr>
        <w:ind w:left="1489" w:hanging="360"/>
      </w:pPr>
      <w:rPr>
        <w:rFonts w:hint="default"/>
        <w:lang w:val="en-US" w:eastAsia="en-US" w:bidi="ar-SA"/>
      </w:rPr>
    </w:lvl>
    <w:lvl w:ilvl="3" w:tplc="FFFFFFFF">
      <w:numFmt w:val="bullet"/>
      <w:lvlText w:val="•"/>
      <w:lvlJc w:val="left"/>
      <w:pPr>
        <w:ind w:left="1824" w:hanging="360"/>
      </w:pPr>
      <w:rPr>
        <w:rFonts w:hint="default"/>
        <w:lang w:val="en-US" w:eastAsia="en-US" w:bidi="ar-SA"/>
      </w:rPr>
    </w:lvl>
    <w:lvl w:ilvl="4" w:tplc="FFFFFFFF">
      <w:numFmt w:val="bullet"/>
      <w:lvlText w:val="•"/>
      <w:lvlJc w:val="left"/>
      <w:pPr>
        <w:ind w:left="2158" w:hanging="360"/>
      </w:pPr>
      <w:rPr>
        <w:rFonts w:hint="default"/>
        <w:lang w:val="en-US" w:eastAsia="en-US" w:bidi="ar-SA"/>
      </w:rPr>
    </w:lvl>
    <w:lvl w:ilvl="5" w:tplc="FFFFFFFF">
      <w:numFmt w:val="bullet"/>
      <w:lvlText w:val="•"/>
      <w:lvlJc w:val="left"/>
      <w:pPr>
        <w:ind w:left="2493" w:hanging="360"/>
      </w:pPr>
      <w:rPr>
        <w:rFonts w:hint="default"/>
        <w:lang w:val="en-US" w:eastAsia="en-US" w:bidi="ar-SA"/>
      </w:rPr>
    </w:lvl>
    <w:lvl w:ilvl="6" w:tplc="FFFFFFFF">
      <w:numFmt w:val="bullet"/>
      <w:lvlText w:val="•"/>
      <w:lvlJc w:val="left"/>
      <w:pPr>
        <w:ind w:left="2828" w:hanging="360"/>
      </w:pPr>
      <w:rPr>
        <w:rFonts w:hint="default"/>
        <w:lang w:val="en-US" w:eastAsia="en-US" w:bidi="ar-SA"/>
      </w:rPr>
    </w:lvl>
    <w:lvl w:ilvl="7" w:tplc="FFFFFFFF">
      <w:numFmt w:val="bullet"/>
      <w:lvlText w:val="•"/>
      <w:lvlJc w:val="left"/>
      <w:pPr>
        <w:ind w:left="3162" w:hanging="360"/>
      </w:pPr>
      <w:rPr>
        <w:rFonts w:hint="default"/>
        <w:lang w:val="en-US" w:eastAsia="en-US" w:bidi="ar-SA"/>
      </w:rPr>
    </w:lvl>
    <w:lvl w:ilvl="8" w:tplc="FFFFFFFF">
      <w:numFmt w:val="bullet"/>
      <w:lvlText w:val="•"/>
      <w:lvlJc w:val="left"/>
      <w:pPr>
        <w:ind w:left="3497" w:hanging="360"/>
      </w:pPr>
      <w:rPr>
        <w:rFonts w:hint="default"/>
        <w:lang w:val="en-US" w:eastAsia="en-US" w:bidi="ar-SA"/>
      </w:rPr>
    </w:lvl>
  </w:abstractNum>
  <w:abstractNum w:abstractNumId="41" w15:restartNumberingAfterBreak="0">
    <w:nsid w:val="40720FF3"/>
    <w:multiLevelType w:val="hybridMultilevel"/>
    <w:tmpl w:val="095C618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2"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3" w15:restartNumberingAfterBreak="0">
    <w:nsid w:val="448F65AC"/>
    <w:multiLevelType w:val="multilevel"/>
    <w:tmpl w:val="F774A836"/>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4" w15:restartNumberingAfterBreak="0">
    <w:nsid w:val="459D4BD3"/>
    <w:multiLevelType w:val="hybridMultilevel"/>
    <w:tmpl w:val="03D6923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5" w15:restartNumberingAfterBreak="0">
    <w:nsid w:val="4A7A6A6D"/>
    <w:multiLevelType w:val="hybridMultilevel"/>
    <w:tmpl w:val="EC44A6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6"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47" w15:restartNumberingAfterBreak="0">
    <w:nsid w:val="4CBF07BA"/>
    <w:multiLevelType w:val="hybridMultilevel"/>
    <w:tmpl w:val="47527CF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8" w15:restartNumberingAfterBreak="0">
    <w:nsid w:val="4D8C3D01"/>
    <w:multiLevelType w:val="hybridMultilevel"/>
    <w:tmpl w:val="E4341BB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9"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0"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4FB806AC"/>
    <w:multiLevelType w:val="hybridMultilevel"/>
    <w:tmpl w:val="E752CA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2" w15:restartNumberingAfterBreak="0">
    <w:nsid w:val="4FE41D68"/>
    <w:multiLevelType w:val="hybridMultilevel"/>
    <w:tmpl w:val="8EAAB6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3" w15:restartNumberingAfterBreak="0">
    <w:nsid w:val="51AA3EF5"/>
    <w:multiLevelType w:val="hybridMultilevel"/>
    <w:tmpl w:val="6DE69F3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4"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51F14E08"/>
    <w:multiLevelType w:val="hybridMultilevel"/>
    <w:tmpl w:val="A19A253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6"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7" w15:restartNumberingAfterBreak="0">
    <w:nsid w:val="53F11DEC"/>
    <w:multiLevelType w:val="hybridMultilevel"/>
    <w:tmpl w:val="BDC2670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8" w15:restartNumberingAfterBreak="0">
    <w:nsid w:val="540332CA"/>
    <w:multiLevelType w:val="hybridMultilevel"/>
    <w:tmpl w:val="3F08A5C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9" w15:restartNumberingAfterBreak="0">
    <w:nsid w:val="54503693"/>
    <w:multiLevelType w:val="hybridMultilevel"/>
    <w:tmpl w:val="E5BABAD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0" w15:restartNumberingAfterBreak="0">
    <w:nsid w:val="54DF3496"/>
    <w:multiLevelType w:val="hybridMultilevel"/>
    <w:tmpl w:val="38E8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4DF4959"/>
    <w:multiLevelType w:val="hybridMultilevel"/>
    <w:tmpl w:val="64D2670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2" w15:restartNumberingAfterBreak="0">
    <w:nsid w:val="55916F82"/>
    <w:multiLevelType w:val="hybridMultilevel"/>
    <w:tmpl w:val="59C8E3D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3" w15:restartNumberingAfterBreak="0">
    <w:nsid w:val="55AA164F"/>
    <w:multiLevelType w:val="hybridMultilevel"/>
    <w:tmpl w:val="CBD4FFE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4" w15:restartNumberingAfterBreak="0">
    <w:nsid w:val="55FD0340"/>
    <w:multiLevelType w:val="hybridMultilevel"/>
    <w:tmpl w:val="AAF26F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5" w15:restartNumberingAfterBreak="0">
    <w:nsid w:val="5B162C25"/>
    <w:multiLevelType w:val="hybridMultilevel"/>
    <w:tmpl w:val="914802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6"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67" w15:restartNumberingAfterBreak="0">
    <w:nsid w:val="5CD21E6E"/>
    <w:multiLevelType w:val="hybridMultilevel"/>
    <w:tmpl w:val="1862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5E0F55"/>
    <w:multiLevelType w:val="hybridMultilevel"/>
    <w:tmpl w:val="9E686DB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0B0DA0"/>
    <w:multiLevelType w:val="hybridMultilevel"/>
    <w:tmpl w:val="CCCAFDF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264552E"/>
    <w:multiLevelType w:val="hybridMultilevel"/>
    <w:tmpl w:val="92FC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814400"/>
    <w:multiLevelType w:val="hybridMultilevel"/>
    <w:tmpl w:val="F50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4" w15:restartNumberingAfterBreak="0">
    <w:nsid w:val="66E34CE8"/>
    <w:multiLevelType w:val="hybridMultilevel"/>
    <w:tmpl w:val="3AF42D60"/>
    <w:lvl w:ilvl="0" w:tplc="FFFFFFFF">
      <w:numFmt w:val="bullet"/>
      <w:lvlText w:val=""/>
      <w:lvlJc w:val="left"/>
      <w:pPr>
        <w:ind w:left="1031"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352" w:hanging="360"/>
      </w:pPr>
      <w:rPr>
        <w:rFonts w:hint="default"/>
        <w:lang w:val="en-US" w:eastAsia="en-US" w:bidi="ar-SA"/>
      </w:rPr>
    </w:lvl>
    <w:lvl w:ilvl="2" w:tplc="FFFFFFFF">
      <w:numFmt w:val="bullet"/>
      <w:lvlText w:val="•"/>
      <w:lvlJc w:val="left"/>
      <w:pPr>
        <w:ind w:left="1665" w:hanging="360"/>
      </w:pPr>
      <w:rPr>
        <w:rFonts w:hint="default"/>
        <w:lang w:val="en-US" w:eastAsia="en-US" w:bidi="ar-SA"/>
      </w:rPr>
    </w:lvl>
    <w:lvl w:ilvl="3" w:tplc="FFFFFFFF">
      <w:numFmt w:val="bullet"/>
      <w:lvlText w:val="•"/>
      <w:lvlJc w:val="left"/>
      <w:pPr>
        <w:ind w:left="1978" w:hanging="360"/>
      </w:pPr>
      <w:rPr>
        <w:rFonts w:hint="default"/>
        <w:lang w:val="en-US" w:eastAsia="en-US" w:bidi="ar-SA"/>
      </w:rPr>
    </w:lvl>
    <w:lvl w:ilvl="4" w:tplc="FFFFFFFF">
      <w:numFmt w:val="bullet"/>
      <w:lvlText w:val="•"/>
      <w:lvlJc w:val="left"/>
      <w:pPr>
        <w:ind w:left="2290" w:hanging="360"/>
      </w:pPr>
      <w:rPr>
        <w:rFonts w:hint="default"/>
        <w:lang w:val="en-US" w:eastAsia="en-US" w:bidi="ar-SA"/>
      </w:rPr>
    </w:lvl>
    <w:lvl w:ilvl="5" w:tplc="FFFFFFFF">
      <w:numFmt w:val="bullet"/>
      <w:lvlText w:val="•"/>
      <w:lvlJc w:val="left"/>
      <w:pPr>
        <w:ind w:left="2603" w:hanging="360"/>
      </w:pPr>
      <w:rPr>
        <w:rFonts w:hint="default"/>
        <w:lang w:val="en-US" w:eastAsia="en-US" w:bidi="ar-SA"/>
      </w:rPr>
    </w:lvl>
    <w:lvl w:ilvl="6" w:tplc="FFFFFFFF">
      <w:numFmt w:val="bullet"/>
      <w:lvlText w:val="•"/>
      <w:lvlJc w:val="left"/>
      <w:pPr>
        <w:ind w:left="2916" w:hanging="360"/>
      </w:pPr>
      <w:rPr>
        <w:rFonts w:hint="default"/>
        <w:lang w:val="en-US" w:eastAsia="en-US" w:bidi="ar-SA"/>
      </w:rPr>
    </w:lvl>
    <w:lvl w:ilvl="7" w:tplc="FFFFFFFF">
      <w:numFmt w:val="bullet"/>
      <w:lvlText w:val="•"/>
      <w:lvlJc w:val="left"/>
      <w:pPr>
        <w:ind w:left="3228" w:hanging="360"/>
      </w:pPr>
      <w:rPr>
        <w:rFonts w:hint="default"/>
        <w:lang w:val="en-US" w:eastAsia="en-US" w:bidi="ar-SA"/>
      </w:rPr>
    </w:lvl>
    <w:lvl w:ilvl="8" w:tplc="FFFFFFFF">
      <w:numFmt w:val="bullet"/>
      <w:lvlText w:val="•"/>
      <w:lvlJc w:val="left"/>
      <w:pPr>
        <w:ind w:left="3541" w:hanging="360"/>
      </w:pPr>
      <w:rPr>
        <w:rFonts w:hint="default"/>
        <w:lang w:val="en-US" w:eastAsia="en-US" w:bidi="ar-SA"/>
      </w:rPr>
    </w:lvl>
  </w:abstractNum>
  <w:abstractNum w:abstractNumId="75" w15:restartNumberingAfterBreak="0">
    <w:nsid w:val="670A30C0"/>
    <w:multiLevelType w:val="hybridMultilevel"/>
    <w:tmpl w:val="D6CA9500"/>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6" w15:restartNumberingAfterBreak="0">
    <w:nsid w:val="67D11C50"/>
    <w:multiLevelType w:val="hybridMultilevel"/>
    <w:tmpl w:val="A8A415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7" w15:restartNumberingAfterBreak="0">
    <w:nsid w:val="699C479D"/>
    <w:multiLevelType w:val="hybridMultilevel"/>
    <w:tmpl w:val="427E4BE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8"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9" w15:restartNumberingAfterBreak="0">
    <w:nsid w:val="6B586A5E"/>
    <w:multiLevelType w:val="multilevel"/>
    <w:tmpl w:val="79D68BF6"/>
    <w:numStyleLink w:val="LISTOutlineNum"/>
  </w:abstractNum>
  <w:abstractNum w:abstractNumId="80" w15:restartNumberingAfterBreak="0">
    <w:nsid w:val="6BAD2C63"/>
    <w:multiLevelType w:val="hybridMultilevel"/>
    <w:tmpl w:val="602A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5E1505"/>
    <w:multiLevelType w:val="hybridMultilevel"/>
    <w:tmpl w:val="20FA7DF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2" w15:restartNumberingAfterBreak="0">
    <w:nsid w:val="6E894A00"/>
    <w:multiLevelType w:val="hybridMultilevel"/>
    <w:tmpl w:val="62EEC54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3" w15:restartNumberingAfterBreak="0">
    <w:nsid w:val="6F514EB5"/>
    <w:multiLevelType w:val="hybridMultilevel"/>
    <w:tmpl w:val="53B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2D23586"/>
    <w:multiLevelType w:val="hybridMultilevel"/>
    <w:tmpl w:val="16E6F24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5" w15:restartNumberingAfterBreak="0">
    <w:nsid w:val="73BB17A8"/>
    <w:multiLevelType w:val="hybridMultilevel"/>
    <w:tmpl w:val="4E16F8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6" w15:restartNumberingAfterBreak="0">
    <w:nsid w:val="765E37B0"/>
    <w:multiLevelType w:val="hybridMultilevel"/>
    <w:tmpl w:val="66009CD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7"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78AB019A"/>
    <w:multiLevelType w:val="hybridMultilevel"/>
    <w:tmpl w:val="19DA14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9" w15:restartNumberingAfterBreak="0">
    <w:nsid w:val="7C866387"/>
    <w:multiLevelType w:val="multilevel"/>
    <w:tmpl w:val="79D68BF6"/>
    <w:numStyleLink w:val="LISTOutlineNum"/>
  </w:abstractNum>
  <w:abstractNum w:abstractNumId="90" w15:restartNumberingAfterBreak="0">
    <w:nsid w:val="7E8B7464"/>
    <w:multiLevelType w:val="hybridMultilevel"/>
    <w:tmpl w:val="EC3A090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1" w15:restartNumberingAfterBreak="0">
    <w:nsid w:val="7F193F59"/>
    <w:multiLevelType w:val="hybridMultilevel"/>
    <w:tmpl w:val="14A687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384506">
    <w:abstractNumId w:val="54"/>
  </w:num>
  <w:num w:numId="2" w16cid:durableId="1635058985">
    <w:abstractNumId w:val="89"/>
  </w:num>
  <w:num w:numId="3" w16cid:durableId="1103065205">
    <w:abstractNumId w:val="49"/>
  </w:num>
  <w:num w:numId="4" w16cid:durableId="1123957504">
    <w:abstractNumId w:val="70"/>
  </w:num>
  <w:num w:numId="5" w16cid:durableId="1727678975">
    <w:abstractNumId w:val="79"/>
  </w:num>
  <w:num w:numId="6" w16cid:durableId="1607957672">
    <w:abstractNumId w:val="87"/>
  </w:num>
  <w:num w:numId="7" w16cid:durableId="1748115520">
    <w:abstractNumId w:val="46"/>
  </w:num>
  <w:num w:numId="8" w16cid:durableId="2132432419">
    <w:abstractNumId w:val="29"/>
  </w:num>
  <w:num w:numId="9" w16cid:durableId="1800293905">
    <w:abstractNumId w:val="35"/>
  </w:num>
  <w:num w:numId="10" w16cid:durableId="1464159225">
    <w:abstractNumId w:val="6"/>
  </w:num>
  <w:num w:numId="11" w16cid:durableId="1903783224">
    <w:abstractNumId w:val="15"/>
  </w:num>
  <w:num w:numId="12" w16cid:durableId="1154684831">
    <w:abstractNumId w:val="66"/>
  </w:num>
  <w:num w:numId="13" w16cid:durableId="221334756">
    <w:abstractNumId w:val="25"/>
  </w:num>
  <w:num w:numId="14" w16cid:durableId="85424088">
    <w:abstractNumId w:val="42"/>
  </w:num>
  <w:num w:numId="15" w16cid:durableId="104546267">
    <w:abstractNumId w:val="56"/>
  </w:num>
  <w:num w:numId="16" w16cid:durableId="355083167">
    <w:abstractNumId w:val="13"/>
  </w:num>
  <w:num w:numId="17" w16cid:durableId="717971367">
    <w:abstractNumId w:val="73"/>
  </w:num>
  <w:num w:numId="18" w16cid:durableId="1183320111">
    <w:abstractNumId w:val="78"/>
  </w:num>
  <w:num w:numId="19" w16cid:durableId="418521803">
    <w:abstractNumId w:val="34"/>
  </w:num>
  <w:num w:numId="20" w16cid:durableId="1201434993">
    <w:abstractNumId w:val="33"/>
  </w:num>
  <w:num w:numId="21" w16cid:durableId="1343438359">
    <w:abstractNumId w:val="43"/>
  </w:num>
  <w:num w:numId="22" w16cid:durableId="285896073">
    <w:abstractNumId w:val="50"/>
  </w:num>
  <w:num w:numId="23" w16cid:durableId="499545089">
    <w:abstractNumId w:val="7"/>
  </w:num>
  <w:num w:numId="24" w16cid:durableId="452792000">
    <w:abstractNumId w:val="16"/>
  </w:num>
  <w:num w:numId="25" w16cid:durableId="598026094">
    <w:abstractNumId w:val="67"/>
  </w:num>
  <w:num w:numId="26" w16cid:durableId="791943040">
    <w:abstractNumId w:val="24"/>
  </w:num>
  <w:num w:numId="27" w16cid:durableId="1222056101">
    <w:abstractNumId w:val="3"/>
  </w:num>
  <w:num w:numId="28" w16cid:durableId="808593464">
    <w:abstractNumId w:val="74"/>
  </w:num>
  <w:num w:numId="29" w16cid:durableId="816072249">
    <w:abstractNumId w:val="64"/>
  </w:num>
  <w:num w:numId="30" w16cid:durableId="1085613822">
    <w:abstractNumId w:val="27"/>
  </w:num>
  <w:num w:numId="31" w16cid:durableId="191574004">
    <w:abstractNumId w:val="76"/>
  </w:num>
  <w:num w:numId="32" w16cid:durableId="1593122319">
    <w:abstractNumId w:val="14"/>
  </w:num>
  <w:num w:numId="33" w16cid:durableId="1440369522">
    <w:abstractNumId w:val="44"/>
  </w:num>
  <w:num w:numId="34" w16cid:durableId="267079414">
    <w:abstractNumId w:val="0"/>
  </w:num>
  <w:num w:numId="35" w16cid:durableId="1829975875">
    <w:abstractNumId w:val="85"/>
  </w:num>
  <w:num w:numId="36" w16cid:durableId="599069774">
    <w:abstractNumId w:val="72"/>
  </w:num>
  <w:num w:numId="37" w16cid:durableId="878321801">
    <w:abstractNumId w:val="83"/>
  </w:num>
  <w:num w:numId="38" w16cid:durableId="1435708790">
    <w:abstractNumId w:val="2"/>
  </w:num>
  <w:num w:numId="39" w16cid:durableId="1123041652">
    <w:abstractNumId w:val="91"/>
  </w:num>
  <w:num w:numId="40" w16cid:durableId="1105154664">
    <w:abstractNumId w:val="18"/>
  </w:num>
  <w:num w:numId="41" w16cid:durableId="133301817">
    <w:abstractNumId w:val="80"/>
  </w:num>
  <w:num w:numId="42" w16cid:durableId="1013873501">
    <w:abstractNumId w:val="71"/>
  </w:num>
  <w:num w:numId="43" w16cid:durableId="923226642">
    <w:abstractNumId w:val="60"/>
  </w:num>
  <w:num w:numId="44" w16cid:durableId="495002641">
    <w:abstractNumId w:val="84"/>
  </w:num>
  <w:num w:numId="45" w16cid:durableId="351806979">
    <w:abstractNumId w:val="62"/>
  </w:num>
  <w:num w:numId="46" w16cid:durableId="512650121">
    <w:abstractNumId w:val="26"/>
  </w:num>
  <w:num w:numId="47" w16cid:durableId="1367413809">
    <w:abstractNumId w:val="31"/>
  </w:num>
  <w:num w:numId="48" w16cid:durableId="137578108">
    <w:abstractNumId w:val="20"/>
  </w:num>
  <w:num w:numId="49" w16cid:durableId="344288249">
    <w:abstractNumId w:val="63"/>
  </w:num>
  <w:num w:numId="50" w16cid:durableId="2036497023">
    <w:abstractNumId w:val="57"/>
  </w:num>
  <w:num w:numId="51" w16cid:durableId="705644120">
    <w:abstractNumId w:val="28"/>
  </w:num>
  <w:num w:numId="52" w16cid:durableId="629020145">
    <w:abstractNumId w:val="11"/>
  </w:num>
  <w:num w:numId="53" w16cid:durableId="998770895">
    <w:abstractNumId w:val="8"/>
  </w:num>
  <w:num w:numId="54" w16cid:durableId="1353413899">
    <w:abstractNumId w:val="5"/>
  </w:num>
  <w:num w:numId="55" w16cid:durableId="1477528235">
    <w:abstractNumId w:val="59"/>
  </w:num>
  <w:num w:numId="56" w16cid:durableId="1840920590">
    <w:abstractNumId w:val="40"/>
  </w:num>
  <w:num w:numId="57" w16cid:durableId="1893037073">
    <w:abstractNumId w:val="10"/>
  </w:num>
  <w:num w:numId="58" w16cid:durableId="1439713850">
    <w:abstractNumId w:val="53"/>
  </w:num>
  <w:num w:numId="59" w16cid:durableId="641614603">
    <w:abstractNumId w:val="48"/>
  </w:num>
  <w:num w:numId="60" w16cid:durableId="1210650255">
    <w:abstractNumId w:val="47"/>
  </w:num>
  <w:num w:numId="61" w16cid:durableId="1309745156">
    <w:abstractNumId w:val="55"/>
  </w:num>
  <w:num w:numId="62" w16cid:durableId="1815291765">
    <w:abstractNumId w:val="45"/>
  </w:num>
  <w:num w:numId="63" w16cid:durableId="1546332285">
    <w:abstractNumId w:val="51"/>
  </w:num>
  <w:num w:numId="64" w16cid:durableId="1087725320">
    <w:abstractNumId w:val="9"/>
  </w:num>
  <w:num w:numId="65" w16cid:durableId="815873916">
    <w:abstractNumId w:val="38"/>
  </w:num>
  <w:num w:numId="66" w16cid:durableId="317157004">
    <w:abstractNumId w:val="77"/>
  </w:num>
  <w:num w:numId="67" w16cid:durableId="1895702326">
    <w:abstractNumId w:val="4"/>
  </w:num>
  <w:num w:numId="68" w16cid:durableId="1508444538">
    <w:abstractNumId w:val="32"/>
  </w:num>
  <w:num w:numId="69" w16cid:durableId="557940563">
    <w:abstractNumId w:val="21"/>
  </w:num>
  <w:num w:numId="70" w16cid:durableId="531773443">
    <w:abstractNumId w:val="82"/>
  </w:num>
  <w:num w:numId="71" w16cid:durableId="528225906">
    <w:abstractNumId w:val="37"/>
  </w:num>
  <w:num w:numId="72" w16cid:durableId="1646349629">
    <w:abstractNumId w:val="75"/>
  </w:num>
  <w:num w:numId="73" w16cid:durableId="1853497416">
    <w:abstractNumId w:val="19"/>
  </w:num>
  <w:num w:numId="74" w16cid:durableId="1009480246">
    <w:abstractNumId w:val="41"/>
  </w:num>
  <w:num w:numId="75" w16cid:durableId="826047881">
    <w:abstractNumId w:val="30"/>
  </w:num>
  <w:num w:numId="76" w16cid:durableId="1278633563">
    <w:abstractNumId w:val="52"/>
  </w:num>
  <w:num w:numId="77" w16cid:durableId="1084717416">
    <w:abstractNumId w:val="65"/>
  </w:num>
  <w:num w:numId="78" w16cid:durableId="1826776343">
    <w:abstractNumId w:val="86"/>
  </w:num>
  <w:num w:numId="79" w16cid:durableId="972562785">
    <w:abstractNumId w:val="39"/>
  </w:num>
  <w:num w:numId="80" w16cid:durableId="342054366">
    <w:abstractNumId w:val="58"/>
  </w:num>
  <w:num w:numId="81" w16cid:durableId="1595899186">
    <w:abstractNumId w:val="23"/>
  </w:num>
  <w:num w:numId="82" w16cid:durableId="1158883603">
    <w:abstractNumId w:val="22"/>
  </w:num>
  <w:num w:numId="83" w16cid:durableId="25062489">
    <w:abstractNumId w:val="12"/>
  </w:num>
  <w:num w:numId="84" w16cid:durableId="1415937307">
    <w:abstractNumId w:val="61"/>
  </w:num>
  <w:num w:numId="85" w16cid:durableId="583300306">
    <w:abstractNumId w:val="69"/>
  </w:num>
  <w:num w:numId="86" w16cid:durableId="892304556">
    <w:abstractNumId w:val="17"/>
  </w:num>
  <w:num w:numId="87" w16cid:durableId="1031808451">
    <w:abstractNumId w:val="81"/>
  </w:num>
  <w:num w:numId="88" w16cid:durableId="1902329772">
    <w:abstractNumId w:val="88"/>
  </w:num>
  <w:num w:numId="89" w16cid:durableId="810906103">
    <w:abstractNumId w:val="90"/>
  </w:num>
  <w:num w:numId="90" w16cid:durableId="976836798">
    <w:abstractNumId w:val="36"/>
  </w:num>
  <w:num w:numId="91" w16cid:durableId="670722797">
    <w:abstractNumId w:val="68"/>
  </w:num>
  <w:num w:numId="92" w16cid:durableId="78412044">
    <w:abstractNumId w:val="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4F86"/>
    <w:rsid w:val="000261B0"/>
    <w:rsid w:val="00026E3D"/>
    <w:rsid w:val="00026EFA"/>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68EE"/>
    <w:rsid w:val="0006738D"/>
    <w:rsid w:val="000712E9"/>
    <w:rsid w:val="00071EE6"/>
    <w:rsid w:val="000722F1"/>
    <w:rsid w:val="00073DB4"/>
    <w:rsid w:val="00080145"/>
    <w:rsid w:val="000801DA"/>
    <w:rsid w:val="00080DD4"/>
    <w:rsid w:val="00081E15"/>
    <w:rsid w:val="00082855"/>
    <w:rsid w:val="00082A03"/>
    <w:rsid w:val="00082CE2"/>
    <w:rsid w:val="0008310C"/>
    <w:rsid w:val="000839A4"/>
    <w:rsid w:val="0008450D"/>
    <w:rsid w:val="00085684"/>
    <w:rsid w:val="0008662A"/>
    <w:rsid w:val="00087F42"/>
    <w:rsid w:val="00090960"/>
    <w:rsid w:val="00090CD6"/>
    <w:rsid w:val="0009445E"/>
    <w:rsid w:val="000958F0"/>
    <w:rsid w:val="00096AD3"/>
    <w:rsid w:val="00096D9B"/>
    <w:rsid w:val="000A114C"/>
    <w:rsid w:val="000A24D2"/>
    <w:rsid w:val="000A6792"/>
    <w:rsid w:val="000B0B77"/>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E63F0"/>
    <w:rsid w:val="000F09FD"/>
    <w:rsid w:val="000F1C6C"/>
    <w:rsid w:val="000F240F"/>
    <w:rsid w:val="000F27AF"/>
    <w:rsid w:val="000F2824"/>
    <w:rsid w:val="000F4424"/>
    <w:rsid w:val="000F4C8D"/>
    <w:rsid w:val="000F5840"/>
    <w:rsid w:val="000F627E"/>
    <w:rsid w:val="000F7EBB"/>
    <w:rsid w:val="00103C53"/>
    <w:rsid w:val="0010514D"/>
    <w:rsid w:val="00107070"/>
    <w:rsid w:val="00107C1E"/>
    <w:rsid w:val="00110646"/>
    <w:rsid w:val="00111097"/>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2DE1"/>
    <w:rsid w:val="0014353C"/>
    <w:rsid w:val="00144FAC"/>
    <w:rsid w:val="00145084"/>
    <w:rsid w:val="001459CE"/>
    <w:rsid w:val="00146330"/>
    <w:rsid w:val="00146B26"/>
    <w:rsid w:val="00146D96"/>
    <w:rsid w:val="00146DEB"/>
    <w:rsid w:val="00150175"/>
    <w:rsid w:val="001515B4"/>
    <w:rsid w:val="0015579F"/>
    <w:rsid w:val="00156222"/>
    <w:rsid w:val="00157A3B"/>
    <w:rsid w:val="00157B04"/>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3BF8"/>
    <w:rsid w:val="00194E33"/>
    <w:rsid w:val="001A090F"/>
    <w:rsid w:val="001A0B07"/>
    <w:rsid w:val="001A27FB"/>
    <w:rsid w:val="001A3B01"/>
    <w:rsid w:val="001A4216"/>
    <w:rsid w:val="001A7EA3"/>
    <w:rsid w:val="001B0E2D"/>
    <w:rsid w:val="001B137C"/>
    <w:rsid w:val="001B14A4"/>
    <w:rsid w:val="001B17B3"/>
    <w:rsid w:val="001B4AF4"/>
    <w:rsid w:val="001C0843"/>
    <w:rsid w:val="001C1342"/>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4704"/>
    <w:rsid w:val="00205494"/>
    <w:rsid w:val="00205E73"/>
    <w:rsid w:val="00206F1E"/>
    <w:rsid w:val="00207C60"/>
    <w:rsid w:val="00211F6D"/>
    <w:rsid w:val="00213BD1"/>
    <w:rsid w:val="00214815"/>
    <w:rsid w:val="0022009B"/>
    <w:rsid w:val="00221022"/>
    <w:rsid w:val="00221CB1"/>
    <w:rsid w:val="00222BE1"/>
    <w:rsid w:val="0022346B"/>
    <w:rsid w:val="00223C09"/>
    <w:rsid w:val="0022409C"/>
    <w:rsid w:val="00225CF2"/>
    <w:rsid w:val="00226E1C"/>
    <w:rsid w:val="0022712C"/>
    <w:rsid w:val="00231725"/>
    <w:rsid w:val="002319EB"/>
    <w:rsid w:val="00232C2E"/>
    <w:rsid w:val="0023415E"/>
    <w:rsid w:val="00234888"/>
    <w:rsid w:val="00234A39"/>
    <w:rsid w:val="002411DB"/>
    <w:rsid w:val="00241A06"/>
    <w:rsid w:val="002444EE"/>
    <w:rsid w:val="002472F4"/>
    <w:rsid w:val="00250D86"/>
    <w:rsid w:val="002513AD"/>
    <w:rsid w:val="0025144F"/>
    <w:rsid w:val="0025242A"/>
    <w:rsid w:val="00252A60"/>
    <w:rsid w:val="00252F5D"/>
    <w:rsid w:val="00253742"/>
    <w:rsid w:val="002555C3"/>
    <w:rsid w:val="00257190"/>
    <w:rsid w:val="002620FF"/>
    <w:rsid w:val="00262883"/>
    <w:rsid w:val="0026290F"/>
    <w:rsid w:val="00264AAC"/>
    <w:rsid w:val="002651AF"/>
    <w:rsid w:val="00265705"/>
    <w:rsid w:val="00265812"/>
    <w:rsid w:val="00265CA0"/>
    <w:rsid w:val="0026643B"/>
    <w:rsid w:val="002720C3"/>
    <w:rsid w:val="0027312B"/>
    <w:rsid w:val="002733D3"/>
    <w:rsid w:val="00273695"/>
    <w:rsid w:val="002744D0"/>
    <w:rsid w:val="00275A72"/>
    <w:rsid w:val="00275C56"/>
    <w:rsid w:val="00281725"/>
    <w:rsid w:val="00282C1B"/>
    <w:rsid w:val="00283940"/>
    <w:rsid w:val="002844AB"/>
    <w:rsid w:val="0028473B"/>
    <w:rsid w:val="00285A57"/>
    <w:rsid w:val="00287048"/>
    <w:rsid w:val="002923E2"/>
    <w:rsid w:val="00292B4F"/>
    <w:rsid w:val="002A0127"/>
    <w:rsid w:val="002A1329"/>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1B6F"/>
    <w:rsid w:val="002D239F"/>
    <w:rsid w:val="002D289E"/>
    <w:rsid w:val="002D44BD"/>
    <w:rsid w:val="002D5060"/>
    <w:rsid w:val="002D5C2B"/>
    <w:rsid w:val="002D657B"/>
    <w:rsid w:val="002E000A"/>
    <w:rsid w:val="002E18EF"/>
    <w:rsid w:val="002E1EFD"/>
    <w:rsid w:val="002E27B4"/>
    <w:rsid w:val="002E2D8B"/>
    <w:rsid w:val="002E3D6A"/>
    <w:rsid w:val="002E497F"/>
    <w:rsid w:val="002E5F39"/>
    <w:rsid w:val="002E6172"/>
    <w:rsid w:val="002F073F"/>
    <w:rsid w:val="002F264F"/>
    <w:rsid w:val="002F276B"/>
    <w:rsid w:val="002F47AB"/>
    <w:rsid w:val="002F584A"/>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0F8E"/>
    <w:rsid w:val="00331F9A"/>
    <w:rsid w:val="00334D92"/>
    <w:rsid w:val="00335499"/>
    <w:rsid w:val="003354CB"/>
    <w:rsid w:val="003362F8"/>
    <w:rsid w:val="0033681B"/>
    <w:rsid w:val="00337342"/>
    <w:rsid w:val="00337F76"/>
    <w:rsid w:val="00340F1B"/>
    <w:rsid w:val="00343604"/>
    <w:rsid w:val="0034371D"/>
    <w:rsid w:val="00343E7C"/>
    <w:rsid w:val="0034545E"/>
    <w:rsid w:val="003455E1"/>
    <w:rsid w:val="00345BEF"/>
    <w:rsid w:val="0034669A"/>
    <w:rsid w:val="00347749"/>
    <w:rsid w:val="00356D1E"/>
    <w:rsid w:val="00362BC5"/>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98A"/>
    <w:rsid w:val="003D3ACB"/>
    <w:rsid w:val="003D592C"/>
    <w:rsid w:val="003D7C09"/>
    <w:rsid w:val="003E185B"/>
    <w:rsid w:val="003E3124"/>
    <w:rsid w:val="003E35B1"/>
    <w:rsid w:val="003E6495"/>
    <w:rsid w:val="003F05B7"/>
    <w:rsid w:val="003F0972"/>
    <w:rsid w:val="003F1065"/>
    <w:rsid w:val="003F187D"/>
    <w:rsid w:val="003F258D"/>
    <w:rsid w:val="003F2C64"/>
    <w:rsid w:val="003F6AFB"/>
    <w:rsid w:val="004016D9"/>
    <w:rsid w:val="00403575"/>
    <w:rsid w:val="00403C8E"/>
    <w:rsid w:val="00403F07"/>
    <w:rsid w:val="00405B53"/>
    <w:rsid w:val="00407CB1"/>
    <w:rsid w:val="004102F1"/>
    <w:rsid w:val="004136B4"/>
    <w:rsid w:val="00415AC5"/>
    <w:rsid w:val="00415CC4"/>
    <w:rsid w:val="00415EA4"/>
    <w:rsid w:val="00415F0A"/>
    <w:rsid w:val="00416B46"/>
    <w:rsid w:val="00417540"/>
    <w:rsid w:val="00420CA9"/>
    <w:rsid w:val="00422615"/>
    <w:rsid w:val="00422C0B"/>
    <w:rsid w:val="00422E15"/>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5B2F"/>
    <w:rsid w:val="00456636"/>
    <w:rsid w:val="00460D57"/>
    <w:rsid w:val="004629ED"/>
    <w:rsid w:val="00464DFB"/>
    <w:rsid w:val="00466901"/>
    <w:rsid w:val="00466F60"/>
    <w:rsid w:val="00470866"/>
    <w:rsid w:val="00470BA4"/>
    <w:rsid w:val="00470E43"/>
    <w:rsid w:val="00471CE2"/>
    <w:rsid w:val="0047333B"/>
    <w:rsid w:val="0047341D"/>
    <w:rsid w:val="00473BC0"/>
    <w:rsid w:val="00474ADB"/>
    <w:rsid w:val="00480C53"/>
    <w:rsid w:val="0048161F"/>
    <w:rsid w:val="0048333A"/>
    <w:rsid w:val="004839B1"/>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97CF0"/>
    <w:rsid w:val="004A1D18"/>
    <w:rsid w:val="004A2F97"/>
    <w:rsid w:val="004A4BCB"/>
    <w:rsid w:val="004A7882"/>
    <w:rsid w:val="004B183A"/>
    <w:rsid w:val="004B29D0"/>
    <w:rsid w:val="004B3759"/>
    <w:rsid w:val="004B441D"/>
    <w:rsid w:val="004B5788"/>
    <w:rsid w:val="004B5BAE"/>
    <w:rsid w:val="004B5C16"/>
    <w:rsid w:val="004B7111"/>
    <w:rsid w:val="004C002F"/>
    <w:rsid w:val="004C1CEC"/>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388E"/>
    <w:rsid w:val="00504ACE"/>
    <w:rsid w:val="00506044"/>
    <w:rsid w:val="005063CB"/>
    <w:rsid w:val="005107BD"/>
    <w:rsid w:val="005111F0"/>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3692"/>
    <w:rsid w:val="005345CE"/>
    <w:rsid w:val="00536194"/>
    <w:rsid w:val="005371E8"/>
    <w:rsid w:val="00540A61"/>
    <w:rsid w:val="00541475"/>
    <w:rsid w:val="005431C4"/>
    <w:rsid w:val="005437D4"/>
    <w:rsid w:val="005438C9"/>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03EB"/>
    <w:rsid w:val="0057197F"/>
    <w:rsid w:val="005729DE"/>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27C3"/>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2E23"/>
    <w:rsid w:val="00604BBA"/>
    <w:rsid w:val="00605CEA"/>
    <w:rsid w:val="006069CB"/>
    <w:rsid w:val="0060743D"/>
    <w:rsid w:val="00607633"/>
    <w:rsid w:val="006112EE"/>
    <w:rsid w:val="00613402"/>
    <w:rsid w:val="006145AA"/>
    <w:rsid w:val="00614B33"/>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57A9"/>
    <w:rsid w:val="00637388"/>
    <w:rsid w:val="00637E7B"/>
    <w:rsid w:val="00640153"/>
    <w:rsid w:val="006417AF"/>
    <w:rsid w:val="0064191A"/>
    <w:rsid w:val="00643B80"/>
    <w:rsid w:val="006467E3"/>
    <w:rsid w:val="00646D3C"/>
    <w:rsid w:val="00651321"/>
    <w:rsid w:val="00651A5D"/>
    <w:rsid w:val="006523CF"/>
    <w:rsid w:val="0065390B"/>
    <w:rsid w:val="00655325"/>
    <w:rsid w:val="00655D67"/>
    <w:rsid w:val="006570C1"/>
    <w:rsid w:val="00657336"/>
    <w:rsid w:val="00657A3A"/>
    <w:rsid w:val="006617DB"/>
    <w:rsid w:val="0066298E"/>
    <w:rsid w:val="00663C14"/>
    <w:rsid w:val="00666DC0"/>
    <w:rsid w:val="00667E99"/>
    <w:rsid w:val="00670E4B"/>
    <w:rsid w:val="006714DF"/>
    <w:rsid w:val="00671C47"/>
    <w:rsid w:val="00673FB9"/>
    <w:rsid w:val="00677145"/>
    <w:rsid w:val="00677BF5"/>
    <w:rsid w:val="00682A90"/>
    <w:rsid w:val="00683776"/>
    <w:rsid w:val="006848B1"/>
    <w:rsid w:val="006848C6"/>
    <w:rsid w:val="00687360"/>
    <w:rsid w:val="0069164F"/>
    <w:rsid w:val="0069291E"/>
    <w:rsid w:val="00694908"/>
    <w:rsid w:val="00695F26"/>
    <w:rsid w:val="00696F36"/>
    <w:rsid w:val="00697E39"/>
    <w:rsid w:val="006A20E8"/>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4EBC"/>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63B"/>
    <w:rsid w:val="006F4D9D"/>
    <w:rsid w:val="006F6E1B"/>
    <w:rsid w:val="007019FF"/>
    <w:rsid w:val="00702006"/>
    <w:rsid w:val="00702E89"/>
    <w:rsid w:val="00703272"/>
    <w:rsid w:val="00704AE1"/>
    <w:rsid w:val="00707C04"/>
    <w:rsid w:val="007109E5"/>
    <w:rsid w:val="00712F2D"/>
    <w:rsid w:val="00714CC6"/>
    <w:rsid w:val="00717FF1"/>
    <w:rsid w:val="00722653"/>
    <w:rsid w:val="00723986"/>
    <w:rsid w:val="00723BDD"/>
    <w:rsid w:val="007258A2"/>
    <w:rsid w:val="00725E33"/>
    <w:rsid w:val="00726849"/>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0F0"/>
    <w:rsid w:val="007541A9"/>
    <w:rsid w:val="00760876"/>
    <w:rsid w:val="00760EA2"/>
    <w:rsid w:val="0076163D"/>
    <w:rsid w:val="00762286"/>
    <w:rsid w:val="0076328C"/>
    <w:rsid w:val="00764F49"/>
    <w:rsid w:val="007660EF"/>
    <w:rsid w:val="00772B1A"/>
    <w:rsid w:val="0077342B"/>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2357"/>
    <w:rsid w:val="007A48A0"/>
    <w:rsid w:val="007A7780"/>
    <w:rsid w:val="007A7B5A"/>
    <w:rsid w:val="007B1B4D"/>
    <w:rsid w:val="007B26EA"/>
    <w:rsid w:val="007B4424"/>
    <w:rsid w:val="007B5904"/>
    <w:rsid w:val="007B6568"/>
    <w:rsid w:val="007C013D"/>
    <w:rsid w:val="007C0E03"/>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4D6"/>
    <w:rsid w:val="008026DC"/>
    <w:rsid w:val="00805E50"/>
    <w:rsid w:val="00806C0F"/>
    <w:rsid w:val="00810E82"/>
    <w:rsid w:val="008115E8"/>
    <w:rsid w:val="008117D1"/>
    <w:rsid w:val="008125D3"/>
    <w:rsid w:val="00812D54"/>
    <w:rsid w:val="008133A1"/>
    <w:rsid w:val="008136D9"/>
    <w:rsid w:val="008138BE"/>
    <w:rsid w:val="008138F3"/>
    <w:rsid w:val="00813B62"/>
    <w:rsid w:val="00814D07"/>
    <w:rsid w:val="008151A9"/>
    <w:rsid w:val="00816DBA"/>
    <w:rsid w:val="0081774D"/>
    <w:rsid w:val="008219A5"/>
    <w:rsid w:val="008220F2"/>
    <w:rsid w:val="0082349E"/>
    <w:rsid w:val="00826474"/>
    <w:rsid w:val="008326B8"/>
    <w:rsid w:val="0083366C"/>
    <w:rsid w:val="00836E5B"/>
    <w:rsid w:val="00837A72"/>
    <w:rsid w:val="008412B5"/>
    <w:rsid w:val="00841F48"/>
    <w:rsid w:val="00842DAA"/>
    <w:rsid w:val="00843961"/>
    <w:rsid w:val="008451CE"/>
    <w:rsid w:val="008463B3"/>
    <w:rsid w:val="00851045"/>
    <w:rsid w:val="008521C6"/>
    <w:rsid w:val="008532E6"/>
    <w:rsid w:val="00857EC1"/>
    <w:rsid w:val="00857F12"/>
    <w:rsid w:val="008620F4"/>
    <w:rsid w:val="00862459"/>
    <w:rsid w:val="008638CE"/>
    <w:rsid w:val="00864E14"/>
    <w:rsid w:val="0086525C"/>
    <w:rsid w:val="00865989"/>
    <w:rsid w:val="00865BE8"/>
    <w:rsid w:val="008660EB"/>
    <w:rsid w:val="0087046A"/>
    <w:rsid w:val="00871CF5"/>
    <w:rsid w:val="00871EC4"/>
    <w:rsid w:val="0088109F"/>
    <w:rsid w:val="0088198C"/>
    <w:rsid w:val="008843DC"/>
    <w:rsid w:val="008849A2"/>
    <w:rsid w:val="00887C9E"/>
    <w:rsid w:val="00890538"/>
    <w:rsid w:val="00891241"/>
    <w:rsid w:val="00892E13"/>
    <w:rsid w:val="00893B8C"/>
    <w:rsid w:val="00894998"/>
    <w:rsid w:val="00896F3B"/>
    <w:rsid w:val="008970E0"/>
    <w:rsid w:val="00897391"/>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34B17"/>
    <w:rsid w:val="00942C58"/>
    <w:rsid w:val="0095135B"/>
    <w:rsid w:val="00951B5F"/>
    <w:rsid w:val="00951B8A"/>
    <w:rsid w:val="00954122"/>
    <w:rsid w:val="00954477"/>
    <w:rsid w:val="00956A2B"/>
    <w:rsid w:val="009570E3"/>
    <w:rsid w:val="009626F9"/>
    <w:rsid w:val="00963392"/>
    <w:rsid w:val="00964561"/>
    <w:rsid w:val="0096540B"/>
    <w:rsid w:val="00966AFD"/>
    <w:rsid w:val="00970309"/>
    <w:rsid w:val="0097051D"/>
    <w:rsid w:val="00970FF4"/>
    <w:rsid w:val="00971E11"/>
    <w:rsid w:val="009727A1"/>
    <w:rsid w:val="00972D72"/>
    <w:rsid w:val="009730EE"/>
    <w:rsid w:val="0097388D"/>
    <w:rsid w:val="00975380"/>
    <w:rsid w:val="009759F2"/>
    <w:rsid w:val="00976E5B"/>
    <w:rsid w:val="00980763"/>
    <w:rsid w:val="0098296E"/>
    <w:rsid w:val="0098495E"/>
    <w:rsid w:val="00987210"/>
    <w:rsid w:val="00990E1A"/>
    <w:rsid w:val="00991B9A"/>
    <w:rsid w:val="0099429C"/>
    <w:rsid w:val="009945C4"/>
    <w:rsid w:val="0099583F"/>
    <w:rsid w:val="009978EA"/>
    <w:rsid w:val="00997DE7"/>
    <w:rsid w:val="009A020D"/>
    <w:rsid w:val="009A0702"/>
    <w:rsid w:val="009A37A2"/>
    <w:rsid w:val="009A3914"/>
    <w:rsid w:val="009A398A"/>
    <w:rsid w:val="009A6513"/>
    <w:rsid w:val="009A6756"/>
    <w:rsid w:val="009A6B6A"/>
    <w:rsid w:val="009A7B34"/>
    <w:rsid w:val="009B1A18"/>
    <w:rsid w:val="009B1FA6"/>
    <w:rsid w:val="009B2ADC"/>
    <w:rsid w:val="009B683C"/>
    <w:rsid w:val="009B71BB"/>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101"/>
    <w:rsid w:val="00A00810"/>
    <w:rsid w:val="00A02AED"/>
    <w:rsid w:val="00A02D23"/>
    <w:rsid w:val="00A037A0"/>
    <w:rsid w:val="00A057A5"/>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37428"/>
    <w:rsid w:val="00A40B1A"/>
    <w:rsid w:val="00A42454"/>
    <w:rsid w:val="00A42989"/>
    <w:rsid w:val="00A44275"/>
    <w:rsid w:val="00A470EA"/>
    <w:rsid w:val="00A50C48"/>
    <w:rsid w:val="00A510B9"/>
    <w:rsid w:val="00A56099"/>
    <w:rsid w:val="00A5758E"/>
    <w:rsid w:val="00A57935"/>
    <w:rsid w:val="00A57DCA"/>
    <w:rsid w:val="00A6045F"/>
    <w:rsid w:val="00A61F67"/>
    <w:rsid w:val="00A639A4"/>
    <w:rsid w:val="00A6480F"/>
    <w:rsid w:val="00A6602F"/>
    <w:rsid w:val="00A67EAB"/>
    <w:rsid w:val="00A71688"/>
    <w:rsid w:val="00A72BB2"/>
    <w:rsid w:val="00A81498"/>
    <w:rsid w:val="00A81DE7"/>
    <w:rsid w:val="00A83D00"/>
    <w:rsid w:val="00A83D64"/>
    <w:rsid w:val="00A84762"/>
    <w:rsid w:val="00A849CA"/>
    <w:rsid w:val="00A907EF"/>
    <w:rsid w:val="00A92A30"/>
    <w:rsid w:val="00A92D5E"/>
    <w:rsid w:val="00A93C64"/>
    <w:rsid w:val="00AA119B"/>
    <w:rsid w:val="00AA1BC7"/>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381B"/>
    <w:rsid w:val="00B05599"/>
    <w:rsid w:val="00B10A06"/>
    <w:rsid w:val="00B118A4"/>
    <w:rsid w:val="00B11C98"/>
    <w:rsid w:val="00B12D2E"/>
    <w:rsid w:val="00B135C9"/>
    <w:rsid w:val="00B1363F"/>
    <w:rsid w:val="00B14BA1"/>
    <w:rsid w:val="00B15302"/>
    <w:rsid w:val="00B16BB8"/>
    <w:rsid w:val="00B16F73"/>
    <w:rsid w:val="00B17CE1"/>
    <w:rsid w:val="00B23750"/>
    <w:rsid w:val="00B237AC"/>
    <w:rsid w:val="00B24535"/>
    <w:rsid w:val="00B26CB8"/>
    <w:rsid w:val="00B303AF"/>
    <w:rsid w:val="00B31DCB"/>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67519"/>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32A7"/>
    <w:rsid w:val="00BA43F4"/>
    <w:rsid w:val="00BA4D4F"/>
    <w:rsid w:val="00BA4FA2"/>
    <w:rsid w:val="00BA5690"/>
    <w:rsid w:val="00BA677C"/>
    <w:rsid w:val="00BA69E2"/>
    <w:rsid w:val="00BA7826"/>
    <w:rsid w:val="00BB07D9"/>
    <w:rsid w:val="00BB08EE"/>
    <w:rsid w:val="00BB1D1B"/>
    <w:rsid w:val="00BB4F16"/>
    <w:rsid w:val="00BB5210"/>
    <w:rsid w:val="00BB54BF"/>
    <w:rsid w:val="00BB6187"/>
    <w:rsid w:val="00BB6277"/>
    <w:rsid w:val="00BB6290"/>
    <w:rsid w:val="00BB6EA9"/>
    <w:rsid w:val="00BC0199"/>
    <w:rsid w:val="00BC045A"/>
    <w:rsid w:val="00BC2003"/>
    <w:rsid w:val="00BC222B"/>
    <w:rsid w:val="00BC2FF4"/>
    <w:rsid w:val="00BC55F8"/>
    <w:rsid w:val="00BC5CCB"/>
    <w:rsid w:val="00BD23D5"/>
    <w:rsid w:val="00BD3FEA"/>
    <w:rsid w:val="00BD59EA"/>
    <w:rsid w:val="00BD6357"/>
    <w:rsid w:val="00BD7159"/>
    <w:rsid w:val="00BE0EC3"/>
    <w:rsid w:val="00BE1E23"/>
    <w:rsid w:val="00BE1ED9"/>
    <w:rsid w:val="00BE2D0F"/>
    <w:rsid w:val="00BE3567"/>
    <w:rsid w:val="00BE3764"/>
    <w:rsid w:val="00BE5B23"/>
    <w:rsid w:val="00BE7C7C"/>
    <w:rsid w:val="00BF0691"/>
    <w:rsid w:val="00BF150E"/>
    <w:rsid w:val="00BF1594"/>
    <w:rsid w:val="00BF4CCB"/>
    <w:rsid w:val="00BF571A"/>
    <w:rsid w:val="00BF6AD2"/>
    <w:rsid w:val="00BF7039"/>
    <w:rsid w:val="00BF78F3"/>
    <w:rsid w:val="00BF7AF9"/>
    <w:rsid w:val="00C0041A"/>
    <w:rsid w:val="00C00AAB"/>
    <w:rsid w:val="00C01A44"/>
    <w:rsid w:val="00C01E81"/>
    <w:rsid w:val="00C03AE5"/>
    <w:rsid w:val="00C03E84"/>
    <w:rsid w:val="00C0673F"/>
    <w:rsid w:val="00C07E0A"/>
    <w:rsid w:val="00C108B9"/>
    <w:rsid w:val="00C14489"/>
    <w:rsid w:val="00C14E97"/>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47F0C"/>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77E25"/>
    <w:rsid w:val="00C803D0"/>
    <w:rsid w:val="00C803E6"/>
    <w:rsid w:val="00C80A03"/>
    <w:rsid w:val="00C80B4D"/>
    <w:rsid w:val="00C80B8E"/>
    <w:rsid w:val="00C82A8F"/>
    <w:rsid w:val="00C836AB"/>
    <w:rsid w:val="00C83A82"/>
    <w:rsid w:val="00C83AB4"/>
    <w:rsid w:val="00C86727"/>
    <w:rsid w:val="00C8756D"/>
    <w:rsid w:val="00C8795A"/>
    <w:rsid w:val="00C939F4"/>
    <w:rsid w:val="00C93DC4"/>
    <w:rsid w:val="00C957A4"/>
    <w:rsid w:val="00C963E6"/>
    <w:rsid w:val="00C968F2"/>
    <w:rsid w:val="00C96FAC"/>
    <w:rsid w:val="00C9769C"/>
    <w:rsid w:val="00CA1F1D"/>
    <w:rsid w:val="00CA2028"/>
    <w:rsid w:val="00CA3BF9"/>
    <w:rsid w:val="00CA4FED"/>
    <w:rsid w:val="00CA5094"/>
    <w:rsid w:val="00CA713B"/>
    <w:rsid w:val="00CA716C"/>
    <w:rsid w:val="00CB11E1"/>
    <w:rsid w:val="00CB28F8"/>
    <w:rsid w:val="00CB77E2"/>
    <w:rsid w:val="00CB7BA5"/>
    <w:rsid w:val="00CC04DB"/>
    <w:rsid w:val="00CC08A6"/>
    <w:rsid w:val="00CC0B71"/>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171E1"/>
    <w:rsid w:val="00D2177A"/>
    <w:rsid w:val="00D21DDA"/>
    <w:rsid w:val="00D24FAE"/>
    <w:rsid w:val="00D255FD"/>
    <w:rsid w:val="00D25978"/>
    <w:rsid w:val="00D25D70"/>
    <w:rsid w:val="00D26CF4"/>
    <w:rsid w:val="00D271C1"/>
    <w:rsid w:val="00D274F0"/>
    <w:rsid w:val="00D275E2"/>
    <w:rsid w:val="00D276E9"/>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778C2"/>
    <w:rsid w:val="00D80424"/>
    <w:rsid w:val="00D80E32"/>
    <w:rsid w:val="00D81956"/>
    <w:rsid w:val="00D8369E"/>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664"/>
    <w:rsid w:val="00DB77EA"/>
    <w:rsid w:val="00DC0C54"/>
    <w:rsid w:val="00DC1D95"/>
    <w:rsid w:val="00DC3230"/>
    <w:rsid w:val="00DC3618"/>
    <w:rsid w:val="00DC4732"/>
    <w:rsid w:val="00DC5467"/>
    <w:rsid w:val="00DC7A41"/>
    <w:rsid w:val="00DD4CAA"/>
    <w:rsid w:val="00DD73F9"/>
    <w:rsid w:val="00DD7536"/>
    <w:rsid w:val="00DE00E1"/>
    <w:rsid w:val="00DE0559"/>
    <w:rsid w:val="00DE5943"/>
    <w:rsid w:val="00DE5EE1"/>
    <w:rsid w:val="00DE6AC7"/>
    <w:rsid w:val="00DF0AD5"/>
    <w:rsid w:val="00DF26A2"/>
    <w:rsid w:val="00DF5392"/>
    <w:rsid w:val="00DF7DB8"/>
    <w:rsid w:val="00E029E0"/>
    <w:rsid w:val="00E057D2"/>
    <w:rsid w:val="00E06562"/>
    <w:rsid w:val="00E07E65"/>
    <w:rsid w:val="00E10225"/>
    <w:rsid w:val="00E10AB0"/>
    <w:rsid w:val="00E10EEE"/>
    <w:rsid w:val="00E11C21"/>
    <w:rsid w:val="00E144B4"/>
    <w:rsid w:val="00E169AC"/>
    <w:rsid w:val="00E209BF"/>
    <w:rsid w:val="00E20B47"/>
    <w:rsid w:val="00E21176"/>
    <w:rsid w:val="00E21429"/>
    <w:rsid w:val="00E214DD"/>
    <w:rsid w:val="00E22915"/>
    <w:rsid w:val="00E23416"/>
    <w:rsid w:val="00E24FE4"/>
    <w:rsid w:val="00E25E6F"/>
    <w:rsid w:val="00E31B2A"/>
    <w:rsid w:val="00E347D3"/>
    <w:rsid w:val="00E40083"/>
    <w:rsid w:val="00E435B8"/>
    <w:rsid w:val="00E459BC"/>
    <w:rsid w:val="00E466CA"/>
    <w:rsid w:val="00E5030C"/>
    <w:rsid w:val="00E51101"/>
    <w:rsid w:val="00E56409"/>
    <w:rsid w:val="00E567F5"/>
    <w:rsid w:val="00E56886"/>
    <w:rsid w:val="00E57C62"/>
    <w:rsid w:val="00E606A7"/>
    <w:rsid w:val="00E6249D"/>
    <w:rsid w:val="00E62FF4"/>
    <w:rsid w:val="00E645F1"/>
    <w:rsid w:val="00E64A75"/>
    <w:rsid w:val="00E64B46"/>
    <w:rsid w:val="00E67E62"/>
    <w:rsid w:val="00E71EAE"/>
    <w:rsid w:val="00E72268"/>
    <w:rsid w:val="00E7457A"/>
    <w:rsid w:val="00E760B0"/>
    <w:rsid w:val="00E800DC"/>
    <w:rsid w:val="00E80340"/>
    <w:rsid w:val="00E82A3E"/>
    <w:rsid w:val="00E83519"/>
    <w:rsid w:val="00E84C60"/>
    <w:rsid w:val="00E91D80"/>
    <w:rsid w:val="00E934FC"/>
    <w:rsid w:val="00E94BB9"/>
    <w:rsid w:val="00E96579"/>
    <w:rsid w:val="00E975D2"/>
    <w:rsid w:val="00EA0DB2"/>
    <w:rsid w:val="00EA1360"/>
    <w:rsid w:val="00EA26C6"/>
    <w:rsid w:val="00EA4338"/>
    <w:rsid w:val="00EA666F"/>
    <w:rsid w:val="00EA6CBD"/>
    <w:rsid w:val="00EB0DAD"/>
    <w:rsid w:val="00EB263C"/>
    <w:rsid w:val="00EB477F"/>
    <w:rsid w:val="00EB638D"/>
    <w:rsid w:val="00EB6EC2"/>
    <w:rsid w:val="00EC06CF"/>
    <w:rsid w:val="00EC1979"/>
    <w:rsid w:val="00EC6CD3"/>
    <w:rsid w:val="00EC743D"/>
    <w:rsid w:val="00EC7458"/>
    <w:rsid w:val="00ED04C2"/>
    <w:rsid w:val="00ED3334"/>
    <w:rsid w:val="00ED510B"/>
    <w:rsid w:val="00ED57B7"/>
    <w:rsid w:val="00ED7FDD"/>
    <w:rsid w:val="00EE07E5"/>
    <w:rsid w:val="00EE16A9"/>
    <w:rsid w:val="00EE18F0"/>
    <w:rsid w:val="00EE3C46"/>
    <w:rsid w:val="00EE4080"/>
    <w:rsid w:val="00EF0BCE"/>
    <w:rsid w:val="00EF0E44"/>
    <w:rsid w:val="00EF307E"/>
    <w:rsid w:val="00EF38FA"/>
    <w:rsid w:val="00EF3D7C"/>
    <w:rsid w:val="00EF47F1"/>
    <w:rsid w:val="00EF4ACF"/>
    <w:rsid w:val="00EF6436"/>
    <w:rsid w:val="00EF6FEF"/>
    <w:rsid w:val="00F013F7"/>
    <w:rsid w:val="00F01561"/>
    <w:rsid w:val="00F015E8"/>
    <w:rsid w:val="00F01C22"/>
    <w:rsid w:val="00F02F22"/>
    <w:rsid w:val="00F03A7A"/>
    <w:rsid w:val="00F06A74"/>
    <w:rsid w:val="00F06FA3"/>
    <w:rsid w:val="00F10170"/>
    <w:rsid w:val="00F11EE7"/>
    <w:rsid w:val="00F12341"/>
    <w:rsid w:val="00F1245A"/>
    <w:rsid w:val="00F12C20"/>
    <w:rsid w:val="00F13DAC"/>
    <w:rsid w:val="00F16011"/>
    <w:rsid w:val="00F17A79"/>
    <w:rsid w:val="00F21518"/>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33A1"/>
    <w:rsid w:val="00F46A85"/>
    <w:rsid w:val="00F46F3E"/>
    <w:rsid w:val="00F5055B"/>
    <w:rsid w:val="00F51886"/>
    <w:rsid w:val="00F52F74"/>
    <w:rsid w:val="00F53D04"/>
    <w:rsid w:val="00F553F9"/>
    <w:rsid w:val="00F60484"/>
    <w:rsid w:val="00F60F4D"/>
    <w:rsid w:val="00F614B2"/>
    <w:rsid w:val="00F6179A"/>
    <w:rsid w:val="00F6182A"/>
    <w:rsid w:val="00F61A26"/>
    <w:rsid w:val="00F64F5A"/>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447E"/>
    <w:rsid w:val="00F8542C"/>
    <w:rsid w:val="00F90012"/>
    <w:rsid w:val="00F90F80"/>
    <w:rsid w:val="00F910EC"/>
    <w:rsid w:val="00F9151E"/>
    <w:rsid w:val="00F92A43"/>
    <w:rsid w:val="00F93094"/>
    <w:rsid w:val="00F94D96"/>
    <w:rsid w:val="00F95975"/>
    <w:rsid w:val="00F96744"/>
    <w:rsid w:val="00F96FE3"/>
    <w:rsid w:val="00FA3807"/>
    <w:rsid w:val="00FA7776"/>
    <w:rsid w:val="00FB26CB"/>
    <w:rsid w:val="00FB3701"/>
    <w:rsid w:val="00FB3AFF"/>
    <w:rsid w:val="00FB4BF8"/>
    <w:rsid w:val="00FB7F17"/>
    <w:rsid w:val="00FC0896"/>
    <w:rsid w:val="00FC0E7D"/>
    <w:rsid w:val="00FC0E91"/>
    <w:rsid w:val="00FC0FC4"/>
    <w:rsid w:val="00FC177E"/>
    <w:rsid w:val="00FC2CBA"/>
    <w:rsid w:val="00FC491E"/>
    <w:rsid w:val="00FC50EA"/>
    <w:rsid w:val="00FC5988"/>
    <w:rsid w:val="00FC650F"/>
    <w:rsid w:val="00FC6A11"/>
    <w:rsid w:val="00FC6E02"/>
    <w:rsid w:val="00FC756F"/>
    <w:rsid w:val="00FC7B2F"/>
    <w:rsid w:val="00FC7D28"/>
    <w:rsid w:val="00FD1837"/>
    <w:rsid w:val="00FD2A21"/>
    <w:rsid w:val="00FD3806"/>
    <w:rsid w:val="00FD3F03"/>
    <w:rsid w:val="00FD5143"/>
    <w:rsid w:val="00FD5530"/>
    <w:rsid w:val="00FE04F3"/>
    <w:rsid w:val="00FE3689"/>
    <w:rsid w:val="00FE660F"/>
    <w:rsid w:val="00FE6F5D"/>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link w:val="Heading1Char"/>
    <w:uiPriority w:val="9"/>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 w:type="paragraph" w:customStyle="1" w:styleId="TableParagraph">
    <w:name w:val="Table Paragraph"/>
    <w:basedOn w:val="Normal"/>
    <w:uiPriority w:val="1"/>
    <w:qFormat/>
    <w:rsid w:val="00FE3689"/>
    <w:pPr>
      <w:widowControl w:val="0"/>
      <w:autoSpaceDE w:val="0"/>
      <w:autoSpaceDN w:val="0"/>
      <w:spacing w:line="240" w:lineRule="auto"/>
      <w:ind w:left="827"/>
    </w:pPr>
    <w:rPr>
      <w:rFonts w:cs="Times New Roman"/>
      <w:sz w:val="22"/>
      <w:szCs w:val="22"/>
      <w:lang w:bidi="ar-SA"/>
    </w:rPr>
  </w:style>
  <w:style w:type="paragraph" w:styleId="BodyText">
    <w:name w:val="Body Text"/>
    <w:basedOn w:val="Normal"/>
    <w:link w:val="BodyTextChar"/>
    <w:uiPriority w:val="1"/>
    <w:qFormat/>
    <w:rsid w:val="00FE3689"/>
    <w:pPr>
      <w:widowControl w:val="0"/>
      <w:autoSpaceDE w:val="0"/>
      <w:autoSpaceDN w:val="0"/>
      <w:spacing w:line="240" w:lineRule="auto"/>
    </w:pPr>
    <w:rPr>
      <w:rFonts w:cs="Times New Roman"/>
      <w:szCs w:val="24"/>
      <w:lang w:bidi="ar-SA"/>
    </w:rPr>
  </w:style>
  <w:style w:type="character" w:customStyle="1" w:styleId="BodyTextChar">
    <w:name w:val="Body Text Char"/>
    <w:basedOn w:val="DefaultParagraphFont"/>
    <w:link w:val="BodyText"/>
    <w:uiPriority w:val="1"/>
    <w:rsid w:val="00FE3689"/>
    <w:rPr>
      <w:rFonts w:cs="Times New Roman"/>
      <w:sz w:val="24"/>
      <w:szCs w:val="24"/>
      <w:lang w:bidi="ar-SA"/>
    </w:rPr>
  </w:style>
  <w:style w:type="character" w:customStyle="1" w:styleId="jsgrdq">
    <w:name w:val="jsgrdq"/>
    <w:basedOn w:val="DefaultParagraphFont"/>
    <w:rsid w:val="008138F3"/>
  </w:style>
  <w:style w:type="character" w:customStyle="1" w:styleId="Heading1Char">
    <w:name w:val="Heading 1 Char"/>
    <w:basedOn w:val="DefaultParagraphFont"/>
    <w:link w:val="Heading1"/>
    <w:uiPriority w:val="9"/>
    <w:rsid w:val="00345BEF"/>
    <w:rPr>
      <w:b/>
      <w:bCs/>
      <w:caps/>
      <w:kern w:val="32"/>
      <w:sz w:val="28"/>
      <w:szCs w:val="32"/>
    </w:rPr>
  </w:style>
  <w:style w:type="paragraph" w:styleId="Bibliography">
    <w:name w:val="Bibliography"/>
    <w:basedOn w:val="Normal"/>
    <w:next w:val="Normal"/>
    <w:uiPriority w:val="37"/>
    <w:unhideWhenUsed/>
    <w:rsid w:val="00345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275524608">
      <w:bodyDiv w:val="1"/>
      <w:marLeft w:val="0"/>
      <w:marRight w:val="0"/>
      <w:marTop w:val="0"/>
      <w:marBottom w:val="0"/>
      <w:divBdr>
        <w:top w:val="none" w:sz="0" w:space="0" w:color="auto"/>
        <w:left w:val="none" w:sz="0" w:space="0" w:color="auto"/>
        <w:bottom w:val="none" w:sz="0" w:space="0" w:color="auto"/>
        <w:right w:val="none" w:sz="0" w:space="0" w:color="auto"/>
      </w:divBdr>
    </w:div>
    <w:div w:id="301541812">
      <w:bodyDiv w:val="1"/>
      <w:marLeft w:val="0"/>
      <w:marRight w:val="0"/>
      <w:marTop w:val="0"/>
      <w:marBottom w:val="0"/>
      <w:divBdr>
        <w:top w:val="none" w:sz="0" w:space="0" w:color="auto"/>
        <w:left w:val="none" w:sz="0" w:space="0" w:color="auto"/>
        <w:bottom w:val="none" w:sz="0" w:space="0" w:color="auto"/>
        <w:right w:val="none" w:sz="0" w:space="0" w:color="auto"/>
      </w:divBdr>
    </w:div>
    <w:div w:id="409809851">
      <w:bodyDiv w:val="1"/>
      <w:marLeft w:val="0"/>
      <w:marRight w:val="0"/>
      <w:marTop w:val="0"/>
      <w:marBottom w:val="0"/>
      <w:divBdr>
        <w:top w:val="none" w:sz="0" w:space="0" w:color="auto"/>
        <w:left w:val="none" w:sz="0" w:space="0" w:color="auto"/>
        <w:bottom w:val="none" w:sz="0" w:space="0" w:color="auto"/>
        <w:right w:val="none" w:sz="0" w:space="0" w:color="auto"/>
      </w:divBdr>
    </w:div>
    <w:div w:id="434785976">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497817159">
      <w:bodyDiv w:val="1"/>
      <w:marLeft w:val="0"/>
      <w:marRight w:val="0"/>
      <w:marTop w:val="0"/>
      <w:marBottom w:val="0"/>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15225218">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868377995">
      <w:bodyDiv w:val="1"/>
      <w:marLeft w:val="0"/>
      <w:marRight w:val="0"/>
      <w:marTop w:val="0"/>
      <w:marBottom w:val="0"/>
      <w:divBdr>
        <w:top w:val="none" w:sz="0" w:space="0" w:color="auto"/>
        <w:left w:val="none" w:sz="0" w:space="0" w:color="auto"/>
        <w:bottom w:val="none" w:sz="0" w:space="0" w:color="auto"/>
        <w:right w:val="none" w:sz="0" w:space="0" w:color="auto"/>
      </w:divBdr>
    </w:div>
    <w:div w:id="890504873">
      <w:bodyDiv w:val="1"/>
      <w:marLeft w:val="0"/>
      <w:marRight w:val="0"/>
      <w:marTop w:val="0"/>
      <w:marBottom w:val="0"/>
      <w:divBdr>
        <w:top w:val="none" w:sz="0" w:space="0" w:color="auto"/>
        <w:left w:val="none" w:sz="0" w:space="0" w:color="auto"/>
        <w:bottom w:val="none" w:sz="0" w:space="0" w:color="auto"/>
        <w:right w:val="none" w:sz="0" w:space="0" w:color="auto"/>
      </w:divBdr>
    </w:div>
    <w:div w:id="932393000">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005478620">
      <w:bodyDiv w:val="1"/>
      <w:marLeft w:val="0"/>
      <w:marRight w:val="0"/>
      <w:marTop w:val="0"/>
      <w:marBottom w:val="0"/>
      <w:divBdr>
        <w:top w:val="none" w:sz="0" w:space="0" w:color="auto"/>
        <w:left w:val="none" w:sz="0" w:space="0" w:color="auto"/>
        <w:bottom w:val="none" w:sz="0" w:space="0" w:color="auto"/>
        <w:right w:val="none" w:sz="0" w:space="0" w:color="auto"/>
      </w:divBdr>
      <w:divsChild>
        <w:div w:id="475727791">
          <w:marLeft w:val="0"/>
          <w:marRight w:val="0"/>
          <w:marTop w:val="0"/>
          <w:marBottom w:val="0"/>
          <w:divBdr>
            <w:top w:val="none" w:sz="0" w:space="0" w:color="auto"/>
            <w:left w:val="none" w:sz="0" w:space="0" w:color="auto"/>
            <w:bottom w:val="none" w:sz="0" w:space="0" w:color="auto"/>
            <w:right w:val="none" w:sz="0" w:space="0" w:color="auto"/>
          </w:divBdr>
          <w:divsChild>
            <w:div w:id="529535638">
              <w:marLeft w:val="0"/>
              <w:marRight w:val="0"/>
              <w:marTop w:val="0"/>
              <w:marBottom w:val="0"/>
              <w:divBdr>
                <w:top w:val="none" w:sz="0" w:space="0" w:color="auto"/>
                <w:left w:val="none" w:sz="0" w:space="0" w:color="auto"/>
                <w:bottom w:val="none" w:sz="0" w:space="0" w:color="auto"/>
                <w:right w:val="none" w:sz="0" w:space="0" w:color="auto"/>
              </w:divBdr>
              <w:divsChild>
                <w:div w:id="11769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224952099">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03201931">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20543945">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footer" Target="footer12.xml"/><Relationship Id="rId47" Type="http://schemas.openxmlformats.org/officeDocument/2006/relationships/image" Target="media/image8.png"/><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theme" Target="theme/theme1.xml"/><Relationship Id="rId16" Type="http://schemas.openxmlformats.org/officeDocument/2006/relationships/image" Target="media/image1.png"/><Relationship Id="rId11" Type="http://schemas.openxmlformats.org/officeDocument/2006/relationships/footer" Target="footer2.xml"/><Relationship Id="rId32" Type="http://schemas.openxmlformats.org/officeDocument/2006/relationships/header" Target="header11.xml"/><Relationship Id="rId37" Type="http://schemas.openxmlformats.org/officeDocument/2006/relationships/header" Target="header13.xml"/><Relationship Id="rId53" Type="http://schemas.openxmlformats.org/officeDocument/2006/relationships/footer" Target="footer14.xml"/><Relationship Id="rId58" Type="http://schemas.openxmlformats.org/officeDocument/2006/relationships/header" Target="header27.xml"/><Relationship Id="rId74" Type="http://schemas.openxmlformats.org/officeDocument/2006/relationships/header" Target="header30.xml"/><Relationship Id="rId79" Type="http://schemas.openxmlformats.org/officeDocument/2006/relationships/header" Target="header35.xml"/><Relationship Id="rId5" Type="http://schemas.openxmlformats.org/officeDocument/2006/relationships/webSettings" Target="webSettings.xml"/><Relationship Id="rId61" Type="http://schemas.openxmlformats.org/officeDocument/2006/relationships/footer" Target="footer18.xml"/><Relationship Id="rId82" Type="http://schemas.openxmlformats.org/officeDocument/2006/relationships/header" Target="header38.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header" Target="header21.xml"/><Relationship Id="rId56" Type="http://schemas.openxmlformats.org/officeDocument/2006/relationships/footer" Target="footer15.xml"/><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header" Target="header33.xml"/><Relationship Id="rId8" Type="http://schemas.openxmlformats.org/officeDocument/2006/relationships/header" Target="header1.xml"/><Relationship Id="rId51" Type="http://schemas.openxmlformats.org/officeDocument/2006/relationships/header" Target="header24.xml"/><Relationship Id="rId72" Type="http://schemas.openxmlformats.org/officeDocument/2006/relationships/image" Target="media/image19.jpeg"/><Relationship Id="rId80" Type="http://schemas.openxmlformats.org/officeDocument/2006/relationships/header" Target="header3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header" Target="header20.xml"/><Relationship Id="rId59" Type="http://schemas.openxmlformats.org/officeDocument/2006/relationships/header" Target="header28.xml"/><Relationship Id="rId67" Type="http://schemas.openxmlformats.org/officeDocument/2006/relationships/image" Target="media/image14.jpeg"/><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header" Target="header25.xm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eader" Target="header31.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header" Target="header22.xml"/><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eader" Target="header18.xml"/><Relationship Id="rId52" Type="http://schemas.openxmlformats.org/officeDocument/2006/relationships/footer" Target="footer13.xml"/><Relationship Id="rId60" Type="http://schemas.openxmlformats.org/officeDocument/2006/relationships/footer" Target="footer17.xml"/><Relationship Id="rId65" Type="http://schemas.openxmlformats.org/officeDocument/2006/relationships/image" Target="media/image12.jpeg"/><Relationship Id="rId73" Type="http://schemas.openxmlformats.org/officeDocument/2006/relationships/header" Target="header29.xml"/><Relationship Id="rId78" Type="http://schemas.openxmlformats.org/officeDocument/2006/relationships/header" Target="header34.xml"/><Relationship Id="rId81" Type="http://schemas.openxmlformats.org/officeDocument/2006/relationships/header" Target="header3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header" Target="header15.xml"/><Relationship Id="rId34" Type="http://schemas.openxmlformats.org/officeDocument/2006/relationships/footer" Target="footer9.xml"/><Relationship Id="rId50" Type="http://schemas.openxmlformats.org/officeDocument/2006/relationships/header" Target="header23.xml"/><Relationship Id="rId55" Type="http://schemas.openxmlformats.org/officeDocument/2006/relationships/header" Target="header26.xml"/><Relationship Id="rId76"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footer" Target="footer7.xml"/><Relationship Id="rId40" Type="http://schemas.openxmlformats.org/officeDocument/2006/relationships/header" Target="header16.xml"/><Relationship Id="rId45" Type="http://schemas.openxmlformats.org/officeDocument/2006/relationships/header" Target="header19.xml"/><Relationship Id="rId66"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unny/Documents/GitHub/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Int12</b:Tag>
    <b:SourceType>DocumentFromInternetSite</b:SourceType>
    <b:Guid>{9D6B16B2-B75D-4845-AAC8-F0B7DF53BBE1}</b:Guid>
    <b:Title>London 2012 Olympic Summer Games Injury &amp; Illness Surveillance Study</b:Title>
    <b:URL>https://stillmed.olympic.org/media/Document%20Library/OlympicOrg/Games/Summer-Games/Games-London-2012-Olympic-Games/Anti-doping-and-Medical-Rules/Injury-and-Illness-Surveillance-Study-London-2012.pdf</b:URL>
    <b:Year>2012</b:Year>
    <b:YearAccessed>2022</b:YearAccessed>
    <b:MonthAccessed>November</b:MonthAccessed>
    <b:DayAccessed>20</b:DayAccessed>
    <b:Author>
      <b:Author>
        <b:Corporate>International Olympic Committee (IOC)</b:Corporate>
      </b:Author>
    </b:Author>
    <b:RefOrder>1</b:RefOrder>
  </b:Source>
  <b:Source>
    <b:Tag>Kae20</b:Tag>
    <b:SourceType>JournalArticle</b:SourceType>
    <b:Guid>{285BDF4D-4DAD-964B-AD2B-C5189252D4BE}</b:Guid>
    <b:Title>Validity and Reliability of the Oslo Sports Trauma Research Center (OSTRC) Questionnaire on Overuse Injury and Health Problem in Thai Version</b:Title>
    <b:Year>2020</b:Year>
    <b:Month>August</b:Month>
    <b:Day>21</b:Day>
    <b:Author>
      <b:Author>
        <b:NameList>
          <b:Person>
            <b:Last>Kaewkul</b:Last>
            <b:First>Kittinad</b:First>
          </b:Person>
          <b:Person>
            <b:Last>Chaijenkij</b:Last>
            <b:First>Kornkit</b:First>
          </b:Person>
          <b:Person>
            <b:Last>Tongsai</b:Last>
            <b:First>Sasima</b:First>
          </b:Person>
        </b:NameList>
      </b:Author>
    </b:Author>
    <b:JournalName>J Med Assoc Thai 2021</b:JournalName>
    <b:Volume>104</b:Volume>
    <b:Issue>1</b:Issue>
    <b:Pages>105-113</b:Pages>
    <b:StandardNumber>doi.org/10.35755/jmedassocthai.2021.01.11517</b:StandardNumber>
    <b:RefOrder>2</b:RefOrder>
  </b:Source>
  <b:Source>
    <b:Tag>Eng21</b:Tag>
    <b:SourceType>DocumentFromInternetSite</b:SourceType>
    <b:Guid>{CCC2052C-C40E-7146-9334-0832D12047DF}</b:Guid>
    <b:Title>The main aim of Oslo Sports Trauma Research Center is to prevent injuries and other health problems in sports - through research on risk factors, injury mechanisms and prevention methods</b:Title>
    <b:JournalName>The Oslo Sports Trauma Research Center (OSTRC)</b:JournalName>
    <b:Year>2021</b:Year>
    <b:Author>
      <b:Author>
        <b:NameList>
          <b:Person>
            <b:Last>Engebretsen</b:Last>
            <b:First>Lars</b:First>
          </b:Person>
          <b:Person>
            <b:Last>Bahr</b:Last>
            <b:First>Roald</b:First>
          </b:Person>
        </b:NameList>
      </b:Author>
    </b:Author>
    <b:Month>October</b:Month>
    <b:Day>15</b:Day>
    <b:URL>https://www.med.uio.no/klinmed/english/research/groups/oslo-sports-trauma-research-center-ostrc/index.html</b:URL>
    <b:YearAccessed>2022</b:YearAccessed>
    <b:MonthAccessed>November</b:MonthAccessed>
    <b:DayAccessed>24</b:DayAccessed>
    <b:RefOrder>3</b:RefOrder>
  </b:Source>
  <b:Source>
    <b:Tag>Cla20</b:Tag>
    <b:SourceType>JournalArticle</b:SourceType>
    <b:Guid>{42EECEB3-30E6-414F-88FF-1683AF98109B}</b:Guid>
    <b:Title>Improved reporting of overuse injuries and health problems in sport: an update of the Oslo Sport Trauma Research Center questionnaires</b:Title>
    <b:Year>2020</b:Year>
    <b:Month>February</b:Month>
    <b:Day>14</b:Day>
    <b:Author>
      <b:Author>
        <b:NameList>
          <b:Person>
            <b:Last>Clarsen</b:Last>
            <b:First>Benjamin</b:First>
          </b:Person>
          <b:Person>
            <b:Last>Bahr</b:Last>
            <b:First>Roald</b:First>
          </b:Person>
          <b:Person>
            <b:Last>Myklebust</b:Last>
            <b:First>Grethe</b:First>
          </b:Person>
        </b:NameList>
      </b:Author>
    </b:Author>
    <b:JournalName>Br J Sports Med</b:JournalName>
    <b:Volume>54</b:Volume>
    <b:Pages>390-396</b:Pages>
    <b:StandardNumber>doi:10.1136/bjsports-2019-101337</b:StandardNumber>
    <b:RefOrder>4</b:RefOrder>
  </b:Source>
  <b:Source>
    <b:Tag>Cla12</b:Tag>
    <b:SourceType>JournalArticle</b:SourceType>
    <b:Guid>{064E68F0-8FBE-D54F-83EE-CA77E18EC0B9}</b:Guid>
    <b:Title>Development and validation of a new methodfor the registration of overuse injuries in sportsinjury epidemiology</b:Title>
    <b:JournalName>Br J Sports Med</b:JournalName>
    <b:Year>2012</b:Year>
    <b:Volume>00</b:Volume>
    <b:Pages>1-8</b:Pages>
    <b:Author>
      <b:Author>
        <b:NameList>
          <b:Person>
            <b:Last>Clarsen</b:Last>
            <b:First>Benjamin</b:First>
          </b:Person>
          <b:Person>
            <b:Last>Bahr</b:Last>
            <b:First>Roald</b:First>
          </b:Person>
          <b:Person>
            <b:Last>Myklebust</b:Last>
            <b:First>Grethe</b:First>
          </b:Person>
        </b:NameList>
      </b:Author>
    </b:Author>
    <b:Month>October</b:Month>
    <b:Day>4</b:Day>
    <b:StandardNumber>doi:10.1136/bjsports-2012-091524</b:StandardNumber>
    <b:RefOrder>5</b:RefOrder>
  </b:Source>
  <b:Source>
    <b:Tag>Ray16</b:Tag>
    <b:SourceType>JournalArticle</b:SourceType>
    <b:Guid>{D53EA142-0F68-224E-8938-4F71C0ECC5D1}</b:Guid>
    <b:Title>Performance success or failure is influenced by weeks lost to injury and illness in elite Australian track and field athletes: A 5-year prospective study</b:Title>
    <b:JournalName>J Sci Med Sport</b:JournalName>
    <b:Year>2016</b:Year>
    <b:Volume>19</b:Volume>
    <b:Issue>10</b:Issue>
    <b:Pages>778-783</b:Pages>
    <b:Author>
      <b:Author>
        <b:NameList>
          <b:Person>
            <b:Last>Raysmith</b:Last>
            <b:Middle>P</b:Middle>
            <b:First>Benjamin</b:First>
          </b:Person>
          <b:Person>
            <b:Last>Drew</b:Last>
            <b:Middle>K</b:Middle>
            <b:First>Michael</b:First>
          </b:Person>
        </b:NameList>
      </b:Author>
    </b:Author>
    <b:Month>October</b:Month>
    <b:Day>1</b:Day>
    <b:StandardNumber>doi:https://doi.org/10.1016/j.jsams.2015.12.515</b:StandardNumber>
    <b:RefOrder>6</b:RefOrder>
  </b:Source>
  <b:Source>
    <b:Tag>Eng13</b:Tag>
    <b:SourceType>JournalArticle</b:SourceType>
    <b:Guid>{8023C17C-12D2-C44B-87CB-F1F6024C796D}</b:Guid>
    <b:Title>Sports injuries and illnesses during the LondonSummer Olympic Games 2012</b:Title>
    <b:JournalName>Br J Sports Med</b:JournalName>
    <b:Year>2013</b:Year>
    <b:Volume>0</b:Volume>
    <b:Pages>1-8</b:Pages>
    <b:Author>
      <b:Author>
        <b:NameList>
          <b:Person>
            <b:Last>Engebretsen</b:Last>
            <b:First>Lars</b:First>
          </b:Person>
          <b:Person>
            <b:Last>Soligard</b:Last>
            <b:First>Torbjørn</b:First>
          </b:Person>
          <b:Person>
            <b:Last>Steffen</b:Last>
            <b:First>Kathrin</b:First>
          </b:Person>
        </b:NameList>
      </b:Author>
    </b:Author>
    <b:Month>March</b:Month>
    <b:Day>20</b:Day>
    <b:StandardNumber>doi:10.1136/bjsports-2013-092380</b:StandardNumber>
    <b:RefOrder>7</b:RefOrder>
  </b:Source>
</b:Sources>
</file>

<file path=customXml/itemProps1.xml><?xml version="1.0" encoding="utf-8"?>
<ds:datastoreItem xmlns:ds="http://schemas.openxmlformats.org/officeDocument/2006/customXml" ds:itemID="{F4AC66EC-B9C1-2742-B357-0F329A133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ICT_SPDocumentTemplate.dotx</Template>
  <TotalTime>2</TotalTime>
  <Pages>82</Pages>
  <Words>11253</Words>
  <Characters>64146</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75249</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3</cp:revision>
  <cp:lastPrinted>2007-11-23T10:08:00Z</cp:lastPrinted>
  <dcterms:created xsi:type="dcterms:W3CDTF">2022-11-28T14:29:00Z</dcterms:created>
  <dcterms:modified xsi:type="dcterms:W3CDTF">2022-11-28T15:15:00Z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