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695151"/>
      <w:r w:rsidRPr="009A6B6A">
        <w:lastRenderedPageBreak/>
        <w:t>ACK</w:t>
      </w:r>
      <w:r>
        <w:t>NOWLEDGEMENT</w:t>
      </w:r>
      <w:bookmarkEnd w:id="0"/>
      <w:bookmarkEnd w:id="1"/>
      <w:r>
        <w:t>S</w:t>
      </w:r>
      <w:bookmarkEnd w:id="2"/>
    </w:p>
    <w:p w14:paraId="209F0CAD" w14:textId="37A38D30"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 and to all of the advisors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 and grateful</w:t>
      </w:r>
      <w:r w:rsidR="009B7908">
        <w:rPr>
          <w:rFonts w:eastAsia="Angsana New"/>
        </w:rPr>
        <w:t xml:space="preserve"> as well as thanks to </w:t>
      </w:r>
      <w:r w:rsidRPr="00C83A82">
        <w:rPr>
          <w:rFonts w:eastAsia="Angsana New"/>
        </w:rPr>
        <w:t>our parents encouraged us to enroll in this faculty.</w:t>
      </w: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695152"/>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proofErr w:type="gramStart"/>
      <w:r>
        <w:t>KEY</w:t>
      </w:r>
      <w:r w:rsidR="00C51B0C">
        <w:t>WORDS :</w:t>
      </w:r>
      <w:proofErr w:type="gramEnd"/>
      <w:r w:rsidR="00C51B0C">
        <w:t xml:space="preserve">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5B27841B" w:rsidR="00C51B0C" w:rsidRDefault="00E64B46" w:rsidP="00C51B0C">
      <w:pPr>
        <w:pStyle w:val="ABSDescText"/>
      </w:pPr>
      <w:proofErr w:type="spellStart"/>
      <w:r>
        <w:rPr>
          <w:rFonts w:hint="cs"/>
          <w:cs/>
        </w:rPr>
        <w:t>กฤษ</w:t>
      </w:r>
      <w:proofErr w:type="spellEnd"/>
      <w:r>
        <w:rPr>
          <w:rFonts w:hint="cs"/>
          <w:cs/>
        </w:rPr>
        <w:t>ณพงศ์</w:t>
      </w:r>
      <w:r w:rsidR="00C51B0C">
        <w:rPr>
          <w:rFonts w:hint="cs"/>
          <w:cs/>
        </w:rPr>
        <w:t xml:space="preserve"> </w:t>
      </w:r>
      <w:r>
        <w:rPr>
          <w:rFonts w:hint="cs"/>
          <w:cs/>
        </w:rPr>
        <w:t>ปาลคำ</w:t>
      </w:r>
      <w:r w:rsidR="00C51B0C">
        <w:rPr>
          <w:rFonts w:hint="cs"/>
          <w:cs/>
        </w:rPr>
        <w:tab/>
      </w:r>
      <w:r w:rsidR="000F27AF">
        <w:t>6288102</w:t>
      </w:r>
      <w:r w:rsidR="00C51B0C">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12B99EE" w14:textId="48745D83" w:rsidR="000F27AF"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695151" w:history="1">
        <w:r w:rsidR="000F27AF" w:rsidRPr="0081106C">
          <w:rPr>
            <w:rStyle w:val="Hyperlink"/>
            <w:noProof/>
          </w:rPr>
          <w:t>ACKNOWLEDGEMENTS</w:t>
        </w:r>
        <w:r w:rsidR="000F27AF">
          <w:rPr>
            <w:noProof/>
            <w:webHidden/>
          </w:rPr>
          <w:tab/>
        </w:r>
        <w:r w:rsidR="000F27AF">
          <w:rPr>
            <w:noProof/>
            <w:webHidden/>
          </w:rPr>
          <w:fldChar w:fldCharType="begin"/>
        </w:r>
        <w:r w:rsidR="000F27AF">
          <w:rPr>
            <w:noProof/>
            <w:webHidden/>
          </w:rPr>
          <w:instrText xml:space="preserve"> PAGEREF _Toc119695151 \h </w:instrText>
        </w:r>
        <w:r w:rsidR="000F27AF">
          <w:rPr>
            <w:noProof/>
            <w:webHidden/>
          </w:rPr>
        </w:r>
        <w:r w:rsidR="000F27AF">
          <w:rPr>
            <w:noProof/>
            <w:webHidden/>
          </w:rPr>
          <w:fldChar w:fldCharType="separate"/>
        </w:r>
        <w:r w:rsidR="000F27AF">
          <w:rPr>
            <w:noProof/>
            <w:webHidden/>
          </w:rPr>
          <w:t>ii</w:t>
        </w:r>
        <w:r w:rsidR="000F27AF">
          <w:rPr>
            <w:noProof/>
            <w:webHidden/>
          </w:rPr>
          <w:fldChar w:fldCharType="end"/>
        </w:r>
      </w:hyperlink>
    </w:p>
    <w:p w14:paraId="10BD164E" w14:textId="1F299DCF" w:rsidR="000F27AF" w:rsidRDefault="00000000">
      <w:pPr>
        <w:pStyle w:val="TOC1"/>
        <w:rPr>
          <w:rFonts w:asciiTheme="minorHAnsi" w:eastAsiaTheme="minorEastAsia" w:hAnsiTheme="minorHAnsi" w:cstheme="minorBidi"/>
          <w:noProof/>
          <w:sz w:val="22"/>
        </w:rPr>
      </w:pPr>
      <w:hyperlink w:anchor="_Toc119695152" w:history="1">
        <w:r w:rsidR="000F27AF" w:rsidRPr="0081106C">
          <w:rPr>
            <w:rStyle w:val="Hyperlink"/>
            <w:noProof/>
          </w:rPr>
          <w:t>ABSTRACT</w:t>
        </w:r>
        <w:r w:rsidR="000F27AF">
          <w:rPr>
            <w:noProof/>
            <w:webHidden/>
          </w:rPr>
          <w:tab/>
        </w:r>
        <w:r w:rsidR="000F27AF">
          <w:rPr>
            <w:noProof/>
            <w:webHidden/>
          </w:rPr>
          <w:fldChar w:fldCharType="begin"/>
        </w:r>
        <w:r w:rsidR="000F27AF">
          <w:rPr>
            <w:noProof/>
            <w:webHidden/>
          </w:rPr>
          <w:instrText xml:space="preserve"> PAGEREF _Toc119695152 \h </w:instrText>
        </w:r>
        <w:r w:rsidR="000F27AF">
          <w:rPr>
            <w:noProof/>
            <w:webHidden/>
          </w:rPr>
        </w:r>
        <w:r w:rsidR="000F27AF">
          <w:rPr>
            <w:noProof/>
            <w:webHidden/>
          </w:rPr>
          <w:fldChar w:fldCharType="separate"/>
        </w:r>
        <w:r w:rsidR="000F27AF">
          <w:rPr>
            <w:noProof/>
            <w:webHidden/>
          </w:rPr>
          <w:t>iii</w:t>
        </w:r>
        <w:r w:rsidR="000F27AF">
          <w:rPr>
            <w:noProof/>
            <w:webHidden/>
          </w:rPr>
          <w:fldChar w:fldCharType="end"/>
        </w:r>
      </w:hyperlink>
    </w:p>
    <w:p w14:paraId="410D75D1" w14:textId="4134465F" w:rsidR="000F27AF" w:rsidRDefault="00000000">
      <w:pPr>
        <w:pStyle w:val="TOC1"/>
        <w:rPr>
          <w:rFonts w:asciiTheme="minorHAnsi" w:eastAsiaTheme="minorEastAsia" w:hAnsiTheme="minorHAnsi" w:cstheme="minorBidi"/>
          <w:noProof/>
          <w:sz w:val="22"/>
        </w:rPr>
      </w:pPr>
      <w:hyperlink w:anchor="_Toc119695153" w:history="1">
        <w:r w:rsidR="000F27AF" w:rsidRPr="0081106C">
          <w:rPr>
            <w:rStyle w:val="Hyperlink"/>
            <w:noProof/>
          </w:rPr>
          <w:t>LIST OF TABLES</w:t>
        </w:r>
        <w:r w:rsidR="000F27AF">
          <w:rPr>
            <w:noProof/>
            <w:webHidden/>
          </w:rPr>
          <w:tab/>
        </w:r>
        <w:r w:rsidR="000F27AF">
          <w:rPr>
            <w:noProof/>
            <w:webHidden/>
          </w:rPr>
          <w:fldChar w:fldCharType="begin"/>
        </w:r>
        <w:r w:rsidR="000F27AF">
          <w:rPr>
            <w:noProof/>
            <w:webHidden/>
          </w:rPr>
          <w:instrText xml:space="preserve"> PAGEREF _Toc119695153 \h </w:instrText>
        </w:r>
        <w:r w:rsidR="000F27AF">
          <w:rPr>
            <w:noProof/>
            <w:webHidden/>
          </w:rPr>
        </w:r>
        <w:r w:rsidR="000F27AF">
          <w:rPr>
            <w:noProof/>
            <w:webHidden/>
          </w:rPr>
          <w:fldChar w:fldCharType="separate"/>
        </w:r>
        <w:r w:rsidR="000F27AF">
          <w:rPr>
            <w:noProof/>
            <w:webHidden/>
          </w:rPr>
          <w:t>vii</w:t>
        </w:r>
        <w:r w:rsidR="000F27AF">
          <w:rPr>
            <w:noProof/>
            <w:webHidden/>
          </w:rPr>
          <w:fldChar w:fldCharType="end"/>
        </w:r>
      </w:hyperlink>
    </w:p>
    <w:p w14:paraId="3C6DB7B4" w14:textId="18F7EAC4" w:rsidR="000F27AF" w:rsidRDefault="00000000">
      <w:pPr>
        <w:pStyle w:val="TOC1"/>
        <w:rPr>
          <w:rFonts w:asciiTheme="minorHAnsi" w:eastAsiaTheme="minorEastAsia" w:hAnsiTheme="minorHAnsi" w:cstheme="minorBidi"/>
          <w:noProof/>
          <w:sz w:val="22"/>
        </w:rPr>
      </w:pPr>
      <w:hyperlink w:anchor="_Toc119695154" w:history="1">
        <w:r w:rsidR="000F27AF" w:rsidRPr="0081106C">
          <w:rPr>
            <w:rStyle w:val="Hyperlink"/>
            <w:noProof/>
          </w:rPr>
          <w:t>LIST OF FIGURES</w:t>
        </w:r>
        <w:r w:rsidR="000F27AF">
          <w:rPr>
            <w:noProof/>
            <w:webHidden/>
          </w:rPr>
          <w:tab/>
        </w:r>
        <w:r w:rsidR="000F27AF">
          <w:rPr>
            <w:noProof/>
            <w:webHidden/>
          </w:rPr>
          <w:fldChar w:fldCharType="begin"/>
        </w:r>
        <w:r w:rsidR="000F27AF">
          <w:rPr>
            <w:noProof/>
            <w:webHidden/>
          </w:rPr>
          <w:instrText xml:space="preserve"> PAGEREF _Toc119695154 \h </w:instrText>
        </w:r>
        <w:r w:rsidR="000F27AF">
          <w:rPr>
            <w:noProof/>
            <w:webHidden/>
          </w:rPr>
        </w:r>
        <w:r w:rsidR="000F27AF">
          <w:rPr>
            <w:noProof/>
            <w:webHidden/>
          </w:rPr>
          <w:fldChar w:fldCharType="separate"/>
        </w:r>
        <w:r w:rsidR="000F27AF">
          <w:rPr>
            <w:noProof/>
            <w:webHidden/>
          </w:rPr>
          <w:t>viii</w:t>
        </w:r>
        <w:r w:rsidR="000F27AF">
          <w:rPr>
            <w:noProof/>
            <w:webHidden/>
          </w:rPr>
          <w:fldChar w:fldCharType="end"/>
        </w:r>
      </w:hyperlink>
    </w:p>
    <w:p w14:paraId="502C61E9" w14:textId="582D59FE"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000000">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000000">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000000">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000000">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000000">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000000">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000000">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000000">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000000">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000000">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000000">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000000">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000000">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000000">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000000">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000000">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000000">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000000">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000000">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000000">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000000">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000000">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000000">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000000">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000000">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000000">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000000">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000000">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000000">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000000">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000000">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000000">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000000">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000000">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000000">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000000">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000000">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000000">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000000">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000000">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000000">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000000">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000000">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000000">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695153"/>
      <w:r>
        <w:lastRenderedPageBreak/>
        <w:t>LIST OF TABLES</w:t>
      </w:r>
      <w:bookmarkEnd w:id="12"/>
      <w:bookmarkEnd w:id="13"/>
    </w:p>
    <w:p w14:paraId="496C1A79" w14:textId="77777777" w:rsidR="00C51B0C" w:rsidRDefault="00C51B0C" w:rsidP="00C51B0C">
      <w:pPr>
        <w:pStyle w:val="TOCPageText"/>
      </w:pPr>
      <w:r>
        <w:t>Page</w:t>
      </w:r>
    </w:p>
    <w:p w14:paraId="3DF2DA20" w14:textId="275F2445" w:rsidR="000F27AF"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695180" w:history="1">
        <w:r w:rsidR="000F27AF" w:rsidRPr="00B644B1">
          <w:rPr>
            <w:rStyle w:val="Hyperlink"/>
          </w:rPr>
          <w:t>Table 3.1: List of all Processes</w:t>
        </w:r>
        <w:r w:rsidR="000F27AF">
          <w:rPr>
            <w:webHidden/>
          </w:rPr>
          <w:tab/>
        </w:r>
        <w:r w:rsidR="000F27AF">
          <w:rPr>
            <w:webHidden/>
          </w:rPr>
          <w:fldChar w:fldCharType="begin"/>
        </w:r>
        <w:r w:rsidR="000F27AF">
          <w:rPr>
            <w:webHidden/>
          </w:rPr>
          <w:instrText xml:space="preserve"> PAGEREF _Toc119695180 \h </w:instrText>
        </w:r>
        <w:r w:rsidR="000F27AF">
          <w:rPr>
            <w:webHidden/>
          </w:rPr>
        </w:r>
        <w:r w:rsidR="000F27AF">
          <w:rPr>
            <w:webHidden/>
          </w:rPr>
          <w:fldChar w:fldCharType="separate"/>
        </w:r>
        <w:r w:rsidR="000F27AF">
          <w:rPr>
            <w:webHidden/>
          </w:rPr>
          <w:t>14</w:t>
        </w:r>
        <w:r w:rsidR="000F27AF">
          <w:rPr>
            <w:webHidden/>
          </w:rPr>
          <w:fldChar w:fldCharType="end"/>
        </w:r>
      </w:hyperlink>
    </w:p>
    <w:p w14:paraId="28A6CF86" w14:textId="5CD8DD93" w:rsidR="000F27AF" w:rsidRDefault="00000000">
      <w:pPr>
        <w:pStyle w:val="TableofFigures"/>
        <w:rPr>
          <w:rFonts w:asciiTheme="minorHAnsi" w:eastAsiaTheme="minorEastAsia" w:hAnsiTheme="minorHAnsi" w:cstheme="minorBidi"/>
          <w:sz w:val="22"/>
        </w:rPr>
      </w:pPr>
      <w:hyperlink w:anchor="_Toc119695181" w:history="1">
        <w:r w:rsidR="000F27AF" w:rsidRPr="00B644B1">
          <w:rPr>
            <w:rStyle w:val="Hyperlink"/>
          </w:rPr>
          <w:t>Table 3.3: Process Description of Log on to the application authentication</w:t>
        </w:r>
        <w:r w:rsidR="000F27AF">
          <w:rPr>
            <w:webHidden/>
          </w:rPr>
          <w:tab/>
        </w:r>
        <w:r w:rsidR="000F27AF">
          <w:rPr>
            <w:webHidden/>
          </w:rPr>
          <w:fldChar w:fldCharType="begin"/>
        </w:r>
        <w:r w:rsidR="000F27AF">
          <w:rPr>
            <w:webHidden/>
          </w:rPr>
          <w:instrText xml:space="preserve"> PAGEREF _Toc119695181 \h </w:instrText>
        </w:r>
        <w:r w:rsidR="000F27AF">
          <w:rPr>
            <w:webHidden/>
          </w:rPr>
        </w:r>
        <w:r w:rsidR="000F27AF">
          <w:rPr>
            <w:webHidden/>
          </w:rPr>
          <w:fldChar w:fldCharType="separate"/>
        </w:r>
        <w:r w:rsidR="000F27AF">
          <w:rPr>
            <w:webHidden/>
          </w:rPr>
          <w:t>15</w:t>
        </w:r>
        <w:r w:rsidR="000F27AF">
          <w:rPr>
            <w:webHidden/>
          </w:rPr>
          <w:fldChar w:fldCharType="end"/>
        </w:r>
      </w:hyperlink>
    </w:p>
    <w:p w14:paraId="22740F9D" w14:textId="0EF9D142" w:rsidR="000F27AF" w:rsidRDefault="00000000">
      <w:pPr>
        <w:pStyle w:val="TableofFigures"/>
        <w:rPr>
          <w:rFonts w:asciiTheme="minorHAnsi" w:eastAsiaTheme="minorEastAsia" w:hAnsiTheme="minorHAnsi" w:cstheme="minorBidi"/>
          <w:sz w:val="22"/>
        </w:rPr>
      </w:pPr>
      <w:hyperlink w:anchor="_Toc119695182" w:history="1">
        <w:r w:rsidR="000F27AF" w:rsidRPr="00B644B1">
          <w:rPr>
            <w:rStyle w:val="Hyperlink"/>
          </w:rPr>
          <w:t>Table 3.4: Process Description of Complete the questionnaire</w:t>
        </w:r>
        <w:r w:rsidR="000F27AF">
          <w:rPr>
            <w:webHidden/>
          </w:rPr>
          <w:tab/>
        </w:r>
        <w:r w:rsidR="000F27AF">
          <w:rPr>
            <w:webHidden/>
          </w:rPr>
          <w:fldChar w:fldCharType="begin"/>
        </w:r>
        <w:r w:rsidR="000F27AF">
          <w:rPr>
            <w:webHidden/>
          </w:rPr>
          <w:instrText xml:space="preserve"> PAGEREF _Toc119695182 \h </w:instrText>
        </w:r>
        <w:r w:rsidR="000F27AF">
          <w:rPr>
            <w:webHidden/>
          </w:rPr>
        </w:r>
        <w:r w:rsidR="000F27AF">
          <w:rPr>
            <w:webHidden/>
          </w:rPr>
          <w:fldChar w:fldCharType="separate"/>
        </w:r>
        <w:r w:rsidR="000F27AF">
          <w:rPr>
            <w:webHidden/>
          </w:rPr>
          <w:t>15</w:t>
        </w:r>
        <w:r w:rsidR="000F27AF">
          <w:rPr>
            <w:webHidden/>
          </w:rPr>
          <w:fldChar w:fldCharType="end"/>
        </w:r>
      </w:hyperlink>
    </w:p>
    <w:p w14:paraId="5987BBE5" w14:textId="6A905D57" w:rsidR="000F27AF" w:rsidRDefault="00000000">
      <w:pPr>
        <w:pStyle w:val="TableofFigures"/>
        <w:rPr>
          <w:rFonts w:asciiTheme="minorHAnsi" w:eastAsiaTheme="minorEastAsia" w:hAnsiTheme="minorHAnsi" w:cstheme="minorBidi"/>
          <w:sz w:val="22"/>
        </w:rPr>
      </w:pPr>
      <w:hyperlink w:anchor="_Toc119695183" w:history="1">
        <w:r w:rsidR="000F27AF" w:rsidRPr="00B644B1">
          <w:rPr>
            <w:rStyle w:val="Hyperlink"/>
          </w:rPr>
          <w:t>Table 3.5: Process Description of Notify cases</w:t>
        </w:r>
        <w:r w:rsidR="000F27AF">
          <w:rPr>
            <w:webHidden/>
          </w:rPr>
          <w:tab/>
        </w:r>
        <w:r w:rsidR="000F27AF">
          <w:rPr>
            <w:webHidden/>
          </w:rPr>
          <w:fldChar w:fldCharType="begin"/>
        </w:r>
        <w:r w:rsidR="000F27AF">
          <w:rPr>
            <w:webHidden/>
          </w:rPr>
          <w:instrText xml:space="preserve"> PAGEREF _Toc119695183 \h </w:instrText>
        </w:r>
        <w:r w:rsidR="000F27AF">
          <w:rPr>
            <w:webHidden/>
          </w:rPr>
        </w:r>
        <w:r w:rsidR="000F27AF">
          <w:rPr>
            <w:webHidden/>
          </w:rPr>
          <w:fldChar w:fldCharType="separate"/>
        </w:r>
        <w:r w:rsidR="000F27AF">
          <w:rPr>
            <w:webHidden/>
          </w:rPr>
          <w:t>15</w:t>
        </w:r>
        <w:r w:rsidR="000F27AF">
          <w:rPr>
            <w:webHidden/>
          </w:rPr>
          <w:fldChar w:fldCharType="end"/>
        </w:r>
      </w:hyperlink>
    </w:p>
    <w:p w14:paraId="4740336E" w14:textId="0AB77E15" w:rsidR="000F27AF" w:rsidRDefault="00000000">
      <w:pPr>
        <w:pStyle w:val="TableofFigures"/>
        <w:rPr>
          <w:rFonts w:asciiTheme="minorHAnsi" w:eastAsiaTheme="minorEastAsia" w:hAnsiTheme="minorHAnsi" w:cstheme="minorBidi"/>
          <w:sz w:val="22"/>
        </w:rPr>
      </w:pPr>
      <w:hyperlink w:anchor="_Toc119695184" w:history="1">
        <w:r w:rsidR="000F27AF" w:rsidRPr="00B644B1">
          <w:rPr>
            <w:rStyle w:val="Hyperlink"/>
          </w:rPr>
          <w:t>Table 3.6: Process Description of Complete the medical record</w:t>
        </w:r>
        <w:r w:rsidR="000F27AF">
          <w:rPr>
            <w:webHidden/>
          </w:rPr>
          <w:tab/>
        </w:r>
        <w:r w:rsidR="000F27AF">
          <w:rPr>
            <w:webHidden/>
          </w:rPr>
          <w:fldChar w:fldCharType="begin"/>
        </w:r>
        <w:r w:rsidR="000F27AF">
          <w:rPr>
            <w:webHidden/>
          </w:rPr>
          <w:instrText xml:space="preserve"> PAGEREF _Toc119695184 \h </w:instrText>
        </w:r>
        <w:r w:rsidR="000F27AF">
          <w:rPr>
            <w:webHidden/>
          </w:rPr>
        </w:r>
        <w:r w:rsidR="000F27AF">
          <w:rPr>
            <w:webHidden/>
          </w:rPr>
          <w:fldChar w:fldCharType="separate"/>
        </w:r>
        <w:r w:rsidR="000F27AF">
          <w:rPr>
            <w:webHidden/>
          </w:rPr>
          <w:t>16</w:t>
        </w:r>
        <w:r w:rsidR="000F27AF">
          <w:rPr>
            <w:webHidden/>
          </w:rPr>
          <w:fldChar w:fldCharType="end"/>
        </w:r>
      </w:hyperlink>
    </w:p>
    <w:p w14:paraId="0501EABE" w14:textId="25440D5A" w:rsidR="000F27AF" w:rsidRDefault="00000000">
      <w:pPr>
        <w:pStyle w:val="TableofFigures"/>
        <w:rPr>
          <w:rFonts w:asciiTheme="minorHAnsi" w:eastAsiaTheme="minorEastAsia" w:hAnsiTheme="minorHAnsi" w:cstheme="minorBidi"/>
          <w:sz w:val="22"/>
        </w:rPr>
      </w:pPr>
      <w:hyperlink w:anchor="_Toc119695185" w:history="1">
        <w:r w:rsidR="000F27AF" w:rsidRPr="00B644B1">
          <w:rPr>
            <w:rStyle w:val="Hyperlink"/>
          </w:rPr>
          <w:t>Table 3.7: Process Description of Notify status and advice messages</w:t>
        </w:r>
        <w:r w:rsidR="000F27AF">
          <w:rPr>
            <w:webHidden/>
          </w:rPr>
          <w:tab/>
        </w:r>
        <w:r w:rsidR="000F27AF">
          <w:rPr>
            <w:webHidden/>
          </w:rPr>
          <w:fldChar w:fldCharType="begin"/>
        </w:r>
        <w:r w:rsidR="000F27AF">
          <w:rPr>
            <w:webHidden/>
          </w:rPr>
          <w:instrText xml:space="preserve"> PAGEREF _Toc119695185 \h </w:instrText>
        </w:r>
        <w:r w:rsidR="000F27AF">
          <w:rPr>
            <w:webHidden/>
          </w:rPr>
        </w:r>
        <w:r w:rsidR="000F27AF">
          <w:rPr>
            <w:webHidden/>
          </w:rPr>
          <w:fldChar w:fldCharType="separate"/>
        </w:r>
        <w:r w:rsidR="000F27AF">
          <w:rPr>
            <w:webHidden/>
          </w:rPr>
          <w:t>16</w:t>
        </w:r>
        <w:r w:rsidR="000F27AF">
          <w:rPr>
            <w:webHidden/>
          </w:rPr>
          <w:fldChar w:fldCharType="end"/>
        </w:r>
      </w:hyperlink>
    </w:p>
    <w:p w14:paraId="35971E17" w14:textId="62FFC9C8" w:rsidR="000F27AF" w:rsidRDefault="00000000">
      <w:pPr>
        <w:pStyle w:val="TableofFigures"/>
        <w:rPr>
          <w:rFonts w:asciiTheme="minorHAnsi" w:eastAsiaTheme="minorEastAsia" w:hAnsiTheme="minorHAnsi" w:cstheme="minorBidi"/>
          <w:sz w:val="22"/>
        </w:rPr>
      </w:pPr>
      <w:hyperlink w:anchor="_Toc119695186" w:history="1">
        <w:r w:rsidR="000F27AF" w:rsidRPr="00B644B1">
          <w:rPr>
            <w:rStyle w:val="Hyperlink"/>
          </w:rPr>
          <w:t>Table 3.8: Process Description of Retrieve result questionnaire history</w:t>
        </w:r>
        <w:r w:rsidR="000F27AF">
          <w:rPr>
            <w:webHidden/>
          </w:rPr>
          <w:tab/>
        </w:r>
        <w:r w:rsidR="000F27AF">
          <w:rPr>
            <w:webHidden/>
          </w:rPr>
          <w:fldChar w:fldCharType="begin"/>
        </w:r>
        <w:r w:rsidR="000F27AF">
          <w:rPr>
            <w:webHidden/>
          </w:rPr>
          <w:instrText xml:space="preserve"> PAGEREF _Toc119695186 \h </w:instrText>
        </w:r>
        <w:r w:rsidR="000F27AF">
          <w:rPr>
            <w:webHidden/>
          </w:rPr>
        </w:r>
        <w:r w:rsidR="000F27AF">
          <w:rPr>
            <w:webHidden/>
          </w:rPr>
          <w:fldChar w:fldCharType="separate"/>
        </w:r>
        <w:r w:rsidR="000F27AF">
          <w:rPr>
            <w:webHidden/>
          </w:rPr>
          <w:t>16</w:t>
        </w:r>
        <w:r w:rsidR="000F27AF">
          <w:rPr>
            <w:webHidden/>
          </w:rPr>
          <w:fldChar w:fldCharType="end"/>
        </w:r>
      </w:hyperlink>
    </w:p>
    <w:p w14:paraId="016A3280" w14:textId="20A6C85A" w:rsidR="000F27AF" w:rsidRDefault="00000000">
      <w:pPr>
        <w:pStyle w:val="TableofFigures"/>
        <w:rPr>
          <w:rFonts w:asciiTheme="minorHAnsi" w:eastAsiaTheme="minorEastAsia" w:hAnsiTheme="minorHAnsi" w:cstheme="minorBidi"/>
          <w:sz w:val="22"/>
        </w:rPr>
      </w:pPr>
      <w:hyperlink w:anchor="_Toc119695187" w:history="1">
        <w:r w:rsidR="000F27AF" w:rsidRPr="00B644B1">
          <w:rPr>
            <w:rStyle w:val="Hyperlink"/>
          </w:rPr>
          <w:t>Table 3.9: Process Description of Retrieve result records and cases</w:t>
        </w:r>
        <w:r w:rsidR="000F27AF">
          <w:rPr>
            <w:webHidden/>
          </w:rPr>
          <w:tab/>
        </w:r>
        <w:r w:rsidR="000F27AF">
          <w:rPr>
            <w:webHidden/>
          </w:rPr>
          <w:fldChar w:fldCharType="begin"/>
        </w:r>
        <w:r w:rsidR="000F27AF">
          <w:rPr>
            <w:webHidden/>
          </w:rPr>
          <w:instrText xml:space="preserve"> PAGEREF _Toc119695187 \h </w:instrText>
        </w:r>
        <w:r w:rsidR="000F27AF">
          <w:rPr>
            <w:webHidden/>
          </w:rPr>
        </w:r>
        <w:r w:rsidR="000F27AF">
          <w:rPr>
            <w:webHidden/>
          </w:rPr>
          <w:fldChar w:fldCharType="separate"/>
        </w:r>
        <w:r w:rsidR="000F27AF">
          <w:rPr>
            <w:webHidden/>
          </w:rPr>
          <w:t>17</w:t>
        </w:r>
        <w:r w:rsidR="000F27AF">
          <w:rPr>
            <w:webHidden/>
          </w:rPr>
          <w:fldChar w:fldCharType="end"/>
        </w:r>
      </w:hyperlink>
    </w:p>
    <w:p w14:paraId="621FF951" w14:textId="13117321" w:rsidR="000F27AF" w:rsidRDefault="00000000">
      <w:pPr>
        <w:pStyle w:val="TableofFigures"/>
        <w:rPr>
          <w:rFonts w:asciiTheme="minorHAnsi" w:eastAsiaTheme="minorEastAsia" w:hAnsiTheme="minorHAnsi" w:cstheme="minorBidi"/>
          <w:sz w:val="22"/>
        </w:rPr>
      </w:pPr>
      <w:hyperlink w:anchor="_Toc119695188" w:history="1">
        <w:r w:rsidR="000F27AF" w:rsidRPr="00B644B1">
          <w:rPr>
            <w:rStyle w:val="Hyperlink"/>
          </w:rPr>
          <w:t>Table 3.11: List of all Data Stores</w:t>
        </w:r>
        <w:r w:rsidR="000F27AF">
          <w:rPr>
            <w:webHidden/>
          </w:rPr>
          <w:tab/>
        </w:r>
        <w:r w:rsidR="000F27AF">
          <w:rPr>
            <w:webHidden/>
          </w:rPr>
          <w:fldChar w:fldCharType="begin"/>
        </w:r>
        <w:r w:rsidR="000F27AF">
          <w:rPr>
            <w:webHidden/>
          </w:rPr>
          <w:instrText xml:space="preserve"> PAGEREF _Toc119695188 \h </w:instrText>
        </w:r>
        <w:r w:rsidR="000F27AF">
          <w:rPr>
            <w:webHidden/>
          </w:rPr>
        </w:r>
        <w:r w:rsidR="000F27AF">
          <w:rPr>
            <w:webHidden/>
          </w:rPr>
          <w:fldChar w:fldCharType="separate"/>
        </w:r>
        <w:r w:rsidR="000F27AF">
          <w:rPr>
            <w:webHidden/>
          </w:rPr>
          <w:t>17</w:t>
        </w:r>
        <w:r w:rsidR="000F27AF">
          <w:rPr>
            <w:webHidden/>
          </w:rPr>
          <w:fldChar w:fldCharType="end"/>
        </w:r>
      </w:hyperlink>
    </w:p>
    <w:p w14:paraId="7FAC87B1" w14:textId="250FE2C7" w:rsidR="000F27AF" w:rsidRDefault="00000000">
      <w:pPr>
        <w:pStyle w:val="TableofFigures"/>
        <w:rPr>
          <w:rFonts w:asciiTheme="minorHAnsi" w:eastAsiaTheme="minorEastAsia" w:hAnsiTheme="minorHAnsi" w:cstheme="minorBidi"/>
          <w:sz w:val="22"/>
        </w:rPr>
      </w:pPr>
      <w:hyperlink w:anchor="_Toc119695189" w:history="1">
        <w:r w:rsidR="000F27AF" w:rsidRPr="00B644B1">
          <w:rPr>
            <w:rStyle w:val="Hyperlink"/>
          </w:rPr>
          <w:t>Table 3.12: Data Store Description of Users database</w:t>
        </w:r>
        <w:r w:rsidR="000F27AF">
          <w:rPr>
            <w:webHidden/>
          </w:rPr>
          <w:tab/>
        </w:r>
        <w:r w:rsidR="000F27AF">
          <w:rPr>
            <w:webHidden/>
          </w:rPr>
          <w:fldChar w:fldCharType="begin"/>
        </w:r>
        <w:r w:rsidR="000F27AF">
          <w:rPr>
            <w:webHidden/>
          </w:rPr>
          <w:instrText xml:space="preserve"> PAGEREF _Toc119695189 \h </w:instrText>
        </w:r>
        <w:r w:rsidR="000F27AF">
          <w:rPr>
            <w:webHidden/>
          </w:rPr>
        </w:r>
        <w:r w:rsidR="000F27AF">
          <w:rPr>
            <w:webHidden/>
          </w:rPr>
          <w:fldChar w:fldCharType="separate"/>
        </w:r>
        <w:r w:rsidR="000F27AF">
          <w:rPr>
            <w:webHidden/>
          </w:rPr>
          <w:t>19</w:t>
        </w:r>
        <w:r w:rsidR="000F27AF">
          <w:rPr>
            <w:webHidden/>
          </w:rPr>
          <w:fldChar w:fldCharType="end"/>
        </w:r>
      </w:hyperlink>
    </w:p>
    <w:p w14:paraId="18DE92DB" w14:textId="3542B1ED" w:rsidR="000F27AF" w:rsidRDefault="00000000">
      <w:pPr>
        <w:pStyle w:val="TableofFigures"/>
        <w:rPr>
          <w:rFonts w:asciiTheme="minorHAnsi" w:eastAsiaTheme="minorEastAsia" w:hAnsiTheme="minorHAnsi" w:cstheme="minorBidi"/>
          <w:sz w:val="22"/>
        </w:rPr>
      </w:pPr>
      <w:hyperlink w:anchor="_Toc119695190" w:history="1">
        <w:r w:rsidR="000F27AF" w:rsidRPr="00B644B1">
          <w:rPr>
            <w:rStyle w:val="Hyperlink"/>
          </w:rPr>
          <w:t>Table 3.13: Data Store Description of Questionnaire database</w:t>
        </w:r>
        <w:r w:rsidR="000F27AF">
          <w:rPr>
            <w:webHidden/>
          </w:rPr>
          <w:tab/>
        </w:r>
        <w:r w:rsidR="000F27AF">
          <w:rPr>
            <w:webHidden/>
          </w:rPr>
          <w:fldChar w:fldCharType="begin"/>
        </w:r>
        <w:r w:rsidR="000F27AF">
          <w:rPr>
            <w:webHidden/>
          </w:rPr>
          <w:instrText xml:space="preserve"> PAGEREF _Toc119695190 \h </w:instrText>
        </w:r>
        <w:r w:rsidR="000F27AF">
          <w:rPr>
            <w:webHidden/>
          </w:rPr>
        </w:r>
        <w:r w:rsidR="000F27AF">
          <w:rPr>
            <w:webHidden/>
          </w:rPr>
          <w:fldChar w:fldCharType="separate"/>
        </w:r>
        <w:r w:rsidR="000F27AF">
          <w:rPr>
            <w:webHidden/>
          </w:rPr>
          <w:t>19</w:t>
        </w:r>
        <w:r w:rsidR="000F27AF">
          <w:rPr>
            <w:webHidden/>
          </w:rPr>
          <w:fldChar w:fldCharType="end"/>
        </w:r>
      </w:hyperlink>
    </w:p>
    <w:p w14:paraId="2DB49149" w14:textId="6513D193" w:rsidR="000F27AF" w:rsidRDefault="00000000">
      <w:pPr>
        <w:pStyle w:val="TableofFigures"/>
        <w:rPr>
          <w:rFonts w:asciiTheme="minorHAnsi" w:eastAsiaTheme="minorEastAsia" w:hAnsiTheme="minorHAnsi" w:cstheme="minorBidi"/>
          <w:sz w:val="22"/>
        </w:rPr>
      </w:pPr>
      <w:hyperlink w:anchor="_Toc119695191" w:history="1">
        <w:r w:rsidR="000F27AF" w:rsidRPr="00B644B1">
          <w:rPr>
            <w:rStyle w:val="Hyperlink"/>
          </w:rPr>
          <w:t>Table 3.14: Data Store Description of Medical record database</w:t>
        </w:r>
        <w:r w:rsidR="000F27AF">
          <w:rPr>
            <w:webHidden/>
          </w:rPr>
          <w:tab/>
        </w:r>
        <w:r w:rsidR="000F27AF">
          <w:rPr>
            <w:webHidden/>
          </w:rPr>
          <w:fldChar w:fldCharType="begin"/>
        </w:r>
        <w:r w:rsidR="000F27AF">
          <w:rPr>
            <w:webHidden/>
          </w:rPr>
          <w:instrText xml:space="preserve"> PAGEREF _Toc119695191 \h </w:instrText>
        </w:r>
        <w:r w:rsidR="000F27AF">
          <w:rPr>
            <w:webHidden/>
          </w:rPr>
        </w:r>
        <w:r w:rsidR="000F27AF">
          <w:rPr>
            <w:webHidden/>
          </w:rPr>
          <w:fldChar w:fldCharType="separate"/>
        </w:r>
        <w:r w:rsidR="000F27AF">
          <w:rPr>
            <w:webHidden/>
          </w:rPr>
          <w:t>19</w:t>
        </w:r>
        <w:r w:rsidR="000F27AF">
          <w:rPr>
            <w:webHidden/>
          </w:rPr>
          <w:fldChar w:fldCharType="end"/>
        </w:r>
      </w:hyperlink>
    </w:p>
    <w:p w14:paraId="03365A11" w14:textId="27FE43D8" w:rsidR="000F27AF" w:rsidRDefault="00000000">
      <w:pPr>
        <w:pStyle w:val="TableofFigures"/>
        <w:rPr>
          <w:rFonts w:asciiTheme="minorHAnsi" w:eastAsiaTheme="minorEastAsia" w:hAnsiTheme="minorHAnsi" w:cstheme="minorBidi"/>
          <w:sz w:val="22"/>
        </w:rPr>
      </w:pPr>
      <w:hyperlink w:anchor="_Toc119695192" w:history="1">
        <w:r w:rsidR="000F27AF" w:rsidRPr="00B644B1">
          <w:rPr>
            <w:rStyle w:val="Hyperlink"/>
          </w:rPr>
          <w:t>Table 3.15: Data Store Description of Medical record database</w:t>
        </w:r>
        <w:r w:rsidR="000F27AF">
          <w:rPr>
            <w:webHidden/>
          </w:rPr>
          <w:tab/>
        </w:r>
        <w:r w:rsidR="000F27AF">
          <w:rPr>
            <w:webHidden/>
          </w:rPr>
          <w:fldChar w:fldCharType="begin"/>
        </w:r>
        <w:r w:rsidR="000F27AF">
          <w:rPr>
            <w:webHidden/>
          </w:rPr>
          <w:instrText xml:space="preserve"> PAGEREF _Toc119695192 \h </w:instrText>
        </w:r>
        <w:r w:rsidR="000F27AF">
          <w:rPr>
            <w:webHidden/>
          </w:rPr>
        </w:r>
        <w:r w:rsidR="000F27AF">
          <w:rPr>
            <w:webHidden/>
          </w:rPr>
          <w:fldChar w:fldCharType="separate"/>
        </w:r>
        <w:r w:rsidR="000F27AF">
          <w:rPr>
            <w:webHidden/>
          </w:rPr>
          <w:t>20</w:t>
        </w:r>
        <w:r w:rsidR="000F27AF">
          <w:rPr>
            <w:webHidden/>
          </w:rPr>
          <w:fldChar w:fldCharType="end"/>
        </w:r>
      </w:hyperlink>
    </w:p>
    <w:p w14:paraId="5729E8A9" w14:textId="4EA9C33F" w:rsidR="000F27AF" w:rsidRDefault="00000000">
      <w:pPr>
        <w:pStyle w:val="TableofFigures"/>
        <w:rPr>
          <w:rFonts w:asciiTheme="minorHAnsi" w:eastAsiaTheme="minorEastAsia" w:hAnsiTheme="minorHAnsi" w:cstheme="minorBidi"/>
          <w:sz w:val="22"/>
        </w:rPr>
      </w:pPr>
      <w:hyperlink w:anchor="_Toc119695193" w:history="1">
        <w:r w:rsidR="000F27AF" w:rsidRPr="00B644B1">
          <w:rPr>
            <w:rStyle w:val="Hyperlink"/>
          </w:rPr>
          <w:t>Table 3.16: List of All Data Elements</w:t>
        </w:r>
        <w:r w:rsidR="000F27AF">
          <w:rPr>
            <w:webHidden/>
          </w:rPr>
          <w:tab/>
        </w:r>
        <w:r w:rsidR="000F27AF">
          <w:rPr>
            <w:webHidden/>
          </w:rPr>
          <w:fldChar w:fldCharType="begin"/>
        </w:r>
        <w:r w:rsidR="000F27AF">
          <w:rPr>
            <w:webHidden/>
          </w:rPr>
          <w:instrText xml:space="preserve"> PAGEREF _Toc119695193 \h </w:instrText>
        </w:r>
        <w:r w:rsidR="000F27AF">
          <w:rPr>
            <w:webHidden/>
          </w:rPr>
        </w:r>
        <w:r w:rsidR="000F27AF">
          <w:rPr>
            <w:webHidden/>
          </w:rPr>
          <w:fldChar w:fldCharType="separate"/>
        </w:r>
        <w:r w:rsidR="000F27AF">
          <w:rPr>
            <w:webHidden/>
          </w:rPr>
          <w:t>21</w:t>
        </w:r>
        <w:r w:rsidR="000F27AF">
          <w:rPr>
            <w:webHidden/>
          </w:rPr>
          <w:fldChar w:fldCharType="end"/>
        </w:r>
      </w:hyperlink>
    </w:p>
    <w:p w14:paraId="7DCF74DC" w14:textId="022334AB" w:rsidR="000F27AF" w:rsidRDefault="00000000">
      <w:pPr>
        <w:pStyle w:val="TableofFigures"/>
        <w:rPr>
          <w:rFonts w:asciiTheme="minorHAnsi" w:eastAsiaTheme="minorEastAsia" w:hAnsiTheme="minorHAnsi" w:cstheme="minorBidi"/>
          <w:sz w:val="22"/>
        </w:rPr>
      </w:pPr>
      <w:hyperlink w:anchor="_Toc119695194" w:history="1">
        <w:r w:rsidR="000F27AF" w:rsidRPr="00B644B1">
          <w:rPr>
            <w:rStyle w:val="Hyperlink"/>
          </w:rPr>
          <w:t>Table 3.8: List of all Tables in Our System Database</w:t>
        </w:r>
        <w:r w:rsidR="000F27AF">
          <w:rPr>
            <w:webHidden/>
          </w:rPr>
          <w:tab/>
        </w:r>
        <w:r w:rsidR="000F27AF">
          <w:rPr>
            <w:webHidden/>
          </w:rPr>
          <w:fldChar w:fldCharType="begin"/>
        </w:r>
        <w:r w:rsidR="000F27AF">
          <w:rPr>
            <w:webHidden/>
          </w:rPr>
          <w:instrText xml:space="preserve"> PAGEREF _Toc119695194 \h </w:instrText>
        </w:r>
        <w:r w:rsidR="000F27AF">
          <w:rPr>
            <w:webHidden/>
          </w:rPr>
        </w:r>
        <w:r w:rsidR="000F27AF">
          <w:rPr>
            <w:webHidden/>
          </w:rPr>
          <w:fldChar w:fldCharType="separate"/>
        </w:r>
        <w:r w:rsidR="000F27AF">
          <w:rPr>
            <w:webHidden/>
          </w:rPr>
          <w:t>26</w:t>
        </w:r>
        <w:r w:rsidR="000F27AF">
          <w:rPr>
            <w:webHidden/>
          </w:rPr>
          <w:fldChar w:fldCharType="end"/>
        </w:r>
      </w:hyperlink>
    </w:p>
    <w:p w14:paraId="1AC3081F" w14:textId="537C68B6" w:rsidR="000F27AF" w:rsidRDefault="00000000">
      <w:pPr>
        <w:pStyle w:val="TableofFigures"/>
        <w:rPr>
          <w:rFonts w:asciiTheme="minorHAnsi" w:eastAsiaTheme="minorEastAsia" w:hAnsiTheme="minorHAnsi" w:cstheme="minorBidi"/>
          <w:sz w:val="22"/>
        </w:rPr>
      </w:pPr>
      <w:hyperlink w:anchor="_Toc119695195" w:history="1">
        <w:r w:rsidR="000F27AF" w:rsidRPr="00B644B1">
          <w:rPr>
            <w:rStyle w:val="Hyperlink"/>
          </w:rPr>
          <w:t>Table 3.9: File Structure of &lt;Data Store Name&gt;</w:t>
        </w:r>
        <w:r w:rsidR="000F27AF">
          <w:rPr>
            <w:webHidden/>
          </w:rPr>
          <w:tab/>
        </w:r>
        <w:r w:rsidR="000F27AF">
          <w:rPr>
            <w:webHidden/>
          </w:rPr>
          <w:fldChar w:fldCharType="begin"/>
        </w:r>
        <w:r w:rsidR="000F27AF">
          <w:rPr>
            <w:webHidden/>
          </w:rPr>
          <w:instrText xml:space="preserve"> PAGEREF _Toc119695195 \h </w:instrText>
        </w:r>
        <w:r w:rsidR="000F27AF">
          <w:rPr>
            <w:webHidden/>
          </w:rPr>
        </w:r>
        <w:r w:rsidR="000F27AF">
          <w:rPr>
            <w:webHidden/>
          </w:rPr>
          <w:fldChar w:fldCharType="separate"/>
        </w:r>
        <w:r w:rsidR="000F27AF">
          <w:rPr>
            <w:webHidden/>
          </w:rPr>
          <w:t>29</w:t>
        </w:r>
        <w:r w:rsidR="000F27AF">
          <w:rPr>
            <w:webHidden/>
          </w:rPr>
          <w:fldChar w:fldCharType="end"/>
        </w:r>
      </w:hyperlink>
    </w:p>
    <w:p w14:paraId="471B4BD4" w14:textId="22622EF3" w:rsidR="000F27AF" w:rsidRDefault="00000000">
      <w:pPr>
        <w:pStyle w:val="TableofFigures"/>
        <w:rPr>
          <w:rFonts w:asciiTheme="minorHAnsi" w:eastAsiaTheme="minorEastAsia" w:hAnsiTheme="minorHAnsi" w:cstheme="minorBidi"/>
          <w:sz w:val="22"/>
        </w:rPr>
      </w:pPr>
      <w:hyperlink w:anchor="_Toc119695196" w:history="1">
        <w:r w:rsidR="000F27AF" w:rsidRPr="00B644B1">
          <w:rPr>
            <w:rStyle w:val="Hyperlink"/>
          </w:rPr>
          <w:t>Table 5.1: &lt;Test Name&gt;</w:t>
        </w:r>
        <w:r w:rsidR="000F27AF">
          <w:rPr>
            <w:webHidden/>
          </w:rPr>
          <w:tab/>
        </w:r>
        <w:r w:rsidR="000F27AF">
          <w:rPr>
            <w:webHidden/>
          </w:rPr>
          <w:fldChar w:fldCharType="begin"/>
        </w:r>
        <w:r w:rsidR="000F27AF">
          <w:rPr>
            <w:webHidden/>
          </w:rPr>
          <w:instrText xml:space="preserve"> PAGEREF _Toc119695196 \h </w:instrText>
        </w:r>
        <w:r w:rsidR="000F27AF">
          <w:rPr>
            <w:webHidden/>
          </w:rPr>
        </w:r>
        <w:r w:rsidR="000F27AF">
          <w:rPr>
            <w:webHidden/>
          </w:rPr>
          <w:fldChar w:fldCharType="separate"/>
        </w:r>
        <w:r w:rsidR="000F27AF">
          <w:rPr>
            <w:webHidden/>
          </w:rPr>
          <w:t>34</w:t>
        </w:r>
        <w:r w:rsidR="000F27AF">
          <w:rPr>
            <w:webHidden/>
          </w:rPr>
          <w:fldChar w:fldCharType="end"/>
        </w:r>
      </w:hyperlink>
    </w:p>
    <w:p w14:paraId="7D38D130" w14:textId="2A3763AA" w:rsidR="000F27AF" w:rsidRDefault="00000000">
      <w:pPr>
        <w:pStyle w:val="TableofFigures"/>
        <w:rPr>
          <w:rFonts w:asciiTheme="minorHAnsi" w:eastAsiaTheme="minorEastAsia" w:hAnsiTheme="minorHAnsi" w:cstheme="minorBidi"/>
          <w:sz w:val="22"/>
        </w:rPr>
      </w:pPr>
      <w:hyperlink w:anchor="_Toc119695197" w:history="1">
        <w:r w:rsidR="000F27AF" w:rsidRPr="00B644B1">
          <w:rPr>
            <w:rStyle w:val="Hyperlink"/>
          </w:rPr>
          <w:t>Table 5.2: &lt;Test Name&gt;</w:t>
        </w:r>
        <w:r w:rsidR="000F27AF">
          <w:rPr>
            <w:webHidden/>
          </w:rPr>
          <w:tab/>
        </w:r>
        <w:r w:rsidR="000F27AF">
          <w:rPr>
            <w:webHidden/>
          </w:rPr>
          <w:fldChar w:fldCharType="begin"/>
        </w:r>
        <w:r w:rsidR="000F27AF">
          <w:rPr>
            <w:webHidden/>
          </w:rPr>
          <w:instrText xml:space="preserve"> PAGEREF _Toc119695197 \h </w:instrText>
        </w:r>
        <w:r w:rsidR="000F27AF">
          <w:rPr>
            <w:webHidden/>
          </w:rPr>
        </w:r>
        <w:r w:rsidR="000F27AF">
          <w:rPr>
            <w:webHidden/>
          </w:rPr>
          <w:fldChar w:fldCharType="separate"/>
        </w:r>
        <w:r w:rsidR="000F27AF">
          <w:rPr>
            <w:webHidden/>
          </w:rPr>
          <w:t>34</w:t>
        </w:r>
        <w:r w:rsidR="000F27AF">
          <w:rPr>
            <w:webHidden/>
          </w:rPr>
          <w:fldChar w:fldCharType="end"/>
        </w:r>
      </w:hyperlink>
    </w:p>
    <w:p w14:paraId="4A1BD824" w14:textId="07BE2217"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695154"/>
      <w:r>
        <w:lastRenderedPageBreak/>
        <w:t>LIST OF FIGURES</w:t>
      </w:r>
      <w:bookmarkEnd w:id="14"/>
      <w:bookmarkEnd w:id="15"/>
    </w:p>
    <w:p w14:paraId="5A99006D" w14:textId="77777777" w:rsidR="00C51B0C" w:rsidRDefault="00C51B0C" w:rsidP="00C51B0C">
      <w:pPr>
        <w:pStyle w:val="TOCPageText"/>
      </w:pPr>
      <w:r>
        <w:t>Page</w:t>
      </w:r>
    </w:p>
    <w:p w14:paraId="30D22943" w14:textId="551E9C6A" w:rsidR="000F27AF"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695171" w:history="1">
        <w:r w:rsidR="000F27AF" w:rsidRPr="001B7F1F">
          <w:rPr>
            <w:rStyle w:val="Hyperlink"/>
          </w:rPr>
          <w:t>Figure 3.1: Structure chart of processes of the SIRA system</w:t>
        </w:r>
        <w:r w:rsidR="000F27AF">
          <w:rPr>
            <w:webHidden/>
          </w:rPr>
          <w:tab/>
        </w:r>
        <w:r w:rsidR="000F27AF">
          <w:rPr>
            <w:webHidden/>
          </w:rPr>
          <w:fldChar w:fldCharType="begin"/>
        </w:r>
        <w:r w:rsidR="000F27AF">
          <w:rPr>
            <w:webHidden/>
          </w:rPr>
          <w:instrText xml:space="preserve"> PAGEREF _Toc119695171 \h </w:instrText>
        </w:r>
        <w:r w:rsidR="000F27AF">
          <w:rPr>
            <w:webHidden/>
          </w:rPr>
        </w:r>
        <w:r w:rsidR="000F27AF">
          <w:rPr>
            <w:webHidden/>
          </w:rPr>
          <w:fldChar w:fldCharType="separate"/>
        </w:r>
        <w:r w:rsidR="000F27AF">
          <w:rPr>
            <w:webHidden/>
          </w:rPr>
          <w:t>8</w:t>
        </w:r>
        <w:r w:rsidR="000F27AF">
          <w:rPr>
            <w:webHidden/>
          </w:rPr>
          <w:fldChar w:fldCharType="end"/>
        </w:r>
      </w:hyperlink>
    </w:p>
    <w:p w14:paraId="0985B4E0" w14:textId="1DE6FABA" w:rsidR="000F27AF" w:rsidRDefault="00000000">
      <w:pPr>
        <w:pStyle w:val="TableofFigures"/>
        <w:rPr>
          <w:rFonts w:asciiTheme="minorHAnsi" w:eastAsiaTheme="minorEastAsia" w:hAnsiTheme="minorHAnsi" w:cstheme="minorBidi"/>
          <w:sz w:val="22"/>
        </w:rPr>
      </w:pPr>
      <w:hyperlink w:anchor="_Toc119695172" w:history="1">
        <w:r w:rsidR="000F27AF" w:rsidRPr="001B7F1F">
          <w:rPr>
            <w:rStyle w:val="Hyperlink"/>
          </w:rPr>
          <w:t xml:space="preserve">Figure 3.2: </w:t>
        </w:r>
        <w:r w:rsidR="000C7486">
          <w:rPr>
            <w:rStyle w:val="Hyperlink"/>
          </w:rPr>
          <w:t>SIRA</w:t>
        </w:r>
        <w:r w:rsidR="000F27AF" w:rsidRPr="001B7F1F">
          <w:rPr>
            <w:rStyle w:val="Hyperlink"/>
          </w:rPr>
          <w:t xml:space="preserve"> Data Flow Diagram Level 0</w:t>
        </w:r>
        <w:r w:rsidR="000F27AF">
          <w:rPr>
            <w:webHidden/>
          </w:rPr>
          <w:tab/>
        </w:r>
        <w:r w:rsidR="000F27AF">
          <w:rPr>
            <w:webHidden/>
          </w:rPr>
          <w:fldChar w:fldCharType="begin"/>
        </w:r>
        <w:r w:rsidR="000F27AF">
          <w:rPr>
            <w:webHidden/>
          </w:rPr>
          <w:instrText xml:space="preserve"> PAGEREF _Toc119695172 \h </w:instrText>
        </w:r>
        <w:r w:rsidR="000F27AF">
          <w:rPr>
            <w:webHidden/>
          </w:rPr>
        </w:r>
        <w:r w:rsidR="000F27AF">
          <w:rPr>
            <w:webHidden/>
          </w:rPr>
          <w:fldChar w:fldCharType="separate"/>
        </w:r>
        <w:r w:rsidR="000F27AF">
          <w:rPr>
            <w:webHidden/>
          </w:rPr>
          <w:t>12</w:t>
        </w:r>
        <w:r w:rsidR="000F27AF">
          <w:rPr>
            <w:webHidden/>
          </w:rPr>
          <w:fldChar w:fldCharType="end"/>
        </w:r>
      </w:hyperlink>
    </w:p>
    <w:p w14:paraId="6978BE6E" w14:textId="0A6F96A6" w:rsidR="000F27AF" w:rsidRDefault="00000000">
      <w:pPr>
        <w:pStyle w:val="TableofFigures"/>
        <w:rPr>
          <w:rFonts w:asciiTheme="minorHAnsi" w:eastAsiaTheme="minorEastAsia" w:hAnsiTheme="minorHAnsi" w:cstheme="minorBidi"/>
          <w:sz w:val="22"/>
        </w:rPr>
      </w:pPr>
      <w:hyperlink w:anchor="_Toc119695173" w:history="1">
        <w:r w:rsidR="000F27AF" w:rsidRPr="001B7F1F">
          <w:rPr>
            <w:rStyle w:val="Hyperlink"/>
          </w:rPr>
          <w:t xml:space="preserve">Figure 3.3: </w:t>
        </w:r>
        <w:r w:rsidR="000C7486">
          <w:rPr>
            <w:rStyle w:val="Hyperlink"/>
          </w:rPr>
          <w:t>SIRA</w:t>
        </w:r>
        <w:r w:rsidR="000F27AF" w:rsidRPr="001B7F1F">
          <w:rPr>
            <w:rStyle w:val="Hyperlink"/>
          </w:rPr>
          <w:t xml:space="preserve"> Data Flow Diagram Level 1</w:t>
        </w:r>
        <w:r w:rsidR="000F27AF">
          <w:rPr>
            <w:webHidden/>
          </w:rPr>
          <w:tab/>
        </w:r>
        <w:r w:rsidR="000F27AF">
          <w:rPr>
            <w:webHidden/>
          </w:rPr>
          <w:fldChar w:fldCharType="begin"/>
        </w:r>
        <w:r w:rsidR="000F27AF">
          <w:rPr>
            <w:webHidden/>
          </w:rPr>
          <w:instrText xml:space="preserve"> PAGEREF _Toc119695173 \h </w:instrText>
        </w:r>
        <w:r w:rsidR="000F27AF">
          <w:rPr>
            <w:webHidden/>
          </w:rPr>
        </w:r>
        <w:r w:rsidR="000F27AF">
          <w:rPr>
            <w:webHidden/>
          </w:rPr>
          <w:fldChar w:fldCharType="separate"/>
        </w:r>
        <w:r w:rsidR="000F27AF">
          <w:rPr>
            <w:webHidden/>
          </w:rPr>
          <w:t>13</w:t>
        </w:r>
        <w:r w:rsidR="000F27AF">
          <w:rPr>
            <w:webHidden/>
          </w:rPr>
          <w:fldChar w:fldCharType="end"/>
        </w:r>
      </w:hyperlink>
    </w:p>
    <w:p w14:paraId="582E5F9F" w14:textId="70A74D50" w:rsidR="000F27AF" w:rsidRDefault="00000000">
      <w:pPr>
        <w:pStyle w:val="TableofFigures"/>
        <w:rPr>
          <w:rFonts w:asciiTheme="minorHAnsi" w:eastAsiaTheme="minorEastAsia" w:hAnsiTheme="minorHAnsi" w:cstheme="minorBidi"/>
          <w:sz w:val="22"/>
        </w:rPr>
      </w:pPr>
      <w:hyperlink w:anchor="_Toc119695174" w:history="1">
        <w:r w:rsidR="000F27AF" w:rsidRPr="001B7F1F">
          <w:rPr>
            <w:rStyle w:val="Hyperlink"/>
          </w:rPr>
          <w:t>Figure 3.5: &lt;Description of the Figure Above&gt;</w:t>
        </w:r>
        <w:r w:rsidR="000F27AF">
          <w:rPr>
            <w:webHidden/>
          </w:rPr>
          <w:tab/>
        </w:r>
        <w:r w:rsidR="000F27AF">
          <w:rPr>
            <w:webHidden/>
          </w:rPr>
          <w:fldChar w:fldCharType="begin"/>
        </w:r>
        <w:r w:rsidR="000F27AF">
          <w:rPr>
            <w:webHidden/>
          </w:rPr>
          <w:instrText xml:space="preserve"> PAGEREF _Toc119695174 \h </w:instrText>
        </w:r>
        <w:r w:rsidR="000F27AF">
          <w:rPr>
            <w:webHidden/>
          </w:rPr>
        </w:r>
        <w:r w:rsidR="000F27AF">
          <w:rPr>
            <w:webHidden/>
          </w:rPr>
          <w:fldChar w:fldCharType="separate"/>
        </w:r>
        <w:r w:rsidR="000F27AF">
          <w:rPr>
            <w:webHidden/>
          </w:rPr>
          <w:t>25</w:t>
        </w:r>
        <w:r w:rsidR="000F27AF">
          <w:rPr>
            <w:webHidden/>
          </w:rPr>
          <w:fldChar w:fldCharType="end"/>
        </w:r>
      </w:hyperlink>
    </w:p>
    <w:p w14:paraId="41940AF9" w14:textId="0617328E"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r>
        <w:t xml:space="preserve">In order to create the application, we provide </w:t>
      </w:r>
    </w:p>
    <w:p w14:paraId="2D36C0F7" w14:textId="09DE2D3F" w:rsidR="00556240" w:rsidRPr="00556240" w:rsidRDefault="00556240">
      <w:pPr>
        <w:pStyle w:val="ListParagraph"/>
        <w:numPr>
          <w:ilvl w:val="0"/>
          <w:numId w:val="23"/>
        </w:numPr>
        <w:rPr>
          <w:szCs w:val="30"/>
        </w:rPr>
      </w:pPr>
      <w:r w:rsidRPr="00556240">
        <w:rPr>
          <w:szCs w:val="30"/>
        </w:rPr>
        <w:t xml:space="preserve">Develop </w:t>
      </w:r>
      <w:r w:rsidR="000C7486">
        <w:rPr>
          <w:szCs w:val="30"/>
        </w:rPr>
        <w:t>SIRA</w:t>
      </w:r>
      <w:r w:rsidRPr="00556240">
        <w:rPr>
          <w:szCs w:val="30"/>
        </w:rPr>
        <w:t xml:space="preserve">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r>
        <w:t xml:space="preserve">In order to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r>
        <w:t>Making a decision in order to s</w:t>
      </w:r>
      <w:r w:rsidRPr="009C78AF">
        <w:t>end athletes to compete in each event</w:t>
      </w:r>
    </w:p>
    <w:p w14:paraId="45E1352A" w14:textId="0C345653" w:rsidR="009C78AF" w:rsidRDefault="009C78AF">
      <w:pPr>
        <w:pStyle w:val="TXTParagraph"/>
        <w:numPr>
          <w:ilvl w:val="1"/>
          <w:numId w:val="9"/>
        </w:numPr>
      </w:pPr>
      <w:r>
        <w:t>Athletes’ and Medical Teams’ data in order to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9F03CFC" w14:textId="750546BD" w:rsidR="001E68C2" w:rsidRDefault="004B7111">
      <w:pPr>
        <w:pStyle w:val="ListParagraph"/>
        <w:numPr>
          <w:ilvl w:val="1"/>
          <w:numId w:val="9"/>
        </w:numPr>
      </w:pPr>
      <w:r>
        <w:t xml:space="preserve">Evolving problem-solving, time management, </w:t>
      </w:r>
      <w:r w:rsidR="00442C9C">
        <w:t>prioritizing</w:t>
      </w:r>
      <w:r>
        <w:t xml:space="preserv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Prior to recently, the majority of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in order to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lastRenderedPageBreak/>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104DFA43"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181C4BAB" w:rsidR="005345CE" w:rsidRDefault="005345CE" w:rsidP="005345CE">
      <w:pPr>
        <w:pStyle w:val="TXTParagraph"/>
        <w:jc w:val="center"/>
        <w:rPr>
          <w:i/>
          <w:iCs/>
        </w:rPr>
      </w:pPr>
      <w:r w:rsidRPr="002D657B">
        <w:rPr>
          <w:i/>
          <w:iCs/>
        </w:rPr>
        <w:t>Figure 3.1: System architecture diagram</w:t>
      </w:r>
    </w:p>
    <w:p w14:paraId="108F9D2A" w14:textId="77777777" w:rsidR="002D657B" w:rsidRPr="002D657B" w:rsidRDefault="002D657B" w:rsidP="005345CE">
      <w:pPr>
        <w:pStyle w:val="TXTParagraph"/>
        <w:jc w:val="center"/>
        <w:rPr>
          <w:i/>
          <w:iCs/>
        </w:rPr>
      </w:pPr>
    </w:p>
    <w:p w14:paraId="67FD0640" w14:textId="789331C4"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w:t>
      </w:r>
      <w:r>
        <w:lastRenderedPageBreak/>
        <w:t xml:space="preserve">can not only track and view athlete symptoms, but also create a record to save diagnoses 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athletes and medical teams that athletes are allowed to save and read their data. The medical team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50E9585" w:rsidR="00C51B0C" w:rsidRPr="002D657B" w:rsidRDefault="00C51B0C" w:rsidP="00C51B0C">
      <w:pPr>
        <w:pStyle w:val="IMGCaption"/>
        <w:rPr>
          <w:i/>
          <w:iCs/>
        </w:rPr>
      </w:pPr>
      <w:bookmarkStart w:id="135" w:name="_Toc166610806"/>
      <w:bookmarkStart w:id="136" w:name="_Toc181675936"/>
      <w:bookmarkStart w:id="137" w:name="_Toc241914351"/>
      <w:bookmarkStart w:id="138" w:name="_Toc119695171"/>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1</w:t>
      </w:r>
      <w:r w:rsidR="00F6528B" w:rsidRPr="002D657B">
        <w:rPr>
          <w:i/>
          <w:iCs/>
          <w:noProof/>
        </w:rPr>
        <w:fldChar w:fldCharType="end"/>
      </w:r>
      <w:r w:rsidRPr="002D657B">
        <w:rPr>
          <w:i/>
          <w:iCs/>
          <w:noProof/>
        </w:rPr>
        <w:t xml:space="preserve">: </w:t>
      </w:r>
      <w:bookmarkEnd w:id="135"/>
      <w:bookmarkEnd w:id="136"/>
      <w:bookmarkEnd w:id="137"/>
      <w:r w:rsidR="00F910EC" w:rsidRPr="002D657B">
        <w:rPr>
          <w:i/>
          <w:iCs/>
          <w:noProof/>
        </w:rPr>
        <w:t>Structure chart of processes of the SIRA system</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4"/>
          <w:headerReference w:type="default" r:id="rId25"/>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59CE22C4" w14:textId="40A20B18" w:rsidR="00C51B0C" w:rsidRDefault="00F910EC" w:rsidP="00C51B0C">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23906918" w14:textId="77777777" w:rsidR="00704AE1" w:rsidRDefault="00704AE1" w:rsidP="00704AE1">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6"/>
          <w:headerReference w:type="default" r:id="rId27"/>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65" w:name="_Toc166610808"/>
            <w:bookmarkStart w:id="166" w:name="_Toc181675938"/>
            <w:bookmarkStart w:id="16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65"/>
    <w:bookmarkEnd w:id="166"/>
    <w:p w14:paraId="25367340" w14:textId="5BF818B3" w:rsidR="00200F88" w:rsidRPr="002D657B" w:rsidRDefault="00991B9A" w:rsidP="00200F88">
      <w:pPr>
        <w:pStyle w:val="IMGCaption"/>
        <w:ind w:firstLine="720"/>
        <w:rPr>
          <w:i/>
          <w:iCs/>
        </w:rPr>
      </w:pPr>
      <w:r w:rsidRPr="002D657B">
        <w:rPr>
          <w:i/>
          <w:iCs/>
        </w:rPr>
        <w:t xml:space="preserve"> </w:t>
      </w:r>
      <w:bookmarkStart w:id="168" w:name="_Toc119695172"/>
      <w:r w:rsidR="00200F88"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00F88" w:rsidRPr="002D657B">
        <w:rPr>
          <w:i/>
          <w:iCs/>
          <w:noProof/>
        </w:rPr>
        <w:t>3</w:t>
      </w:r>
      <w:r w:rsidR="00F6528B" w:rsidRPr="002D657B">
        <w:rPr>
          <w:i/>
          <w:iCs/>
          <w:noProof/>
        </w:rPr>
        <w:fldChar w:fldCharType="end"/>
      </w:r>
      <w:r w:rsidR="00200F88"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00F88" w:rsidRPr="002D657B">
        <w:rPr>
          <w:i/>
          <w:iCs/>
          <w:noProof/>
        </w:rPr>
        <w:t>2</w:t>
      </w:r>
      <w:r w:rsidR="00F6528B" w:rsidRPr="002D657B">
        <w:rPr>
          <w:i/>
          <w:iCs/>
          <w:noProof/>
        </w:rPr>
        <w:fldChar w:fldCharType="end"/>
      </w:r>
      <w:r w:rsidR="00200F88" w:rsidRPr="002D657B">
        <w:rPr>
          <w:i/>
          <w:iCs/>
        </w:rPr>
        <w:t xml:space="preserve">: </w:t>
      </w:r>
      <w:bookmarkEnd w:id="167"/>
      <w:r w:rsidR="000C7486">
        <w:rPr>
          <w:i/>
          <w:iCs/>
        </w:rPr>
        <w:t>SIRA</w:t>
      </w:r>
      <w:r w:rsidR="00200F88" w:rsidRPr="002D657B">
        <w:rPr>
          <w:i/>
          <w:iCs/>
        </w:rPr>
        <w:t xml:space="preserve"> Data Flow Diagram Level 0</w:t>
      </w:r>
      <w:bookmarkEnd w:id="168"/>
    </w:p>
    <w:p w14:paraId="4F6F6628" w14:textId="3722AD93" w:rsidR="00200F88" w:rsidRPr="00200F88" w:rsidRDefault="00200F88" w:rsidP="00200F88">
      <w:pPr>
        <w:tabs>
          <w:tab w:val="center" w:pos="4181"/>
          <w:tab w:val="left" w:pos="5085"/>
        </w:tabs>
        <w:sectPr w:rsidR="00200F88" w:rsidRPr="00200F88" w:rsidSect="00200F88">
          <w:headerReference w:type="even" r:id="rId29"/>
          <w:headerReference w:type="default" r:id="rId30"/>
          <w:footerReference w:type="even" r:id="rId31"/>
          <w:footerReference w:type="default" r:id="rId32"/>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9441B50" w:rsidR="00C51B0C" w:rsidRPr="002D657B" w:rsidRDefault="00C51B0C" w:rsidP="000C3355">
      <w:pPr>
        <w:pStyle w:val="IMGCaption"/>
        <w:rPr>
          <w:i/>
          <w:iCs/>
        </w:rPr>
      </w:pPr>
      <w:bookmarkStart w:id="172" w:name="_Toc241914353"/>
      <w:bookmarkStart w:id="173" w:name="_Toc119695173"/>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3</w:t>
      </w:r>
      <w:r w:rsidR="00F6528B" w:rsidRPr="002D657B">
        <w:rPr>
          <w:i/>
          <w:iCs/>
          <w:noProof/>
        </w:rPr>
        <w:fldChar w:fldCharType="end"/>
      </w:r>
      <w:r w:rsidRPr="002D657B">
        <w:rPr>
          <w:i/>
          <w:iCs/>
        </w:rPr>
        <w:t xml:space="preserve">: </w:t>
      </w:r>
      <w:bookmarkEnd w:id="169"/>
      <w:bookmarkEnd w:id="170"/>
      <w:bookmarkEnd w:id="171"/>
      <w:bookmarkEnd w:id="172"/>
      <w:r w:rsidR="000C7486">
        <w:rPr>
          <w:i/>
          <w:iCs/>
        </w:rPr>
        <w:t>SIRA</w:t>
      </w:r>
      <w:r w:rsidR="000C3355" w:rsidRPr="002D657B">
        <w:rPr>
          <w:i/>
          <w:iCs/>
        </w:rPr>
        <w:t xml:space="preserve">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4"/>
          <w:headerReference w:type="default" r:id="rId35"/>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695180"/>
      <w:r>
        <w:t xml:space="preserve">Table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3D592C">
        <w:t>.</w:t>
      </w:r>
      <w:r w:rsidR="00F6528B">
        <w:fldChar w:fldCharType="begin"/>
      </w:r>
      <w:r w:rsidR="00F6528B">
        <w:instrText xml:space="preserve"> SEQ Table \* ARABIC \s 1 </w:instrText>
      </w:r>
      <w:r w:rsidR="00F6528B">
        <w:fldChar w:fldCharType="separate"/>
      </w:r>
      <w:r w:rsidR="0025242A">
        <w:rPr>
          <w:noProof/>
        </w:rPr>
        <w:t>1</w:t>
      </w:r>
      <w:r w:rsidR="00F6528B">
        <w:rPr>
          <w:noProof/>
        </w:rPr>
        <w:fldChar w:fldCharType="end"/>
      </w:r>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66415B7A" w:rsidR="00C51B0C" w:rsidRPr="00DB3952" w:rsidRDefault="00C51B0C" w:rsidP="00C51B0C">
      <w:pPr>
        <w:pStyle w:val="Caption"/>
        <w:rPr>
          <w:b w:val="0"/>
          <w:bCs w:val="0"/>
          <w:sz w:val="24"/>
          <w:szCs w:val="24"/>
        </w:rPr>
      </w:pPr>
      <w:bookmarkStart w:id="201" w:name="_Toc11969518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2</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2" w:name="_Toc165641799"/>
      <w:bookmarkStart w:id="203" w:name="_Toc166272246"/>
      <w:bookmarkStart w:id="204" w:name="_Toc166388898"/>
      <w:bookmarkStart w:id="205" w:name="_Toc183509366"/>
      <w:bookmarkStart w:id="206" w:name="_Toc183533996"/>
      <w:bookmarkStart w:id="207" w:name="_Toc183534224"/>
      <w:bookmarkStart w:id="208" w:name="_Toc232926013"/>
    </w:p>
    <w:p w14:paraId="4DB504AD" w14:textId="77777777" w:rsidR="00A83D64" w:rsidRPr="00A83D64" w:rsidRDefault="00A83D64" w:rsidP="00A83D64"/>
    <w:p w14:paraId="343AEB4F" w14:textId="44885086" w:rsidR="00466901" w:rsidRPr="00466901" w:rsidRDefault="00466901" w:rsidP="00466901">
      <w:pPr>
        <w:pStyle w:val="Caption"/>
        <w:rPr>
          <w:b w:val="0"/>
          <w:bCs w:val="0"/>
          <w:sz w:val="24"/>
          <w:szCs w:val="24"/>
        </w:rPr>
      </w:pPr>
      <w:bookmarkStart w:id="209" w:name="_Toc119695182"/>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0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E554593" w:rsidR="00466901" w:rsidRPr="00466901" w:rsidRDefault="00466901" w:rsidP="00466901">
      <w:pPr>
        <w:pStyle w:val="Caption"/>
        <w:rPr>
          <w:b w:val="0"/>
          <w:bCs w:val="0"/>
          <w:sz w:val="24"/>
          <w:szCs w:val="24"/>
        </w:rPr>
      </w:pPr>
      <w:bookmarkStart w:id="210" w:name="_Toc119695183"/>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1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37E69457" w:rsidR="00466901" w:rsidRPr="00466901" w:rsidRDefault="00466901" w:rsidP="00466901">
      <w:pPr>
        <w:pStyle w:val="Caption"/>
        <w:rPr>
          <w:b w:val="0"/>
          <w:bCs w:val="0"/>
          <w:sz w:val="24"/>
          <w:szCs w:val="24"/>
        </w:rPr>
      </w:pPr>
      <w:bookmarkStart w:id="211" w:name="_Toc11969518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62A3EEA8" w:rsidR="00466901" w:rsidRPr="00466901" w:rsidRDefault="00466901" w:rsidP="00466901">
      <w:pPr>
        <w:pStyle w:val="Caption"/>
        <w:rPr>
          <w:b w:val="0"/>
          <w:bCs w:val="0"/>
          <w:sz w:val="24"/>
          <w:szCs w:val="24"/>
        </w:rPr>
      </w:pPr>
      <w:bookmarkStart w:id="212" w:name="_Toc119695185"/>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4D27BBA6" w:rsidR="00466901" w:rsidRPr="00466901" w:rsidRDefault="00466901" w:rsidP="00466901">
      <w:pPr>
        <w:pStyle w:val="Caption"/>
        <w:rPr>
          <w:b w:val="0"/>
          <w:bCs w:val="0"/>
          <w:sz w:val="24"/>
          <w:szCs w:val="24"/>
        </w:rPr>
      </w:pPr>
      <w:bookmarkStart w:id="213" w:name="_Toc11969518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1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8AE5E9D" w:rsidR="00466901" w:rsidRPr="00466901" w:rsidRDefault="00466901" w:rsidP="00466901">
      <w:pPr>
        <w:pStyle w:val="Caption"/>
        <w:rPr>
          <w:b w:val="0"/>
          <w:bCs w:val="0"/>
          <w:sz w:val="24"/>
          <w:szCs w:val="24"/>
        </w:rPr>
      </w:pPr>
      <w:bookmarkStart w:id="214" w:name="_Toc11969518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1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77777777" w:rsidR="00E760B0" w:rsidRPr="00466901" w:rsidRDefault="00E760B0" w:rsidP="00466901"/>
    <w:p w14:paraId="7E5A1D7E" w14:textId="77777777" w:rsidR="00C51B0C" w:rsidRPr="00D271C1" w:rsidRDefault="00C51B0C" w:rsidP="003D592C">
      <w:pPr>
        <w:pStyle w:val="Heading4"/>
        <w:numPr>
          <w:ilvl w:val="3"/>
          <w:numId w:val="1"/>
        </w:numPr>
      </w:pPr>
      <w:r w:rsidRPr="00D271C1">
        <w:lastRenderedPageBreak/>
        <w:t>Data Store</w:t>
      </w:r>
      <w:bookmarkEnd w:id="202"/>
      <w:bookmarkEnd w:id="203"/>
      <w:bookmarkEnd w:id="204"/>
      <w:bookmarkEnd w:id="205"/>
      <w:bookmarkEnd w:id="206"/>
      <w:bookmarkEnd w:id="207"/>
      <w:bookmarkEnd w:id="20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5" w:name="_Toc11969518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bookmarkStart w:id="216" w:name="_Toc119695189"/>
    </w:p>
    <w:p w14:paraId="0655AE46" w14:textId="77777777" w:rsidR="00E760B0" w:rsidRDefault="00E760B0" w:rsidP="00C51B0C">
      <w:pPr>
        <w:pStyle w:val="Caption"/>
      </w:pPr>
    </w:p>
    <w:p w14:paraId="354238CD" w14:textId="00E90446" w:rsidR="00C51B0C" w:rsidRPr="00DB3952" w:rsidRDefault="00C51B0C" w:rsidP="00C51B0C">
      <w:pPr>
        <w:pStyle w:val="Caption"/>
        <w:rPr>
          <w:b w:val="0"/>
          <w:bCs w:val="0"/>
          <w:sz w:val="24"/>
          <w:szCs w:val="24"/>
        </w:rPr>
      </w:pPr>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54BB1E07" w14:textId="376F151D" w:rsidR="009A6756" w:rsidRDefault="009A6756" w:rsidP="00C51B0C"/>
    <w:p w14:paraId="3B89CE48" w14:textId="3229C619" w:rsidR="009A6756" w:rsidRDefault="009A6756" w:rsidP="00C51B0C"/>
    <w:p w14:paraId="07A171CC" w14:textId="294F0603" w:rsidR="00E760B0" w:rsidRDefault="00E760B0" w:rsidP="00C51B0C"/>
    <w:p w14:paraId="57A67A7B" w14:textId="511C402D" w:rsidR="00E760B0" w:rsidRDefault="00E760B0" w:rsidP="00C51B0C"/>
    <w:p w14:paraId="43D6DDE2" w14:textId="5553F75B" w:rsidR="00E760B0" w:rsidRDefault="00E760B0" w:rsidP="00C51B0C"/>
    <w:p w14:paraId="11453FB1" w14:textId="18BC3D75" w:rsidR="00E760B0" w:rsidRDefault="00E760B0" w:rsidP="00C51B0C"/>
    <w:p w14:paraId="088E746B" w14:textId="71A3E3E2" w:rsidR="00E760B0" w:rsidRDefault="00E760B0" w:rsidP="00C51B0C"/>
    <w:p w14:paraId="376A3B14" w14:textId="66E745B1" w:rsidR="00E760B0" w:rsidRDefault="00E760B0" w:rsidP="00C51B0C"/>
    <w:p w14:paraId="51697FFA" w14:textId="77777777" w:rsidR="00E760B0" w:rsidRDefault="00E760B0" w:rsidP="00C51B0C"/>
    <w:p w14:paraId="70C42F35" w14:textId="4EEEDE49" w:rsidR="00C51B0C" w:rsidRPr="00081E15" w:rsidRDefault="00C51B0C" w:rsidP="00C51B0C">
      <w:pPr>
        <w:pStyle w:val="Caption"/>
        <w:rPr>
          <w:b w:val="0"/>
          <w:bCs w:val="0"/>
          <w:sz w:val="24"/>
          <w:szCs w:val="24"/>
        </w:rPr>
      </w:pPr>
      <w:bookmarkStart w:id="217" w:name="_Toc119695190"/>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18" w:name="_Toc11969519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5407DE8D" w:rsidR="004102F1" w:rsidRPr="00E760B0" w:rsidRDefault="004102F1" w:rsidP="004102F1">
      <w:pPr>
        <w:pStyle w:val="Caption"/>
        <w:rPr>
          <w:b w:val="0"/>
          <w:bCs w:val="0"/>
          <w:sz w:val="24"/>
          <w:szCs w:val="24"/>
        </w:rPr>
      </w:pPr>
      <w:bookmarkStart w:id="219" w:name="_Toc119695192"/>
      <w:r w:rsidRPr="00E760B0">
        <w:rPr>
          <w:b w:val="0"/>
          <w:bCs w:val="0"/>
          <w:sz w:val="24"/>
          <w:szCs w:val="24"/>
        </w:rPr>
        <w:t xml:space="preserve">Table </w:t>
      </w:r>
      <w:r w:rsidRPr="00E760B0">
        <w:rPr>
          <w:b w:val="0"/>
          <w:bCs w:val="0"/>
          <w:sz w:val="24"/>
          <w:szCs w:val="24"/>
        </w:rPr>
        <w:fldChar w:fldCharType="begin"/>
      </w:r>
      <w:r w:rsidRPr="00E760B0">
        <w:rPr>
          <w:b w:val="0"/>
          <w:bCs w:val="0"/>
          <w:sz w:val="24"/>
          <w:szCs w:val="24"/>
        </w:rPr>
        <w:instrText xml:space="preserve"> STYLEREF 1 \s </w:instrText>
      </w:r>
      <w:r w:rsidRPr="00E760B0">
        <w:rPr>
          <w:b w:val="0"/>
          <w:bCs w:val="0"/>
          <w:sz w:val="24"/>
          <w:szCs w:val="24"/>
        </w:rPr>
        <w:fldChar w:fldCharType="separate"/>
      </w:r>
      <w:r w:rsidRPr="00E760B0">
        <w:rPr>
          <w:b w:val="0"/>
          <w:bCs w:val="0"/>
          <w:noProof/>
          <w:sz w:val="24"/>
          <w:szCs w:val="24"/>
        </w:rPr>
        <w:t>3</w:t>
      </w:r>
      <w:r w:rsidRPr="00E760B0">
        <w:rPr>
          <w:b w:val="0"/>
          <w:bCs w:val="0"/>
          <w:sz w:val="24"/>
          <w:szCs w:val="24"/>
        </w:rPr>
        <w:fldChar w:fldCharType="end"/>
      </w:r>
      <w:r w:rsidRPr="00E760B0">
        <w:rPr>
          <w:b w:val="0"/>
          <w:bCs w:val="0"/>
          <w:sz w:val="24"/>
          <w:szCs w:val="24"/>
        </w:rPr>
        <w:t>.</w:t>
      </w:r>
      <w:r w:rsidRPr="00E760B0">
        <w:rPr>
          <w:b w:val="0"/>
          <w:bCs w:val="0"/>
          <w:sz w:val="24"/>
          <w:szCs w:val="24"/>
        </w:rPr>
        <w:fldChar w:fldCharType="begin"/>
      </w:r>
      <w:r w:rsidRPr="00E760B0">
        <w:rPr>
          <w:b w:val="0"/>
          <w:bCs w:val="0"/>
          <w:sz w:val="24"/>
          <w:szCs w:val="24"/>
        </w:rPr>
        <w:instrText xml:space="preserve"> SEQ Table \* ARABIC \s 1 </w:instrText>
      </w:r>
      <w:r w:rsidRPr="00E760B0">
        <w:rPr>
          <w:b w:val="0"/>
          <w:bCs w:val="0"/>
          <w:sz w:val="24"/>
          <w:szCs w:val="24"/>
        </w:rPr>
        <w:fldChar w:fldCharType="separate"/>
      </w:r>
      <w:r w:rsidRPr="00E760B0">
        <w:rPr>
          <w:b w:val="0"/>
          <w:bCs w:val="0"/>
          <w:noProof/>
          <w:sz w:val="24"/>
          <w:szCs w:val="24"/>
        </w:rPr>
        <w:t>15</w:t>
      </w:r>
      <w:r w:rsidRPr="00E760B0">
        <w:rPr>
          <w:b w:val="0"/>
          <w:bCs w:val="0"/>
          <w:sz w:val="24"/>
          <w:szCs w:val="24"/>
        </w:rPr>
        <w:fldChar w:fldCharType="end"/>
      </w:r>
      <w:r w:rsidRPr="00E760B0">
        <w:rPr>
          <w:b w:val="0"/>
          <w:bCs w:val="0"/>
          <w:sz w:val="24"/>
          <w:szCs w:val="24"/>
        </w:rPr>
        <w:t>: Data Store Description of Medical record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6"/>
          <w:headerReference w:type="default" r:id="rId37"/>
          <w:footerReference w:type="even" r:id="rId38"/>
          <w:footerReference w:type="default" r:id="rId39"/>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0" w:name="_Toc165641800"/>
      <w:bookmarkStart w:id="221" w:name="_Toc166272247"/>
      <w:bookmarkStart w:id="222" w:name="_Toc166388899"/>
      <w:bookmarkStart w:id="223" w:name="_Toc183509367"/>
      <w:bookmarkStart w:id="224" w:name="_Toc183533997"/>
      <w:bookmarkStart w:id="225" w:name="_Toc183534225"/>
      <w:bookmarkStart w:id="226" w:name="_Toc232926014"/>
      <w:r>
        <w:lastRenderedPageBreak/>
        <w:t>Data Element</w:t>
      </w:r>
      <w:bookmarkEnd w:id="220"/>
      <w:bookmarkEnd w:id="221"/>
      <w:bookmarkEnd w:id="222"/>
      <w:bookmarkEnd w:id="223"/>
      <w:bookmarkEnd w:id="224"/>
      <w:bookmarkEnd w:id="225"/>
      <w:bookmarkEnd w:id="22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27" w:name="_Toc119695193"/>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2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0"/>
          <w:headerReference w:type="default" r:id="rId41"/>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28" w:name="_Toc165641801"/>
      <w:bookmarkStart w:id="229" w:name="_Toc166272248"/>
      <w:bookmarkStart w:id="230" w:name="_Toc166388900"/>
      <w:bookmarkStart w:id="231" w:name="_Toc183509368"/>
      <w:bookmarkStart w:id="232" w:name="_Toc183509458"/>
      <w:bookmarkStart w:id="233" w:name="_Toc183533998"/>
      <w:bookmarkStart w:id="234" w:name="_Toc183534226"/>
      <w:bookmarkStart w:id="235" w:name="_Toc232925374"/>
      <w:bookmarkStart w:id="236" w:name="_Toc232925454"/>
      <w:bookmarkStart w:id="237" w:name="_Toc232926015"/>
      <w:bookmarkStart w:id="238" w:name="_Toc232926106"/>
      <w:bookmarkStart w:id="239" w:name="_Toc232926229"/>
      <w:bookmarkStart w:id="240" w:name="_Toc119348340"/>
      <w:r>
        <w:lastRenderedPageBreak/>
        <w:t>Database Analysis and Design</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0C74D12E" w14:textId="067C1C2B" w:rsidR="00C51B0C" w:rsidRDefault="00C51B0C" w:rsidP="004C1F8D">
      <w:pPr>
        <w:pStyle w:val="TXTParagraph"/>
      </w:pPr>
      <w:r>
        <w:fldChar w:fldCharType="begin"/>
      </w:r>
      <w:r>
        <w:instrText xml:space="preserve"> MACROBUTTON  AcceptAllChangesInDoc "&lt;Description Click to Insert&gt;" </w:instrText>
      </w:r>
      <w:r>
        <w:fldChar w:fldCharType="end"/>
      </w:r>
    </w:p>
    <w:p w14:paraId="788996F1" w14:textId="77777777" w:rsidR="00C51B0C" w:rsidRDefault="00C51B0C" w:rsidP="00C51B0C">
      <w:pPr>
        <w:pStyle w:val="TXTParagraph"/>
        <w:sectPr w:rsidR="00C51B0C" w:rsidSect="000E0270">
          <w:headerReference w:type="even" r:id="rId42"/>
          <w:headerReference w:type="default" r:id="rId43"/>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1" w:name="_Toc165641802"/>
      <w:bookmarkStart w:id="242" w:name="_Toc166272249"/>
      <w:bookmarkStart w:id="243" w:name="_Toc166388901"/>
      <w:bookmarkStart w:id="244" w:name="_Toc183509369"/>
      <w:bookmarkStart w:id="245" w:name="_Toc183509459"/>
      <w:bookmarkStart w:id="246" w:name="_Toc183533999"/>
      <w:bookmarkStart w:id="247" w:name="_Toc183534227"/>
      <w:bookmarkStart w:id="248" w:name="_Toc232925375"/>
      <w:bookmarkStart w:id="249" w:name="_Toc232925455"/>
      <w:bookmarkStart w:id="250" w:name="_Toc232926016"/>
      <w:bookmarkStart w:id="251" w:name="_Toc232926107"/>
      <w:bookmarkStart w:id="252" w:name="_Toc232926230"/>
      <w:bookmarkStart w:id="253" w:name="_Toc119348341"/>
      <w:r>
        <w:lastRenderedPageBreak/>
        <w:t>ER-Diagram</w:t>
      </w:r>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7EBE349A" w:rsidR="00C51B0C" w:rsidRPr="0095135B" w:rsidRDefault="007779A4" w:rsidP="00B83F63">
            <w:pPr>
              <w:pStyle w:val="IMGCenteredFrame"/>
              <w:keepNext/>
              <w:spacing w:after="120"/>
            </w:pPr>
            <w:r>
              <w:rPr>
                <w:noProof/>
              </w:rPr>
              <w:drawing>
                <wp:inline distT="0" distB="0" distL="0" distR="0" wp14:anchorId="61F4EC15" wp14:editId="4EEA1BB3">
                  <wp:extent cx="6018750" cy="279070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99236" cy="282802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77777777" w:rsidR="007779A4" w:rsidRPr="00E96579" w:rsidRDefault="007779A4" w:rsidP="007779A4">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Sport Injury and Illness Recording Application</w:t>
            </w:r>
          </w:p>
          <w:p w14:paraId="3313C379" w14:textId="7B88FD30" w:rsidR="007779A4" w:rsidRPr="00E96579" w:rsidRDefault="007779A4" w:rsidP="007779A4">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5671C7CE" w:rsidR="007779A4" w:rsidRPr="00E96579" w:rsidRDefault="007779A4" w:rsidP="007779A4">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772F810E"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7779A4">
              <w:rPr>
                <w:rFonts w:eastAsia="SimSun"/>
              </w:rPr>
              <w:t>This is ER-Diagram of SIRA. It includes</w:t>
            </w:r>
            <w:r w:rsidR="000325DC">
              <w:rPr>
                <w:rFonts w:eastAsia="SimSun"/>
              </w:rPr>
              <w:t xml:space="preserve"> 4 entities that are </w:t>
            </w:r>
            <w:r w:rsidR="004C1F8D">
              <w:rPr>
                <w:rFonts w:eastAsia="SimSun"/>
              </w:rPr>
              <w:t xml:space="preserve">superclass User that has 2 subclasses which are athlete and staff, superclass Questionnaire that has 2 subclasses which are </w:t>
            </w:r>
            <w:proofErr w:type="spellStart"/>
            <w:r w:rsidR="004C1F8D">
              <w:rPr>
                <w:rFonts w:eastAsia="SimSun"/>
              </w:rPr>
              <w:t>HealthQuestionnaire</w:t>
            </w:r>
            <w:proofErr w:type="spellEnd"/>
            <w:r w:rsidR="004C1F8D">
              <w:rPr>
                <w:rFonts w:eastAsia="SimSun"/>
              </w:rPr>
              <w:t xml:space="preserve"> and </w:t>
            </w:r>
            <w:proofErr w:type="spellStart"/>
            <w:r w:rsidR="004C1F8D">
              <w:rPr>
                <w:rFonts w:eastAsia="SimSun"/>
              </w:rPr>
              <w:t>PhysicalQuestionnaire</w:t>
            </w:r>
            <w:proofErr w:type="spellEnd"/>
            <w:r w:rsidR="004C1F8D">
              <w:rPr>
                <w:rFonts w:eastAsia="SimSun"/>
              </w:rPr>
              <w:t xml:space="preserve">, superclass </w:t>
            </w:r>
            <w:proofErr w:type="spellStart"/>
            <w:r w:rsidR="004C1F8D">
              <w:rPr>
                <w:rFonts w:eastAsia="SimSun"/>
              </w:rPr>
              <w:t>MedicalRecord</w:t>
            </w:r>
            <w:proofErr w:type="spellEnd"/>
            <w:r w:rsidR="004C1F8D">
              <w:rPr>
                <w:rFonts w:eastAsia="SimSun"/>
              </w:rPr>
              <w:t xml:space="preserve"> </w:t>
            </w:r>
            <w:r w:rsidR="004C1F8D">
              <w:rPr>
                <w:rFonts w:eastAsia="SimSun"/>
              </w:rPr>
              <w:t xml:space="preserve">that has 2 subclasses which are </w:t>
            </w:r>
            <w:proofErr w:type="spellStart"/>
            <w:r w:rsidR="004C1F8D">
              <w:rPr>
                <w:rFonts w:eastAsia="SimSun"/>
              </w:rPr>
              <w:t>IllnessRecord</w:t>
            </w:r>
            <w:proofErr w:type="spellEnd"/>
            <w:r w:rsidR="004C1F8D">
              <w:rPr>
                <w:rFonts w:eastAsia="SimSun"/>
              </w:rPr>
              <w:t xml:space="preserve"> and </w:t>
            </w:r>
            <w:proofErr w:type="spellStart"/>
            <w:r w:rsidR="004C1F8D">
              <w:rPr>
                <w:rFonts w:eastAsia="SimSun"/>
              </w:rPr>
              <w:t>InjuryRecord</w:t>
            </w:r>
            <w:proofErr w:type="spellEnd"/>
            <w:r w:rsidR="004C1F8D">
              <w:rPr>
                <w:rFonts w:eastAsia="SimSun"/>
              </w:rPr>
              <w:t>, and Message that is weak entity.</w:t>
            </w:r>
          </w:p>
        </w:tc>
      </w:tr>
    </w:tbl>
    <w:p w14:paraId="1DDDC7C8" w14:textId="27D77289" w:rsidR="00C51B0C" w:rsidRDefault="00C51B0C" w:rsidP="00C51B0C">
      <w:pPr>
        <w:pStyle w:val="IMGCaption"/>
      </w:pPr>
      <w:bookmarkStart w:id="254" w:name="_Toc241914357"/>
      <w:bookmarkStart w:id="255" w:name="_Toc119695174"/>
      <w:r>
        <w:t xml:space="preserve">Figure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FF42FC">
        <w:t>.</w:t>
      </w:r>
      <w:r w:rsidR="00F6528B">
        <w:fldChar w:fldCharType="begin"/>
      </w:r>
      <w:r w:rsidR="00F6528B">
        <w:instrText xml:space="preserve"> SEQ Figure \* ARABIC \s 1 </w:instrText>
      </w:r>
      <w:r w:rsidR="00F6528B">
        <w:fldChar w:fldCharType="separate"/>
      </w:r>
      <w:r w:rsidR="0025242A">
        <w:rPr>
          <w:noProof/>
        </w:rPr>
        <w:t>5</w:t>
      </w:r>
      <w:r w:rsidR="00F6528B">
        <w:rPr>
          <w:noProof/>
        </w:rPr>
        <w:fldChar w:fldCharType="end"/>
      </w:r>
      <w:r w:rsidRPr="001E7841">
        <w:t xml:space="preserve">: </w:t>
      </w:r>
      <w:bookmarkEnd w:id="254"/>
      <w:bookmarkEnd w:id="255"/>
      <w:r w:rsidR="004C1F8D">
        <w:t>ER-Diagram of SI</w:t>
      </w:r>
      <w:r w:rsidR="004C1F8D">
        <w:t>RA</w:t>
      </w:r>
    </w:p>
    <w:p w14:paraId="77492378" w14:textId="70B21BFB" w:rsidR="00C51B0C" w:rsidRDefault="00C51B0C" w:rsidP="00C51B0C">
      <w:pPr>
        <w:sectPr w:rsidR="00C51B0C" w:rsidSect="000E0270">
          <w:headerReference w:type="even" r:id="rId45"/>
          <w:headerReference w:type="default" r:id="rId46"/>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6" w:name="_Toc157846530"/>
      <w:bookmarkStart w:id="257" w:name="_Toc165641803"/>
      <w:bookmarkStart w:id="258" w:name="_Toc166272250"/>
      <w:bookmarkStart w:id="259" w:name="_Toc166388902"/>
      <w:bookmarkStart w:id="260" w:name="_Toc183509370"/>
      <w:bookmarkStart w:id="261" w:name="_Toc183509460"/>
      <w:bookmarkStart w:id="262" w:name="_Toc183534000"/>
      <w:bookmarkStart w:id="263" w:name="_Toc183534228"/>
      <w:bookmarkStart w:id="264" w:name="_Toc232925376"/>
      <w:bookmarkStart w:id="265" w:name="_Toc232925456"/>
      <w:bookmarkStart w:id="266" w:name="_Toc232926017"/>
      <w:bookmarkStart w:id="267" w:name="_Toc232926108"/>
      <w:bookmarkStart w:id="268" w:name="_Toc232926231"/>
      <w:bookmarkStart w:id="269" w:name="_Toc119348342"/>
      <w:r w:rsidRPr="0062477E">
        <w:lastRenderedPageBreak/>
        <w:t>Relational Schema</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0" w:name="_Toc163803836"/>
      <w:bookmarkStart w:id="271" w:name="_Toc166272417"/>
      <w:bookmarkStart w:id="272" w:name="_Toc166382073"/>
      <w:bookmarkStart w:id="273" w:name="_Toc181675815"/>
      <w:bookmarkStart w:id="274" w:name="_Toc183535952"/>
    </w:p>
    <w:p w14:paraId="26B7CFE0" w14:textId="77777777" w:rsidR="00C51B0C" w:rsidRPr="00C45129" w:rsidRDefault="00C51B0C" w:rsidP="00C51B0C">
      <w:pPr>
        <w:pStyle w:val="TBLCaption"/>
      </w:pPr>
      <w:bookmarkStart w:id="275" w:name="_Toc241914350"/>
      <w:bookmarkStart w:id="276" w:name="_Toc119695194"/>
      <w:r w:rsidRPr="00C45129">
        <w:t xml:space="preserve">Table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FF42FC">
        <w:t>.</w:t>
      </w:r>
      <w:r w:rsidR="00F6528B">
        <w:fldChar w:fldCharType="begin"/>
      </w:r>
      <w:r w:rsidR="00F6528B">
        <w:instrText xml:space="preserve"> SEQ Table \* ARABIC \s 1 </w:instrText>
      </w:r>
      <w:r w:rsidR="00F6528B">
        <w:fldChar w:fldCharType="separate"/>
      </w:r>
      <w:r w:rsidR="0025242A">
        <w:rPr>
          <w:noProof/>
        </w:rPr>
        <w:t>8</w:t>
      </w:r>
      <w:r w:rsidR="00F6528B">
        <w:rPr>
          <w:noProof/>
        </w:rPr>
        <w:fldChar w:fldCharType="end"/>
      </w:r>
      <w:r w:rsidRPr="00C45129">
        <w:t xml:space="preserve">: List of all Tables in </w:t>
      </w:r>
      <w:bookmarkEnd w:id="270"/>
      <w:bookmarkEnd w:id="271"/>
      <w:bookmarkEnd w:id="272"/>
      <w:bookmarkEnd w:id="273"/>
      <w:bookmarkEnd w:id="274"/>
      <w:r w:rsidRPr="00C45129">
        <w:t>Our System Database</w:t>
      </w:r>
      <w:bookmarkEnd w:id="275"/>
      <w:bookmarkEnd w:id="27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4C5BA35" w:rsidR="00C51B0C" w:rsidRPr="00E96579" w:rsidRDefault="004C1F8D" w:rsidP="00DB77EA">
            <w:pPr>
              <w:rPr>
                <w:rFonts w:eastAsia="SimSun"/>
              </w:rPr>
            </w:pPr>
            <w:r>
              <w:rPr>
                <w:rFonts w:eastAsia="SimSun"/>
              </w:rPr>
              <w:t xml:space="preserve">It is the subclass that collects the information of </w:t>
            </w:r>
            <w:r>
              <w:rPr>
                <w:rFonts w:eastAsia="SimSun"/>
              </w:rPr>
              <w:t>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all of </w:t>
            </w:r>
            <w:r>
              <w:rPr>
                <w:rFonts w:eastAsia="SimSun"/>
              </w:rPr>
              <w:t>physical</w:t>
            </w:r>
            <w:r>
              <w:rPr>
                <w:rFonts w:eastAsia="SimSun"/>
              </w:rPr>
              <w:t xml:space="preserve"> questionnaire</w:t>
            </w:r>
            <w:r>
              <w:rPr>
                <w:rFonts w:eastAsia="SimSun"/>
              </w:rPr>
              <w:t xml:space="preserve">s </w:t>
            </w:r>
            <w:r>
              <w:rPr>
                <w:rFonts w:eastAsia="SimSun"/>
              </w:rPr>
              <w:t>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w:t>
            </w:r>
            <w:r>
              <w:rPr>
                <w:rFonts w:eastAsia="SimSun"/>
              </w:rPr>
              <w:t>njury</w:t>
            </w:r>
            <w:r>
              <w:rPr>
                <w:rFonts w:eastAsia="SimSun"/>
              </w:rPr>
              <w:t xml:space="preserve">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360" w:type="dxa"/>
        <w:tblInd w:w="-995" w:type="dxa"/>
        <w:tblLayout w:type="fixed"/>
        <w:tblLook w:val="04A0" w:firstRow="1" w:lastRow="0" w:firstColumn="1" w:lastColumn="0" w:noHBand="0" w:noVBand="1"/>
      </w:tblPr>
      <w:tblGrid>
        <w:gridCol w:w="900"/>
        <w:gridCol w:w="1350"/>
        <w:gridCol w:w="1170"/>
        <w:gridCol w:w="1170"/>
        <w:gridCol w:w="1080"/>
        <w:gridCol w:w="1260"/>
        <w:gridCol w:w="1080"/>
        <w:gridCol w:w="1350"/>
      </w:tblGrid>
      <w:tr w:rsidR="00A6602F" w14:paraId="5B706C59" w14:textId="77777777" w:rsidTr="00E22915">
        <w:tc>
          <w:tcPr>
            <w:tcW w:w="900" w:type="dxa"/>
          </w:tcPr>
          <w:p w14:paraId="52830BBF" w14:textId="22968CF8" w:rsidR="00A6602F" w:rsidRPr="00E22915" w:rsidRDefault="00A6602F" w:rsidP="00C51B0C">
            <w:pPr>
              <w:rPr>
                <w:b/>
                <w:bCs/>
                <w:u w:val="single"/>
              </w:rPr>
            </w:pPr>
            <w:proofErr w:type="spellStart"/>
            <w:r w:rsidRPr="00E22915">
              <w:rPr>
                <w:b/>
                <w:bCs/>
                <w:u w:val="single"/>
              </w:rPr>
              <w:t>uid</w:t>
            </w:r>
            <w:proofErr w:type="spellEnd"/>
          </w:p>
        </w:tc>
        <w:tc>
          <w:tcPr>
            <w:tcW w:w="1350" w:type="dxa"/>
          </w:tcPr>
          <w:p w14:paraId="08667695" w14:textId="7D95AD8F" w:rsidR="00A6602F" w:rsidRPr="00E22915" w:rsidRDefault="00A6602F" w:rsidP="00C51B0C">
            <w:pPr>
              <w:rPr>
                <w:b/>
                <w:bCs/>
                <w:u w:val="single"/>
              </w:rPr>
            </w:pPr>
            <w:proofErr w:type="spellStart"/>
            <w:r w:rsidRPr="00E22915">
              <w:rPr>
                <w:b/>
                <w:bCs/>
                <w:u w:val="single"/>
              </w:rPr>
              <w:t>athlete_no</w:t>
            </w:r>
            <w:proofErr w:type="spellEnd"/>
          </w:p>
        </w:tc>
        <w:tc>
          <w:tcPr>
            <w:tcW w:w="1170" w:type="dxa"/>
          </w:tcPr>
          <w:p w14:paraId="5DDFDD96" w14:textId="0B56745C" w:rsidR="00A6602F" w:rsidRDefault="00A6602F" w:rsidP="00C51B0C">
            <w:r w:rsidRPr="00A6602F">
              <w:t>username</w:t>
            </w:r>
          </w:p>
        </w:tc>
        <w:tc>
          <w:tcPr>
            <w:tcW w:w="1170" w:type="dxa"/>
          </w:tcPr>
          <w:p w14:paraId="7044AAD1" w14:textId="782AD613" w:rsidR="00A6602F" w:rsidRDefault="00A6602F" w:rsidP="00C51B0C">
            <w:proofErr w:type="spellStart"/>
            <w:r w:rsidRPr="00A6602F">
              <w:t>firstname</w:t>
            </w:r>
            <w:proofErr w:type="spellEnd"/>
          </w:p>
        </w:tc>
        <w:tc>
          <w:tcPr>
            <w:tcW w:w="1080" w:type="dxa"/>
          </w:tcPr>
          <w:p w14:paraId="155A0046" w14:textId="02868DF5" w:rsidR="00A6602F" w:rsidRDefault="00A6602F" w:rsidP="00C51B0C">
            <w:proofErr w:type="spellStart"/>
            <w:r w:rsidRPr="00A6602F">
              <w:t>lastname</w:t>
            </w:r>
            <w:proofErr w:type="spellEnd"/>
          </w:p>
        </w:tc>
        <w:tc>
          <w:tcPr>
            <w:tcW w:w="1260" w:type="dxa"/>
          </w:tcPr>
          <w:p w14:paraId="38C94A15" w14:textId="5C71BD22" w:rsidR="00A6602F" w:rsidRDefault="00A6602F" w:rsidP="00C51B0C">
            <w:proofErr w:type="spellStart"/>
            <w:r w:rsidRPr="00A6602F">
              <w:t>sportType</w:t>
            </w:r>
            <w:proofErr w:type="spellEnd"/>
          </w:p>
        </w:tc>
        <w:tc>
          <w:tcPr>
            <w:tcW w:w="1080" w:type="dxa"/>
          </w:tcPr>
          <w:p w14:paraId="1D2BDA81" w14:textId="062E6DF5" w:rsidR="00A6602F" w:rsidRDefault="00A6602F" w:rsidP="00C51B0C">
            <w:r w:rsidRPr="00A6602F">
              <w:t>birthdate</w:t>
            </w:r>
          </w:p>
        </w:tc>
        <w:tc>
          <w:tcPr>
            <w:tcW w:w="1350" w:type="dxa"/>
          </w:tcPr>
          <w:p w14:paraId="366A364B" w14:textId="2FA1BFB7" w:rsidR="00A6602F" w:rsidRDefault="00A6602F" w:rsidP="00C51B0C">
            <w:r w:rsidRPr="00A6602F">
              <w:t>department</w:t>
            </w:r>
          </w:p>
        </w:tc>
      </w:tr>
    </w:tbl>
    <w:p w14:paraId="4EC0BB49" w14:textId="77777777" w:rsidR="00107C1E" w:rsidRDefault="00107C1E" w:rsidP="00107C1E">
      <w:pPr>
        <w:spacing w:line="240" w:lineRule="auto"/>
      </w:pPr>
    </w:p>
    <w:tbl>
      <w:tblPr>
        <w:tblStyle w:val="TableGrid"/>
        <w:tblW w:w="5670" w:type="dxa"/>
        <w:tblInd w:w="-995" w:type="dxa"/>
        <w:tblLayout w:type="fixed"/>
        <w:tblLook w:val="04A0" w:firstRow="1" w:lastRow="0" w:firstColumn="1" w:lastColumn="0" w:noHBand="0" w:noVBand="1"/>
      </w:tblPr>
      <w:tblGrid>
        <w:gridCol w:w="900"/>
        <w:gridCol w:w="1350"/>
        <w:gridCol w:w="1170"/>
        <w:gridCol w:w="1170"/>
        <w:gridCol w:w="1080"/>
      </w:tblGrid>
      <w:tr w:rsidR="00E22915" w14:paraId="3C7C7A05" w14:textId="77777777" w:rsidTr="00107C1E">
        <w:tc>
          <w:tcPr>
            <w:tcW w:w="900" w:type="dxa"/>
          </w:tcPr>
          <w:p w14:paraId="1CFAADDF" w14:textId="70F3D349" w:rsidR="00E22915" w:rsidRPr="00A6602F" w:rsidRDefault="00E22915" w:rsidP="00C51B0C">
            <w:r w:rsidRPr="00A6602F">
              <w:t>weight</w:t>
            </w:r>
          </w:p>
        </w:tc>
        <w:tc>
          <w:tcPr>
            <w:tcW w:w="1350" w:type="dxa"/>
          </w:tcPr>
          <w:p w14:paraId="57ED0892" w14:textId="745FD498" w:rsidR="00E22915" w:rsidRPr="00A6602F" w:rsidRDefault="00E22915" w:rsidP="00C51B0C">
            <w:r w:rsidRPr="00A6602F">
              <w:t>height</w:t>
            </w:r>
          </w:p>
        </w:tc>
        <w:tc>
          <w:tcPr>
            <w:tcW w:w="1170" w:type="dxa"/>
          </w:tcPr>
          <w:p w14:paraId="3B6EAA99" w14:textId="07A6ED86" w:rsidR="00E22915" w:rsidRPr="00A6602F" w:rsidRDefault="00E22915" w:rsidP="00C51B0C">
            <w:r w:rsidRPr="00A6602F">
              <w:t>email</w:t>
            </w:r>
          </w:p>
        </w:tc>
        <w:tc>
          <w:tcPr>
            <w:tcW w:w="1170" w:type="dxa"/>
          </w:tcPr>
          <w:p w14:paraId="1F937618" w14:textId="5A2C4A95" w:rsidR="00E22915" w:rsidRPr="00A6602F" w:rsidRDefault="00E22915" w:rsidP="00C51B0C">
            <w:pPr>
              <w:rPr>
                <w:rFonts w:hint="cs"/>
              </w:rPr>
            </w:pPr>
            <w:r w:rsidRPr="00A6602F">
              <w:t>age</w:t>
            </w:r>
          </w:p>
        </w:tc>
        <w:tc>
          <w:tcPr>
            <w:tcW w:w="1080" w:type="dxa"/>
          </w:tcPr>
          <w:p w14:paraId="77262745" w14:textId="15EF7310" w:rsidR="00E22915" w:rsidRPr="00A6602F" w:rsidRDefault="00E22915" w:rsidP="00C51B0C">
            <w:pPr>
              <w:rPr>
                <w:rFonts w:hint="cs"/>
              </w:rPr>
            </w:pPr>
            <w:r w:rsidRPr="00A6602F">
              <w:t>gender</w:t>
            </w:r>
          </w:p>
        </w:tc>
      </w:tr>
    </w:tbl>
    <w:p w14:paraId="2F94FB71" w14:textId="25850166" w:rsidR="00A6602F" w:rsidRDefault="00E22915" w:rsidP="00C51B0C">
      <w:pPr>
        <w:rPr>
          <w:b/>
          <w:bCs/>
        </w:rPr>
      </w:pPr>
      <w:r w:rsidRPr="00E22915">
        <w:rPr>
          <w:b/>
          <w:bCs/>
        </w:rPr>
        <w:t>Staff</w:t>
      </w:r>
    </w:p>
    <w:tbl>
      <w:tblPr>
        <w:tblStyle w:val="TableGrid"/>
        <w:tblW w:w="9360" w:type="dxa"/>
        <w:tblInd w:w="-995" w:type="dxa"/>
        <w:tblLayout w:type="fixed"/>
        <w:tblLook w:val="04A0" w:firstRow="1" w:lastRow="0" w:firstColumn="1" w:lastColumn="0" w:noHBand="0" w:noVBand="1"/>
      </w:tblPr>
      <w:tblGrid>
        <w:gridCol w:w="990"/>
        <w:gridCol w:w="1260"/>
        <w:gridCol w:w="1170"/>
        <w:gridCol w:w="1170"/>
        <w:gridCol w:w="1080"/>
        <w:gridCol w:w="1260"/>
        <w:gridCol w:w="1080"/>
        <w:gridCol w:w="1350"/>
      </w:tblGrid>
      <w:tr w:rsidR="00E22915" w14:paraId="56899F02" w14:textId="77777777" w:rsidTr="0018764F">
        <w:tc>
          <w:tcPr>
            <w:tcW w:w="990" w:type="dxa"/>
          </w:tcPr>
          <w:p w14:paraId="5B6D7CAC" w14:textId="77777777" w:rsidR="00E22915" w:rsidRPr="00E22915" w:rsidRDefault="00E22915" w:rsidP="0018764F">
            <w:pPr>
              <w:rPr>
                <w:b/>
                <w:bCs/>
                <w:u w:val="single"/>
              </w:rPr>
            </w:pPr>
            <w:proofErr w:type="spellStart"/>
            <w:r w:rsidRPr="00E22915">
              <w:rPr>
                <w:b/>
                <w:bCs/>
                <w:u w:val="single"/>
              </w:rPr>
              <w:t>uid</w:t>
            </w:r>
            <w:proofErr w:type="spellEnd"/>
          </w:p>
        </w:tc>
        <w:tc>
          <w:tcPr>
            <w:tcW w:w="1260" w:type="dxa"/>
          </w:tcPr>
          <w:p w14:paraId="1254BD09" w14:textId="0C5264FB" w:rsidR="00E22915" w:rsidRPr="00E22915" w:rsidRDefault="00E22915" w:rsidP="0018764F">
            <w:pPr>
              <w:rPr>
                <w:b/>
                <w:bCs/>
                <w:u w:val="single"/>
              </w:rPr>
            </w:pPr>
            <w:proofErr w:type="spellStart"/>
            <w:r w:rsidRPr="00E22915">
              <w:rPr>
                <w:b/>
                <w:bCs/>
                <w:u w:val="single"/>
              </w:rPr>
              <w:t>staff</w:t>
            </w:r>
            <w:r w:rsidRPr="00E22915">
              <w:rPr>
                <w:b/>
                <w:bCs/>
                <w:u w:val="single"/>
              </w:rPr>
              <w:t>_no</w:t>
            </w:r>
            <w:proofErr w:type="spellEnd"/>
          </w:p>
        </w:tc>
        <w:tc>
          <w:tcPr>
            <w:tcW w:w="1170" w:type="dxa"/>
          </w:tcPr>
          <w:p w14:paraId="57E4C0FC" w14:textId="77777777" w:rsidR="00E22915" w:rsidRDefault="00E22915" w:rsidP="0018764F">
            <w:r w:rsidRPr="00A6602F">
              <w:t>username</w:t>
            </w:r>
          </w:p>
        </w:tc>
        <w:tc>
          <w:tcPr>
            <w:tcW w:w="1170" w:type="dxa"/>
          </w:tcPr>
          <w:p w14:paraId="7DCC5EA8" w14:textId="77777777" w:rsidR="00E22915" w:rsidRDefault="00E22915" w:rsidP="0018764F">
            <w:proofErr w:type="spellStart"/>
            <w:r w:rsidRPr="00A6602F">
              <w:t>firstname</w:t>
            </w:r>
            <w:proofErr w:type="spellEnd"/>
          </w:p>
        </w:tc>
        <w:tc>
          <w:tcPr>
            <w:tcW w:w="1080" w:type="dxa"/>
          </w:tcPr>
          <w:p w14:paraId="24584E71" w14:textId="77777777" w:rsidR="00E22915" w:rsidRDefault="00E22915" w:rsidP="0018764F">
            <w:proofErr w:type="spellStart"/>
            <w:r w:rsidRPr="00A6602F">
              <w:t>lastname</w:t>
            </w:r>
            <w:proofErr w:type="spellEnd"/>
          </w:p>
        </w:tc>
        <w:tc>
          <w:tcPr>
            <w:tcW w:w="1260" w:type="dxa"/>
          </w:tcPr>
          <w:p w14:paraId="6AC5FED1" w14:textId="5D938D09" w:rsidR="00E22915" w:rsidRDefault="00E22915" w:rsidP="0018764F">
            <w:proofErr w:type="spellStart"/>
            <w:r>
              <w:t>staff</w:t>
            </w:r>
            <w:r w:rsidRPr="00A6602F">
              <w:t>tType</w:t>
            </w:r>
            <w:proofErr w:type="spellEnd"/>
          </w:p>
        </w:tc>
        <w:tc>
          <w:tcPr>
            <w:tcW w:w="1080" w:type="dxa"/>
          </w:tcPr>
          <w:p w14:paraId="48CD99DA" w14:textId="77777777" w:rsidR="00E22915" w:rsidRDefault="00E22915" w:rsidP="0018764F">
            <w:r w:rsidRPr="00A6602F">
              <w:t>birthdate</w:t>
            </w:r>
          </w:p>
        </w:tc>
        <w:tc>
          <w:tcPr>
            <w:tcW w:w="1350" w:type="dxa"/>
          </w:tcPr>
          <w:p w14:paraId="129418D7" w14:textId="77777777" w:rsidR="00E22915" w:rsidRDefault="00E22915" w:rsidP="0018764F">
            <w:r w:rsidRPr="00A6602F">
              <w:t>department</w:t>
            </w:r>
          </w:p>
        </w:tc>
      </w:tr>
    </w:tbl>
    <w:p w14:paraId="3C872455" w14:textId="77777777" w:rsidR="00107C1E" w:rsidRDefault="00107C1E" w:rsidP="00107C1E">
      <w:pPr>
        <w:spacing w:line="240" w:lineRule="auto"/>
      </w:pPr>
    </w:p>
    <w:tbl>
      <w:tblPr>
        <w:tblStyle w:val="TableGrid"/>
        <w:tblW w:w="990" w:type="dxa"/>
        <w:tblInd w:w="-995" w:type="dxa"/>
        <w:tblLayout w:type="fixed"/>
        <w:tblLook w:val="04A0" w:firstRow="1" w:lastRow="0" w:firstColumn="1" w:lastColumn="0" w:noHBand="0" w:noVBand="1"/>
      </w:tblPr>
      <w:tblGrid>
        <w:gridCol w:w="990"/>
      </w:tblGrid>
      <w:tr w:rsidR="00E22915" w14:paraId="67FBE696" w14:textId="77777777" w:rsidTr="00107C1E">
        <w:tc>
          <w:tcPr>
            <w:tcW w:w="990" w:type="dxa"/>
          </w:tcPr>
          <w:p w14:paraId="0D8CEACA" w14:textId="19D8A553" w:rsidR="00E22915" w:rsidRPr="00A6602F" w:rsidRDefault="00E22915" w:rsidP="0018764F">
            <w:r>
              <w:t>email</w:t>
            </w:r>
          </w:p>
        </w:tc>
      </w:tr>
    </w:tbl>
    <w:p w14:paraId="0F0571A4" w14:textId="2D4D610D" w:rsidR="00B47D27" w:rsidRPr="00B47D27" w:rsidRDefault="00E22915">
      <w:pPr>
        <w:rPr>
          <w:b/>
          <w:bCs/>
        </w:rPr>
      </w:pPr>
      <w:proofErr w:type="spellStart"/>
      <w:r>
        <w:rPr>
          <w:b/>
          <w:bCs/>
        </w:rPr>
        <w:t>HealthQuestionnaire</w:t>
      </w:r>
      <w:proofErr w:type="spellEnd"/>
    </w:p>
    <w:tbl>
      <w:tblPr>
        <w:tblStyle w:val="TableGrid"/>
        <w:tblW w:w="9360" w:type="dxa"/>
        <w:tblInd w:w="-995" w:type="dxa"/>
        <w:tblLayout w:type="fixed"/>
        <w:tblLook w:val="04A0" w:firstRow="1" w:lastRow="0" w:firstColumn="1" w:lastColumn="0" w:noHBand="0" w:noVBand="1"/>
      </w:tblPr>
      <w:tblGrid>
        <w:gridCol w:w="1980"/>
        <w:gridCol w:w="1170"/>
        <w:gridCol w:w="2070"/>
        <w:gridCol w:w="1260"/>
        <w:gridCol w:w="1350"/>
        <w:gridCol w:w="1530"/>
      </w:tblGrid>
      <w:tr w:rsidR="00B47D27" w14:paraId="10C2399E" w14:textId="77777777" w:rsidTr="00B47D27">
        <w:tc>
          <w:tcPr>
            <w:tcW w:w="1980" w:type="dxa"/>
          </w:tcPr>
          <w:p w14:paraId="41C1CF5E" w14:textId="5AA77466" w:rsidR="00B47D27" w:rsidRPr="00E22915" w:rsidRDefault="00B47D27" w:rsidP="0018764F">
            <w:pPr>
              <w:rPr>
                <w:b/>
                <w:bCs/>
                <w:u w:val="single"/>
              </w:rPr>
            </w:pPr>
            <w:proofErr w:type="spellStart"/>
            <w:r>
              <w:rPr>
                <w:b/>
                <w:bCs/>
                <w:u w:val="single"/>
              </w:rPr>
              <w:t>questionnaireNo</w:t>
            </w:r>
            <w:proofErr w:type="spellEnd"/>
          </w:p>
        </w:tc>
        <w:tc>
          <w:tcPr>
            <w:tcW w:w="1170" w:type="dxa"/>
          </w:tcPr>
          <w:p w14:paraId="739FFB02" w14:textId="3E858920" w:rsidR="00B47D27" w:rsidRPr="00090CD6" w:rsidRDefault="00B47D27" w:rsidP="0018764F">
            <w:proofErr w:type="spellStart"/>
            <w:r>
              <w:t>athleteNo</w:t>
            </w:r>
            <w:proofErr w:type="spellEnd"/>
          </w:p>
        </w:tc>
        <w:tc>
          <w:tcPr>
            <w:tcW w:w="2070" w:type="dxa"/>
          </w:tcPr>
          <w:p w14:paraId="433D1008" w14:textId="70C5E99C" w:rsidR="00B47D27" w:rsidRPr="00090CD6" w:rsidRDefault="00B47D27" w:rsidP="0018764F">
            <w:proofErr w:type="spellStart"/>
            <w:r w:rsidRPr="00090CD6">
              <w:t>questionnaireType</w:t>
            </w:r>
            <w:proofErr w:type="spellEnd"/>
          </w:p>
        </w:tc>
        <w:tc>
          <w:tcPr>
            <w:tcW w:w="1260" w:type="dxa"/>
          </w:tcPr>
          <w:p w14:paraId="189CD64E" w14:textId="5788112D" w:rsidR="00B47D27" w:rsidRDefault="00B47D27" w:rsidP="0018764F">
            <w:proofErr w:type="spellStart"/>
            <w:r>
              <w:t>totalPoint</w:t>
            </w:r>
            <w:proofErr w:type="spellEnd"/>
          </w:p>
        </w:tc>
        <w:tc>
          <w:tcPr>
            <w:tcW w:w="1350" w:type="dxa"/>
          </w:tcPr>
          <w:p w14:paraId="53D6282E" w14:textId="05CA8436" w:rsidR="00B47D27" w:rsidRDefault="00B47D27" w:rsidP="0018764F">
            <w:proofErr w:type="spellStart"/>
            <w:r>
              <w:t>answerList</w:t>
            </w:r>
            <w:proofErr w:type="spellEnd"/>
          </w:p>
        </w:tc>
        <w:tc>
          <w:tcPr>
            <w:tcW w:w="1530" w:type="dxa"/>
          </w:tcPr>
          <w:p w14:paraId="59D04F3E" w14:textId="32B7467A" w:rsidR="00B47D27" w:rsidRDefault="00B47D27"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6390" w:type="dxa"/>
        <w:tblInd w:w="-995" w:type="dxa"/>
        <w:tblLayout w:type="fixed"/>
        <w:tblLook w:val="04A0" w:firstRow="1" w:lastRow="0" w:firstColumn="1" w:lastColumn="0" w:noHBand="0" w:noVBand="1"/>
      </w:tblPr>
      <w:tblGrid>
        <w:gridCol w:w="1710"/>
        <w:gridCol w:w="1710"/>
        <w:gridCol w:w="990"/>
        <w:gridCol w:w="1980"/>
      </w:tblGrid>
      <w:tr w:rsidR="00B47D27" w14:paraId="793E737D" w14:textId="066D5096" w:rsidTr="00B47D27">
        <w:tc>
          <w:tcPr>
            <w:tcW w:w="1710" w:type="dxa"/>
          </w:tcPr>
          <w:p w14:paraId="6DD379E5" w14:textId="0153D876" w:rsidR="00B47D27" w:rsidRDefault="00B47D27" w:rsidP="0018764F">
            <w:proofErr w:type="spellStart"/>
            <w:r>
              <w:t>caseRecieved</w:t>
            </w:r>
            <w:proofErr w:type="spellEnd"/>
          </w:p>
        </w:tc>
        <w:tc>
          <w:tcPr>
            <w:tcW w:w="1710" w:type="dxa"/>
          </w:tcPr>
          <w:p w14:paraId="0E411BFA" w14:textId="5C70C8C8" w:rsidR="00B47D27" w:rsidRDefault="00B47D27" w:rsidP="0018764F">
            <w:pPr>
              <w:rPr>
                <w:b/>
                <w:bCs/>
                <w:u w:val="single"/>
              </w:rPr>
            </w:pPr>
            <w:proofErr w:type="spellStart"/>
            <w:r>
              <w:t>healthSymtom</w:t>
            </w:r>
            <w:proofErr w:type="spellEnd"/>
          </w:p>
        </w:tc>
        <w:tc>
          <w:tcPr>
            <w:tcW w:w="990" w:type="dxa"/>
          </w:tcPr>
          <w:p w14:paraId="66B2F833" w14:textId="6F0461E0" w:rsidR="00B47D27" w:rsidRDefault="00B47D27" w:rsidP="0018764F">
            <w:proofErr w:type="spellStart"/>
            <w:r>
              <w:t>doDate</w:t>
            </w:r>
            <w:proofErr w:type="spellEnd"/>
          </w:p>
        </w:tc>
        <w:tc>
          <w:tcPr>
            <w:tcW w:w="1980" w:type="dxa"/>
          </w:tcPr>
          <w:p w14:paraId="2AB95007" w14:textId="5FC51F47" w:rsidR="00B47D27" w:rsidRDefault="00B47D27" w:rsidP="0018764F">
            <w:proofErr w:type="spellStart"/>
            <w:r>
              <w:t>staff_no_received</w:t>
            </w:r>
            <w:proofErr w:type="spellEnd"/>
          </w:p>
        </w:tc>
      </w:tr>
    </w:tbl>
    <w:p w14:paraId="2B5AFF46" w14:textId="29C78459" w:rsidR="00090CD6" w:rsidRDefault="00090CD6" w:rsidP="00C51B0C">
      <w:pPr>
        <w:rPr>
          <w:b/>
          <w:bCs/>
        </w:rPr>
      </w:pPr>
      <w:proofErr w:type="spellStart"/>
      <w:r>
        <w:rPr>
          <w:b/>
          <w:bCs/>
        </w:rPr>
        <w:t>PhysicalQuestionnaire</w:t>
      </w:r>
      <w:proofErr w:type="spellEnd"/>
    </w:p>
    <w:tbl>
      <w:tblPr>
        <w:tblStyle w:val="TableGrid"/>
        <w:tblW w:w="9540" w:type="dxa"/>
        <w:tblInd w:w="-995" w:type="dxa"/>
        <w:tblLayout w:type="fixed"/>
        <w:tblLook w:val="04A0" w:firstRow="1" w:lastRow="0" w:firstColumn="1" w:lastColumn="0" w:noHBand="0" w:noVBand="1"/>
      </w:tblPr>
      <w:tblGrid>
        <w:gridCol w:w="1980"/>
        <w:gridCol w:w="1260"/>
        <w:gridCol w:w="2070"/>
        <w:gridCol w:w="1260"/>
        <w:gridCol w:w="1350"/>
        <w:gridCol w:w="1620"/>
      </w:tblGrid>
      <w:tr w:rsidR="00B47D27" w14:paraId="4FC44684" w14:textId="77777777" w:rsidTr="00B47D27">
        <w:tc>
          <w:tcPr>
            <w:tcW w:w="1980" w:type="dxa"/>
          </w:tcPr>
          <w:p w14:paraId="276D8A5E" w14:textId="77777777" w:rsidR="00B47D27" w:rsidRPr="00E22915" w:rsidRDefault="00B47D27" w:rsidP="0018764F">
            <w:pPr>
              <w:rPr>
                <w:b/>
                <w:bCs/>
                <w:u w:val="single"/>
              </w:rPr>
            </w:pPr>
            <w:proofErr w:type="spellStart"/>
            <w:r>
              <w:rPr>
                <w:b/>
                <w:bCs/>
                <w:u w:val="single"/>
              </w:rPr>
              <w:t>questionnaireNo</w:t>
            </w:r>
            <w:proofErr w:type="spellEnd"/>
          </w:p>
        </w:tc>
        <w:tc>
          <w:tcPr>
            <w:tcW w:w="1260" w:type="dxa"/>
          </w:tcPr>
          <w:p w14:paraId="31886C3E" w14:textId="57283365" w:rsidR="00B47D27" w:rsidRPr="00090CD6" w:rsidRDefault="00B47D27" w:rsidP="0018764F">
            <w:proofErr w:type="spellStart"/>
            <w:r>
              <w:t>athleteNo</w:t>
            </w:r>
            <w:proofErr w:type="spellEnd"/>
          </w:p>
        </w:tc>
        <w:tc>
          <w:tcPr>
            <w:tcW w:w="2070" w:type="dxa"/>
          </w:tcPr>
          <w:p w14:paraId="3061F01F" w14:textId="61FFE887" w:rsidR="00B47D27" w:rsidRPr="00090CD6" w:rsidRDefault="00B47D27" w:rsidP="0018764F">
            <w:proofErr w:type="spellStart"/>
            <w:r w:rsidRPr="00090CD6">
              <w:t>questionnaireType</w:t>
            </w:r>
            <w:proofErr w:type="spellEnd"/>
          </w:p>
        </w:tc>
        <w:tc>
          <w:tcPr>
            <w:tcW w:w="1260" w:type="dxa"/>
          </w:tcPr>
          <w:p w14:paraId="3845A30A" w14:textId="77777777" w:rsidR="00B47D27" w:rsidRDefault="00B47D27" w:rsidP="0018764F">
            <w:proofErr w:type="spellStart"/>
            <w:r>
              <w:t>totalPoint</w:t>
            </w:r>
            <w:proofErr w:type="spellEnd"/>
          </w:p>
        </w:tc>
        <w:tc>
          <w:tcPr>
            <w:tcW w:w="1350" w:type="dxa"/>
          </w:tcPr>
          <w:p w14:paraId="628C7EF0" w14:textId="77777777" w:rsidR="00B47D27" w:rsidRDefault="00B47D27" w:rsidP="0018764F">
            <w:proofErr w:type="spellStart"/>
            <w:r>
              <w:t>answerList</w:t>
            </w:r>
            <w:proofErr w:type="spellEnd"/>
          </w:p>
        </w:tc>
        <w:tc>
          <w:tcPr>
            <w:tcW w:w="1620" w:type="dxa"/>
          </w:tcPr>
          <w:p w14:paraId="42EEA1E4" w14:textId="77777777" w:rsidR="00B47D27" w:rsidRDefault="00B47D27"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5760" w:type="dxa"/>
        <w:tblInd w:w="-995" w:type="dxa"/>
        <w:tblLayout w:type="fixed"/>
        <w:tblLook w:val="04A0" w:firstRow="1" w:lastRow="0" w:firstColumn="1" w:lastColumn="0" w:noHBand="0" w:noVBand="1"/>
      </w:tblPr>
      <w:tblGrid>
        <w:gridCol w:w="1620"/>
        <w:gridCol w:w="1080"/>
        <w:gridCol w:w="990"/>
        <w:gridCol w:w="2070"/>
      </w:tblGrid>
      <w:tr w:rsidR="00B47D27" w14:paraId="115B68EC" w14:textId="78688CB3" w:rsidTr="00B47D27">
        <w:tc>
          <w:tcPr>
            <w:tcW w:w="1620" w:type="dxa"/>
          </w:tcPr>
          <w:p w14:paraId="02AFC0C9" w14:textId="65456661" w:rsidR="00B47D27" w:rsidRDefault="00B47D27" w:rsidP="001A3B01">
            <w:proofErr w:type="spellStart"/>
            <w:r>
              <w:t>caseRecieved</w:t>
            </w:r>
            <w:proofErr w:type="spellEnd"/>
          </w:p>
        </w:tc>
        <w:tc>
          <w:tcPr>
            <w:tcW w:w="1080" w:type="dxa"/>
          </w:tcPr>
          <w:p w14:paraId="37D21424" w14:textId="21102031" w:rsidR="00B47D27" w:rsidRDefault="00B47D27" w:rsidP="001A3B01">
            <w:pPr>
              <w:rPr>
                <w:b/>
                <w:bCs/>
                <w:u w:val="single"/>
              </w:rPr>
            </w:pPr>
            <w:proofErr w:type="spellStart"/>
            <w:r>
              <w:t>bodypart</w:t>
            </w:r>
            <w:proofErr w:type="spellEnd"/>
          </w:p>
        </w:tc>
        <w:tc>
          <w:tcPr>
            <w:tcW w:w="990" w:type="dxa"/>
          </w:tcPr>
          <w:p w14:paraId="5DEA9C59" w14:textId="33BE30FE" w:rsidR="00B47D27" w:rsidRDefault="00B47D27" w:rsidP="001A3B01">
            <w:proofErr w:type="spellStart"/>
            <w:r>
              <w:t>doDate</w:t>
            </w:r>
            <w:proofErr w:type="spellEnd"/>
          </w:p>
        </w:tc>
        <w:tc>
          <w:tcPr>
            <w:tcW w:w="2070" w:type="dxa"/>
          </w:tcPr>
          <w:p w14:paraId="0C7CDCC6" w14:textId="226A49EE" w:rsidR="00B47D27" w:rsidRDefault="00B47D27" w:rsidP="001A3B01">
            <w:proofErr w:type="spellStart"/>
            <w:r>
              <w:t>staff_no_received</w:t>
            </w:r>
            <w:proofErr w:type="spellEnd"/>
          </w:p>
        </w:tc>
      </w:tr>
    </w:tbl>
    <w:p w14:paraId="662D10D6" w14:textId="4262CAAA" w:rsidR="00090CD6" w:rsidRDefault="00090CD6" w:rsidP="00C51B0C">
      <w:pPr>
        <w:rPr>
          <w:b/>
          <w:bCs/>
        </w:rPr>
      </w:pPr>
      <w:proofErr w:type="spellStart"/>
      <w:r>
        <w:rPr>
          <w:b/>
          <w:bCs/>
        </w:rPr>
        <w:t>IllnessRecord</w:t>
      </w:r>
      <w:proofErr w:type="spellEnd"/>
    </w:p>
    <w:tbl>
      <w:tblPr>
        <w:tblStyle w:val="TableGrid"/>
        <w:tblW w:w="10260" w:type="dxa"/>
        <w:tblInd w:w="-995"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B47D2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090CD6" w:rsidRDefault="001A3B01" w:rsidP="0018764F">
            <w:proofErr w:type="spellStart"/>
            <w:r>
              <w:t>staff_uid</w:t>
            </w:r>
            <w:proofErr w:type="spellEnd"/>
          </w:p>
        </w:tc>
        <w:tc>
          <w:tcPr>
            <w:tcW w:w="1260" w:type="dxa"/>
          </w:tcPr>
          <w:p w14:paraId="4B0AC7AB" w14:textId="0B45F073" w:rsidR="001A3B01" w:rsidRPr="00090CD6" w:rsidRDefault="001A3B01" w:rsidP="0018764F">
            <w:proofErr w:type="spellStart"/>
            <w:r w:rsidRPr="00090CD6">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Pr>
              <w:rPr>
                <w:rFonts w:hint="cs"/>
              </w:rPr>
            </w:pPr>
            <w:proofErr w:type="spellStart"/>
            <w:r>
              <w:t>mainSymtoms</w:t>
            </w:r>
            <w:proofErr w:type="spellEnd"/>
          </w:p>
        </w:tc>
        <w:tc>
          <w:tcPr>
            <w:tcW w:w="2340" w:type="dxa"/>
          </w:tcPr>
          <w:p w14:paraId="42655B01" w14:textId="4F21B220" w:rsidR="00107C1E" w:rsidRPr="00A6602F" w:rsidRDefault="00107C1E" w:rsidP="0018764F">
            <w:pPr>
              <w:rPr>
                <w:rFonts w:hint="cs"/>
              </w:rPr>
            </w:pPr>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10D4D652" w14:textId="598B8939" w:rsidR="00107C1E" w:rsidRDefault="00107C1E" w:rsidP="00107C1E">
      <w:pPr>
        <w:rPr>
          <w:b/>
          <w:bCs/>
        </w:rPr>
      </w:pPr>
      <w:proofErr w:type="spellStart"/>
      <w:r>
        <w:rPr>
          <w:b/>
          <w:bCs/>
        </w:rPr>
        <w:t>I</w:t>
      </w:r>
      <w:r>
        <w:rPr>
          <w:b/>
          <w:bCs/>
        </w:rPr>
        <w:t>njury</w:t>
      </w:r>
      <w:r>
        <w:rPr>
          <w:b/>
          <w:bCs/>
        </w:rPr>
        <w:t>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090CD6" w:rsidRDefault="00B47D27" w:rsidP="0018764F">
            <w:proofErr w:type="spellStart"/>
            <w:r>
              <w:t>staff_uid</w:t>
            </w:r>
            <w:proofErr w:type="spellEnd"/>
          </w:p>
        </w:tc>
        <w:tc>
          <w:tcPr>
            <w:tcW w:w="1260" w:type="dxa"/>
          </w:tcPr>
          <w:p w14:paraId="446646BA" w14:textId="589D6281" w:rsidR="00B47D27" w:rsidRPr="00090CD6" w:rsidRDefault="00B47D27" w:rsidP="0018764F">
            <w:proofErr w:type="spellStart"/>
            <w:r w:rsidRPr="00090CD6">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Pr>
              <w:rPr>
                <w:rFonts w:hint="cs"/>
              </w:rPr>
            </w:pPr>
            <w:proofErr w:type="spellStart"/>
            <w:r w:rsidRPr="006C7789">
              <w:t>injuryCauseCode</w:t>
            </w:r>
            <w:proofErr w:type="spellEnd"/>
          </w:p>
        </w:tc>
        <w:tc>
          <w:tcPr>
            <w:tcW w:w="1800" w:type="dxa"/>
          </w:tcPr>
          <w:p w14:paraId="17CB1706" w14:textId="5962AFC7" w:rsidR="006C7789" w:rsidRPr="00A6602F" w:rsidRDefault="006C7789" w:rsidP="0018764F">
            <w:pPr>
              <w:rPr>
                <w:rFonts w:hint="cs"/>
              </w:rPr>
            </w:pPr>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3960" w:type="dxa"/>
        <w:tblInd w:w="-995" w:type="dxa"/>
        <w:tblLayout w:type="fixed"/>
        <w:tblLook w:val="04A0" w:firstRow="1" w:lastRow="0" w:firstColumn="1" w:lastColumn="0" w:noHBand="0" w:noVBand="1"/>
      </w:tblPr>
      <w:tblGrid>
        <w:gridCol w:w="1350"/>
        <w:gridCol w:w="1620"/>
        <w:gridCol w:w="990"/>
      </w:tblGrid>
      <w:tr w:rsidR="006C7789" w14:paraId="6D4D0BD0" w14:textId="77777777" w:rsidTr="006C7789">
        <w:tc>
          <w:tcPr>
            <w:tcW w:w="1350" w:type="dxa"/>
          </w:tcPr>
          <w:p w14:paraId="4488920E" w14:textId="13E8D9F0" w:rsidR="006C7789" w:rsidRDefault="006C7789" w:rsidP="006C7789">
            <w:pPr>
              <w:jc w:val="center"/>
            </w:pPr>
            <w:proofErr w:type="spellStart"/>
            <w:r w:rsidRPr="006C7789">
              <w:t>injuryType</w:t>
            </w:r>
            <w:proofErr w:type="spellEnd"/>
          </w:p>
        </w:tc>
        <w:tc>
          <w:tcPr>
            <w:tcW w:w="1620" w:type="dxa"/>
          </w:tcPr>
          <w:p w14:paraId="7C1E5245" w14:textId="3A8612B6" w:rsidR="006C7789" w:rsidRDefault="006C7789" w:rsidP="0018764F">
            <w:proofErr w:type="spellStart"/>
            <w:r>
              <w:t>occurred_date</w:t>
            </w:r>
            <w:proofErr w:type="spellEnd"/>
          </w:p>
        </w:tc>
        <w:tc>
          <w:tcPr>
            <w:tcW w:w="990" w:type="dxa"/>
          </w:tcPr>
          <w:p w14:paraId="32471DC0" w14:textId="77777777" w:rsidR="006C7789" w:rsidRDefault="006C7789"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455"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506044">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Default="00506044" w:rsidP="0018764F">
            <w:proofErr w:type="spellStart"/>
            <w:r>
              <w:t>athleteNo</w:t>
            </w:r>
            <w:proofErr w:type="spellEnd"/>
          </w:p>
        </w:tc>
        <w:tc>
          <w:tcPr>
            <w:tcW w:w="1170" w:type="dxa"/>
          </w:tcPr>
          <w:p w14:paraId="1706B130" w14:textId="296064A7" w:rsidR="00506044" w:rsidRDefault="00506044" w:rsidP="0018764F">
            <w:proofErr w:type="spellStart"/>
            <w:r>
              <w:t>staffUID</w:t>
            </w:r>
            <w:proofErr w:type="spellEnd"/>
          </w:p>
        </w:tc>
      </w:tr>
    </w:tbl>
    <w:p w14:paraId="3FE0F0E0" w14:textId="77777777" w:rsidR="006C7789" w:rsidRPr="00E22915" w:rsidRDefault="006C7789" w:rsidP="00C51B0C">
      <w:pPr>
        <w:rPr>
          <w:b/>
          <w:bCs/>
        </w:rPr>
      </w:pPr>
    </w:p>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256"/>
        <w:gridCol w:w="1501"/>
        <w:gridCol w:w="1380"/>
        <w:gridCol w:w="1380"/>
        <w:gridCol w:w="1458"/>
      </w:tblGrid>
      <w:tr w:rsidR="00A6602F" w:rsidRPr="00E96579" w14:paraId="29200964" w14:textId="77777777" w:rsidTr="00A6602F">
        <w:tc>
          <w:tcPr>
            <w:tcW w:w="1377" w:type="dxa"/>
            <w:vAlign w:val="center"/>
          </w:tcPr>
          <w:p w14:paraId="7CADE71B" w14:textId="77777777" w:rsidR="00A6602F" w:rsidRPr="00E96579" w:rsidRDefault="00A6602F" w:rsidP="00B83F63">
            <w:pPr>
              <w:spacing w:after="120"/>
              <w:jc w:val="center"/>
              <w:rPr>
                <w:rFonts w:eastAsia="SimSun"/>
              </w:rPr>
            </w:pPr>
          </w:p>
        </w:tc>
        <w:tc>
          <w:tcPr>
            <w:tcW w:w="1256" w:type="dxa"/>
            <w:vAlign w:val="center"/>
          </w:tcPr>
          <w:p w14:paraId="3687E1A8" w14:textId="77777777" w:rsidR="00A6602F" w:rsidRPr="00E96579" w:rsidRDefault="00A6602F" w:rsidP="00B83F63">
            <w:pPr>
              <w:spacing w:after="120"/>
              <w:jc w:val="center"/>
              <w:rPr>
                <w:rFonts w:eastAsia="SimSun"/>
              </w:rPr>
            </w:pPr>
          </w:p>
        </w:tc>
        <w:tc>
          <w:tcPr>
            <w:tcW w:w="1501" w:type="dxa"/>
            <w:vAlign w:val="center"/>
          </w:tcPr>
          <w:p w14:paraId="15E8C4C6" w14:textId="77777777" w:rsidR="00A6602F" w:rsidRPr="00E96579" w:rsidRDefault="00A6602F" w:rsidP="00B83F63">
            <w:pPr>
              <w:spacing w:after="120"/>
              <w:jc w:val="center"/>
              <w:rPr>
                <w:rFonts w:eastAsia="SimSun"/>
              </w:rPr>
            </w:pPr>
          </w:p>
        </w:tc>
        <w:tc>
          <w:tcPr>
            <w:tcW w:w="1380" w:type="dxa"/>
          </w:tcPr>
          <w:p w14:paraId="18F5DA94" w14:textId="77777777" w:rsidR="00A6602F" w:rsidRPr="00E96579" w:rsidRDefault="00A6602F" w:rsidP="00B83F63">
            <w:pPr>
              <w:spacing w:after="120"/>
              <w:jc w:val="center"/>
              <w:rPr>
                <w:rFonts w:eastAsia="SimSun"/>
              </w:rPr>
            </w:pPr>
          </w:p>
        </w:tc>
        <w:tc>
          <w:tcPr>
            <w:tcW w:w="1380" w:type="dxa"/>
            <w:vAlign w:val="center"/>
          </w:tcPr>
          <w:p w14:paraId="1DD19222" w14:textId="0348BFE1" w:rsidR="00A6602F" w:rsidRPr="00E96579" w:rsidRDefault="00A6602F" w:rsidP="00B83F63">
            <w:pPr>
              <w:spacing w:after="120"/>
              <w:jc w:val="center"/>
              <w:rPr>
                <w:rFonts w:eastAsia="SimSun"/>
              </w:rPr>
            </w:pPr>
          </w:p>
        </w:tc>
        <w:tc>
          <w:tcPr>
            <w:tcW w:w="1458" w:type="dxa"/>
            <w:vAlign w:val="center"/>
          </w:tcPr>
          <w:p w14:paraId="0BDFF0A8" w14:textId="77777777" w:rsidR="00A6602F" w:rsidRPr="00E96579" w:rsidRDefault="00A6602F"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77" w:name="_Toc165641808"/>
      <w:bookmarkStart w:id="278" w:name="_Toc166272255"/>
      <w:bookmarkStart w:id="279" w:name="_Toc166388907"/>
      <w:bookmarkStart w:id="280" w:name="_Toc183509375"/>
      <w:bookmarkStart w:id="281" w:name="_Toc183509461"/>
      <w:bookmarkStart w:id="282" w:name="_Toc183534005"/>
      <w:bookmarkStart w:id="283" w:name="_Toc183534233"/>
      <w:bookmarkStart w:id="284" w:name="_Toc232925377"/>
      <w:bookmarkStart w:id="285" w:name="_Toc232925457"/>
      <w:bookmarkStart w:id="286" w:name="_Toc232926018"/>
      <w:bookmarkStart w:id="287" w:name="_Toc232926109"/>
      <w:bookmarkStart w:id="288" w:name="_Toc232926232"/>
      <w:bookmarkStart w:id="289" w:name="_Toc119348343"/>
      <w:r>
        <w:lastRenderedPageBreak/>
        <w:t>File Structure</w:t>
      </w:r>
      <w:bookmarkEnd w:id="277"/>
      <w:bookmarkEnd w:id="278"/>
      <w:bookmarkEnd w:id="279"/>
      <w:bookmarkEnd w:id="280"/>
      <w:bookmarkEnd w:id="281"/>
      <w:bookmarkEnd w:id="282"/>
      <w:bookmarkEnd w:id="283"/>
      <w:bookmarkEnd w:id="284"/>
      <w:bookmarkEnd w:id="285"/>
      <w:bookmarkEnd w:id="286"/>
      <w:bookmarkEnd w:id="287"/>
      <w:bookmarkEnd w:id="288"/>
      <w:bookmarkEnd w:id="28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7"/>
          <w:headerReference w:type="default" r:id="rId48"/>
          <w:footerReference w:type="even" r:id="rId49"/>
          <w:footerReference w:type="default" r:id="rId50"/>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0" w:name="_Toc119695195"/>
      <w:bookmarkStart w:id="291" w:name="_Toc163803867"/>
      <w:bookmarkStart w:id="292" w:name="_Toc166272476"/>
      <w:bookmarkStart w:id="293" w:name="_Toc166382132"/>
      <w:bookmarkStart w:id="294" w:name="_Toc181675874"/>
      <w:bookmarkStart w:id="295"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0"/>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1"/>
          <w:bookmarkEnd w:id="292"/>
          <w:bookmarkEnd w:id="293"/>
          <w:bookmarkEnd w:id="294"/>
          <w:bookmarkEnd w:id="295"/>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51"/>
          <w:headerReference w:type="default" r:id="rId52"/>
          <w:footerReference w:type="even" r:id="rId53"/>
          <w:footerReference w:type="default" r:id="rId54"/>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6" w:name="_Toc165641813"/>
      <w:bookmarkStart w:id="297" w:name="_Toc166272260"/>
      <w:bookmarkStart w:id="298" w:name="_Toc166388912"/>
      <w:bookmarkStart w:id="299" w:name="_Toc183509380"/>
      <w:bookmarkStart w:id="300" w:name="_Toc183509462"/>
      <w:bookmarkStart w:id="301" w:name="_Toc183534010"/>
      <w:bookmarkStart w:id="302" w:name="_Toc183534238"/>
      <w:bookmarkStart w:id="303" w:name="_Toc232925378"/>
      <w:bookmarkStart w:id="304" w:name="_Toc232925458"/>
      <w:bookmarkStart w:id="305" w:name="_Toc232926019"/>
      <w:bookmarkStart w:id="306" w:name="_Toc232926110"/>
      <w:bookmarkStart w:id="307" w:name="_Toc232926233"/>
      <w:bookmarkStart w:id="308" w:name="_Toc119348344"/>
      <w:r>
        <w:lastRenderedPageBreak/>
        <w:t>I/O Design</w:t>
      </w:r>
      <w:bookmarkEnd w:id="296"/>
      <w:bookmarkEnd w:id="297"/>
      <w:bookmarkEnd w:id="298"/>
      <w:bookmarkEnd w:id="299"/>
      <w:bookmarkEnd w:id="300"/>
      <w:bookmarkEnd w:id="301"/>
      <w:bookmarkEnd w:id="302"/>
      <w:bookmarkEnd w:id="303"/>
      <w:bookmarkEnd w:id="304"/>
      <w:bookmarkEnd w:id="305"/>
      <w:bookmarkEnd w:id="306"/>
      <w:bookmarkEnd w:id="307"/>
      <w:bookmarkEnd w:id="308"/>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09" w:name="_Toc165641814"/>
      <w:bookmarkStart w:id="310" w:name="_Toc166272261"/>
      <w:bookmarkStart w:id="311" w:name="_Toc166388913"/>
      <w:bookmarkStart w:id="312" w:name="_Toc183509381"/>
      <w:bookmarkStart w:id="313" w:name="_Toc183509463"/>
      <w:bookmarkStart w:id="314" w:name="_Toc183534011"/>
      <w:bookmarkStart w:id="315" w:name="_Toc183534239"/>
      <w:bookmarkStart w:id="316" w:name="_Toc232925379"/>
      <w:bookmarkStart w:id="317" w:name="_Toc232925459"/>
      <w:bookmarkStart w:id="318" w:name="_Toc232926020"/>
      <w:bookmarkStart w:id="319" w:name="_Toc232926111"/>
      <w:bookmarkStart w:id="320" w:name="_Toc232926234"/>
      <w:bookmarkStart w:id="321" w:name="_Toc119348345"/>
      <w:r>
        <w:t>Interface Design</w:t>
      </w:r>
      <w:bookmarkEnd w:id="309"/>
      <w:bookmarkEnd w:id="310"/>
      <w:bookmarkEnd w:id="311"/>
      <w:bookmarkEnd w:id="312"/>
      <w:bookmarkEnd w:id="313"/>
      <w:bookmarkEnd w:id="314"/>
      <w:bookmarkEnd w:id="315"/>
      <w:bookmarkEnd w:id="316"/>
      <w:bookmarkEnd w:id="317"/>
      <w:bookmarkEnd w:id="318"/>
      <w:bookmarkEnd w:id="319"/>
      <w:bookmarkEnd w:id="320"/>
      <w:bookmarkEnd w:id="321"/>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2" w:name="_Toc183509386"/>
      <w:bookmarkStart w:id="323" w:name="_Toc183509464"/>
      <w:bookmarkStart w:id="324" w:name="_Toc183534016"/>
      <w:bookmarkStart w:id="325" w:name="_Toc183534244"/>
      <w:bookmarkStart w:id="326" w:name="_Toc232925380"/>
      <w:bookmarkStart w:id="327" w:name="_Toc232925460"/>
      <w:bookmarkStart w:id="328" w:name="_Toc232926021"/>
      <w:bookmarkStart w:id="329" w:name="_Toc232926112"/>
      <w:bookmarkStart w:id="330" w:name="_Toc232926235"/>
      <w:bookmarkStart w:id="331" w:name="_Toc119348346"/>
      <w:r>
        <w:lastRenderedPageBreak/>
        <w:t>Transition Diagram</w:t>
      </w:r>
      <w:bookmarkEnd w:id="322"/>
      <w:bookmarkEnd w:id="323"/>
      <w:bookmarkEnd w:id="324"/>
      <w:bookmarkEnd w:id="325"/>
      <w:bookmarkEnd w:id="326"/>
      <w:bookmarkEnd w:id="327"/>
      <w:bookmarkEnd w:id="328"/>
      <w:bookmarkEnd w:id="329"/>
      <w:bookmarkEnd w:id="330"/>
      <w:bookmarkEnd w:id="331"/>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5"/>
          <w:headerReference w:type="default" r:id="rId56"/>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2" w:name="_Toc183509391"/>
      <w:bookmarkStart w:id="333" w:name="_Toc183534249"/>
      <w:bookmarkStart w:id="334" w:name="_Toc232925381"/>
      <w:bookmarkStart w:id="335" w:name="_Toc232925461"/>
      <w:bookmarkStart w:id="336" w:name="_Toc232926113"/>
      <w:bookmarkStart w:id="337"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38" w:name="_Toc165641819"/>
      <w:bookmarkStart w:id="339" w:name="_Toc166388918"/>
      <w:bookmarkStart w:id="340" w:name="_Toc119348347"/>
      <w:r>
        <w:t>Implementation</w:t>
      </w:r>
      <w:bookmarkEnd w:id="332"/>
      <w:bookmarkEnd w:id="333"/>
      <w:bookmarkEnd w:id="334"/>
      <w:bookmarkEnd w:id="335"/>
      <w:bookmarkEnd w:id="336"/>
      <w:bookmarkEnd w:id="337"/>
      <w:bookmarkEnd w:id="338"/>
      <w:bookmarkEnd w:id="339"/>
      <w:bookmarkEnd w:id="340"/>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1" w:name="_Toc165641820"/>
      <w:bookmarkStart w:id="342" w:name="_Toc166388919"/>
      <w:bookmarkStart w:id="343" w:name="_Toc183509392"/>
      <w:bookmarkStart w:id="344" w:name="_Toc183509469"/>
      <w:bookmarkStart w:id="345" w:name="_Toc183534021"/>
      <w:bookmarkStart w:id="346" w:name="_Toc183534250"/>
      <w:bookmarkStart w:id="347" w:name="_Toc232925382"/>
      <w:bookmarkStart w:id="348" w:name="_Toc232925462"/>
      <w:bookmarkStart w:id="349" w:name="_Toc232926022"/>
      <w:bookmarkStart w:id="350" w:name="_Toc232926114"/>
      <w:bookmarkStart w:id="351" w:name="_Toc232926237"/>
      <w:bookmarkStart w:id="352" w:name="_Toc119348348"/>
      <w:r>
        <w:t>Hardware and System Environment</w:t>
      </w:r>
      <w:bookmarkEnd w:id="341"/>
      <w:bookmarkEnd w:id="342"/>
      <w:bookmarkEnd w:id="343"/>
      <w:bookmarkEnd w:id="344"/>
      <w:bookmarkEnd w:id="345"/>
      <w:bookmarkEnd w:id="346"/>
      <w:bookmarkEnd w:id="347"/>
      <w:bookmarkEnd w:id="348"/>
      <w:bookmarkEnd w:id="349"/>
      <w:bookmarkEnd w:id="350"/>
      <w:bookmarkEnd w:id="351"/>
      <w:bookmarkEnd w:id="352"/>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3" w:name="_Toc165641821"/>
      <w:bookmarkStart w:id="354" w:name="_Toc166388920"/>
      <w:bookmarkStart w:id="355" w:name="_Toc183509393"/>
      <w:bookmarkStart w:id="356" w:name="_Toc183509470"/>
      <w:bookmarkStart w:id="357" w:name="_Toc183534022"/>
      <w:bookmarkStart w:id="358" w:name="_Toc183534251"/>
      <w:bookmarkStart w:id="359" w:name="_Toc232925383"/>
      <w:bookmarkStart w:id="360" w:name="_Toc232925463"/>
      <w:bookmarkStart w:id="361" w:name="_Toc232926023"/>
      <w:bookmarkStart w:id="362" w:name="_Toc232926115"/>
      <w:bookmarkStart w:id="363" w:name="_Toc232926238"/>
      <w:bookmarkStart w:id="364" w:name="_Toc119348349"/>
      <w:r>
        <w:lastRenderedPageBreak/>
        <w:t>Implementation Guide and Technique</w:t>
      </w:r>
      <w:bookmarkEnd w:id="353"/>
      <w:bookmarkEnd w:id="354"/>
      <w:bookmarkEnd w:id="355"/>
      <w:bookmarkEnd w:id="356"/>
      <w:bookmarkEnd w:id="357"/>
      <w:bookmarkEnd w:id="358"/>
      <w:bookmarkEnd w:id="359"/>
      <w:bookmarkEnd w:id="360"/>
      <w:bookmarkEnd w:id="361"/>
      <w:bookmarkEnd w:id="362"/>
      <w:bookmarkEnd w:id="363"/>
      <w:r>
        <w:t>s</w:t>
      </w:r>
      <w:bookmarkEnd w:id="364"/>
    </w:p>
    <w:p w14:paraId="083FDF89" w14:textId="23D8785B" w:rsidR="00C51B0C" w:rsidRDefault="0004033D" w:rsidP="003D592C">
      <w:pPr>
        <w:pStyle w:val="Heading3"/>
        <w:numPr>
          <w:ilvl w:val="2"/>
          <w:numId w:val="1"/>
        </w:numPr>
      </w:pPr>
      <w:bookmarkStart w:id="365" w:name="_Toc119348350"/>
      <w:r>
        <w:t>&lt;Guide/Technique/Know-how&gt;</w:t>
      </w:r>
      <w:bookmarkEnd w:id="365"/>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6" w:name="_Toc119348351"/>
      <w:r>
        <w:t>&lt;</w:t>
      </w:r>
      <w:r w:rsidRPr="0004033D">
        <w:t xml:space="preserve"> </w:t>
      </w:r>
      <w:r>
        <w:t>Guide/Technique/Know-how&gt;</w:t>
      </w:r>
      <w:bookmarkEnd w:id="366"/>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7"/>
          <w:headerReference w:type="default" r:id="rId58"/>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67" w:name="_Toc183509403"/>
      <w:bookmarkStart w:id="368" w:name="_Toc183534261"/>
      <w:bookmarkStart w:id="369" w:name="_Toc232925386"/>
      <w:bookmarkStart w:id="370" w:name="_Toc232925466"/>
      <w:bookmarkStart w:id="371" w:name="_Toc232926118"/>
      <w:bookmarkStart w:id="372"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3" w:name="_Toc119348352"/>
      <w:r>
        <w:t>Testing and Evaluation</w:t>
      </w:r>
      <w:bookmarkEnd w:id="373"/>
      <w:r>
        <w:t xml:space="preserve"> </w:t>
      </w:r>
      <w:bookmarkEnd w:id="367"/>
      <w:bookmarkEnd w:id="368"/>
      <w:bookmarkEnd w:id="369"/>
      <w:bookmarkEnd w:id="370"/>
      <w:bookmarkEnd w:id="371"/>
      <w:bookmarkEnd w:id="372"/>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4" w:name="_Toc183509404"/>
      <w:bookmarkStart w:id="375" w:name="_Toc183509475"/>
      <w:bookmarkStart w:id="376" w:name="_Toc183534032"/>
      <w:bookmarkStart w:id="377" w:name="_Toc183534262"/>
      <w:bookmarkStart w:id="378" w:name="_Toc232925387"/>
      <w:bookmarkStart w:id="379" w:name="_Toc232925467"/>
      <w:bookmarkStart w:id="380" w:name="_Toc232926026"/>
      <w:bookmarkStart w:id="381" w:name="_Toc232926119"/>
      <w:bookmarkStart w:id="382" w:name="_Toc232926242"/>
      <w:bookmarkStart w:id="383" w:name="_Toc119348353"/>
      <w:r>
        <w:t>Unit Test</w:t>
      </w:r>
      <w:bookmarkEnd w:id="374"/>
      <w:bookmarkEnd w:id="375"/>
      <w:bookmarkEnd w:id="376"/>
      <w:bookmarkEnd w:id="377"/>
      <w:bookmarkEnd w:id="378"/>
      <w:bookmarkEnd w:id="379"/>
      <w:bookmarkEnd w:id="380"/>
      <w:bookmarkEnd w:id="381"/>
      <w:bookmarkEnd w:id="382"/>
      <w:r>
        <w:t>s</w:t>
      </w:r>
      <w:bookmarkEnd w:id="383"/>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4" w:name="_Toc183509405"/>
      <w:bookmarkStart w:id="385" w:name="_Toc183509476"/>
      <w:bookmarkStart w:id="386" w:name="_Toc183534033"/>
      <w:bookmarkStart w:id="387" w:name="_Toc183534263"/>
      <w:bookmarkStart w:id="388" w:name="_Toc232925388"/>
      <w:bookmarkStart w:id="389" w:name="_Toc232925468"/>
      <w:bookmarkStart w:id="390" w:name="_Toc232926027"/>
      <w:bookmarkStart w:id="391" w:name="_Toc232926120"/>
      <w:bookmarkStart w:id="392" w:name="_Toc232926243"/>
      <w:bookmarkStart w:id="393" w:name="_Toc119348354"/>
      <w:r>
        <w:t xml:space="preserve">Test Performed on </w:t>
      </w:r>
      <w:bookmarkEnd w:id="384"/>
      <w:bookmarkEnd w:id="385"/>
      <w:bookmarkEnd w:id="386"/>
      <w:bookmarkEnd w:id="387"/>
      <w:r w:rsidR="0004033D">
        <w:t>&lt;Process Number&gt; &lt;Process Name&gt;</w:t>
      </w:r>
      <w:bookmarkEnd w:id="388"/>
      <w:bookmarkEnd w:id="389"/>
      <w:bookmarkEnd w:id="390"/>
      <w:bookmarkEnd w:id="391"/>
      <w:bookmarkEnd w:id="392"/>
      <w:bookmarkEnd w:id="393"/>
    </w:p>
    <w:p w14:paraId="0241651A" w14:textId="213F488F" w:rsidR="00C51B0C" w:rsidRPr="00081E15" w:rsidRDefault="00C51B0C" w:rsidP="00C51B0C">
      <w:pPr>
        <w:pStyle w:val="Caption"/>
        <w:rPr>
          <w:b w:val="0"/>
          <w:bCs w:val="0"/>
          <w:sz w:val="24"/>
          <w:szCs w:val="24"/>
        </w:rPr>
      </w:pPr>
      <w:bookmarkStart w:id="394" w:name="_Toc119695196"/>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5"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4"/>
      <w:r w:rsidRPr="00081E15">
        <w:rPr>
          <w:b w:val="0"/>
          <w:bCs w:val="0"/>
          <w:sz w:val="24"/>
          <w:szCs w:val="24"/>
        </w:rPr>
        <w:fldChar w:fldCharType="end"/>
      </w:r>
      <w:bookmarkEnd w:id="395"/>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6" w:name="_Toc183509406"/>
      <w:bookmarkStart w:id="397" w:name="_Toc183509477"/>
      <w:bookmarkStart w:id="398" w:name="_Toc183534034"/>
      <w:bookmarkStart w:id="399" w:name="_Toc183534264"/>
      <w:bookmarkStart w:id="400" w:name="_Toc232925389"/>
      <w:bookmarkStart w:id="401" w:name="_Toc232925469"/>
      <w:bookmarkStart w:id="402" w:name="_Toc232926028"/>
      <w:bookmarkStart w:id="403" w:name="_Toc232926121"/>
      <w:bookmarkStart w:id="404" w:name="_Toc232926244"/>
      <w:bookmarkStart w:id="405" w:name="_Toc119348355"/>
      <w:r>
        <w:t xml:space="preserve">Test Performed on </w:t>
      </w:r>
      <w:bookmarkEnd w:id="396"/>
      <w:bookmarkEnd w:id="397"/>
      <w:bookmarkEnd w:id="398"/>
      <w:bookmarkEnd w:id="399"/>
      <w:bookmarkEnd w:id="400"/>
      <w:bookmarkEnd w:id="401"/>
      <w:bookmarkEnd w:id="402"/>
      <w:bookmarkEnd w:id="403"/>
      <w:bookmarkEnd w:id="404"/>
      <w:r w:rsidR="0004033D">
        <w:t>&lt;Process Number&gt; &lt;Process Name&gt;</w:t>
      </w:r>
      <w:bookmarkEnd w:id="405"/>
    </w:p>
    <w:p w14:paraId="0834EF6A" w14:textId="77777777" w:rsidR="00C51B0C" w:rsidRPr="00081E15" w:rsidRDefault="00C51B0C" w:rsidP="00C51B0C">
      <w:pPr>
        <w:pStyle w:val="Caption"/>
        <w:rPr>
          <w:b w:val="0"/>
          <w:bCs w:val="0"/>
          <w:sz w:val="24"/>
          <w:szCs w:val="24"/>
        </w:rPr>
      </w:pPr>
      <w:bookmarkStart w:id="406" w:name="_Toc11969519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6"/>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07" w:name="_Toc183509408"/>
      <w:bookmarkStart w:id="408" w:name="_Toc183509479"/>
      <w:bookmarkStart w:id="409" w:name="_Toc183534036"/>
      <w:bookmarkStart w:id="410" w:name="_Toc183534266"/>
      <w:bookmarkStart w:id="411" w:name="_Toc232925391"/>
      <w:bookmarkStart w:id="412" w:name="_Toc232925471"/>
      <w:bookmarkStart w:id="413" w:name="_Toc232926030"/>
      <w:bookmarkStart w:id="414" w:name="_Toc232926123"/>
      <w:bookmarkStart w:id="415" w:name="_Toc232926246"/>
      <w:bookmarkStart w:id="416" w:name="_Toc119348356"/>
      <w:r>
        <w:t>System Integration Test</w:t>
      </w:r>
      <w:bookmarkEnd w:id="407"/>
      <w:bookmarkEnd w:id="408"/>
      <w:bookmarkEnd w:id="409"/>
      <w:bookmarkEnd w:id="410"/>
      <w:bookmarkEnd w:id="411"/>
      <w:bookmarkEnd w:id="412"/>
      <w:bookmarkEnd w:id="413"/>
      <w:bookmarkEnd w:id="414"/>
      <w:bookmarkEnd w:id="415"/>
      <w:bookmarkEnd w:id="416"/>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17" w:name="_Toc183509409"/>
      <w:bookmarkStart w:id="418" w:name="_Toc183509480"/>
      <w:bookmarkStart w:id="419" w:name="_Toc183534037"/>
      <w:bookmarkStart w:id="420" w:name="_Toc183534267"/>
      <w:bookmarkStart w:id="421" w:name="_Toc232925392"/>
      <w:bookmarkStart w:id="422" w:name="_Toc232925472"/>
      <w:bookmarkStart w:id="423" w:name="_Toc232926031"/>
      <w:bookmarkStart w:id="424" w:name="_Toc232926124"/>
      <w:bookmarkStart w:id="425" w:name="_Toc232926247"/>
      <w:bookmarkStart w:id="426" w:name="_Toc119348357"/>
      <w:r>
        <w:t>Test Scenario</w:t>
      </w:r>
      <w:bookmarkEnd w:id="417"/>
      <w:bookmarkEnd w:id="418"/>
      <w:bookmarkEnd w:id="419"/>
      <w:bookmarkEnd w:id="420"/>
      <w:bookmarkEnd w:id="421"/>
      <w:bookmarkEnd w:id="422"/>
      <w:bookmarkEnd w:id="423"/>
      <w:bookmarkEnd w:id="424"/>
      <w:bookmarkEnd w:id="425"/>
      <w:bookmarkEnd w:id="426"/>
    </w:p>
    <w:p w14:paraId="4F22219B" w14:textId="77777777" w:rsidR="00C51B0C" w:rsidRDefault="00C51B0C" w:rsidP="00C51B0C">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Moreover, the test scenario can be used as a user guideline because it covers all the steps necessary in order to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7" w:name="_Toc232926032"/>
      <w:r>
        <w:fldChar w:fldCharType="end"/>
      </w:r>
      <w:bookmarkEnd w:id="427"/>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8" w:name="_Toc232926033"/>
      <w:r>
        <w:fldChar w:fldCharType="end"/>
      </w:r>
      <w:bookmarkEnd w:id="428"/>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9" w:name="_Toc232926034"/>
      <w:r>
        <w:fldChar w:fldCharType="end"/>
      </w:r>
      <w:bookmarkEnd w:id="429"/>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5"/>
      <w:r>
        <w:fldChar w:fldCharType="end"/>
      </w:r>
      <w:bookmarkEnd w:id="430"/>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31" w:name="_Toc232926036"/>
      <w:r>
        <w:fldChar w:fldCharType="end"/>
      </w:r>
      <w:bookmarkEnd w:id="431"/>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9"/>
          <w:headerReference w:type="default" r:id="rId60"/>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2" w:name="_Toc183509415"/>
      <w:bookmarkStart w:id="433" w:name="_Toc183534273"/>
      <w:bookmarkStart w:id="434" w:name="_Toc232925393"/>
      <w:bookmarkStart w:id="435" w:name="_Toc232925473"/>
      <w:bookmarkStart w:id="436" w:name="_Toc232926125"/>
      <w:bookmarkStart w:id="437" w:name="_Toc232926248"/>
      <w:r>
        <w:lastRenderedPageBreak/>
        <w:t>CHAPTER 6</w:t>
      </w:r>
    </w:p>
    <w:p w14:paraId="775E4A5F" w14:textId="77777777" w:rsidR="00C51B0C" w:rsidRDefault="00C51B0C" w:rsidP="003D592C">
      <w:pPr>
        <w:pStyle w:val="Heading1"/>
        <w:numPr>
          <w:ilvl w:val="0"/>
          <w:numId w:val="1"/>
        </w:numPr>
      </w:pPr>
      <w:bookmarkStart w:id="438" w:name="_Toc165641831"/>
      <w:bookmarkStart w:id="439" w:name="_Toc119348358"/>
      <w:r w:rsidRPr="00747C15">
        <w:t>Conclusions</w:t>
      </w:r>
      <w:bookmarkEnd w:id="432"/>
      <w:bookmarkEnd w:id="433"/>
      <w:bookmarkEnd w:id="434"/>
      <w:bookmarkEnd w:id="435"/>
      <w:bookmarkEnd w:id="436"/>
      <w:bookmarkEnd w:id="437"/>
      <w:bookmarkEnd w:id="438"/>
      <w:bookmarkEnd w:id="439"/>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0" w:name="_Toc165641832"/>
      <w:bookmarkStart w:id="441" w:name="_Toc183509416"/>
      <w:bookmarkStart w:id="442" w:name="_Toc183509481"/>
      <w:bookmarkStart w:id="443" w:name="_Toc183534043"/>
      <w:bookmarkStart w:id="444" w:name="_Toc183534274"/>
      <w:bookmarkStart w:id="445" w:name="_Toc232925394"/>
      <w:bookmarkStart w:id="446" w:name="_Toc232925474"/>
      <w:bookmarkStart w:id="447" w:name="_Toc232926037"/>
      <w:bookmarkStart w:id="448" w:name="_Toc232926126"/>
      <w:bookmarkStart w:id="449" w:name="_Toc232926249"/>
      <w:bookmarkStart w:id="450" w:name="_Toc119348359"/>
      <w:r>
        <w:t>Benefits</w:t>
      </w:r>
      <w:bookmarkEnd w:id="440"/>
      <w:bookmarkEnd w:id="441"/>
      <w:bookmarkEnd w:id="442"/>
      <w:bookmarkEnd w:id="443"/>
      <w:bookmarkEnd w:id="444"/>
      <w:bookmarkEnd w:id="445"/>
      <w:bookmarkEnd w:id="446"/>
      <w:bookmarkEnd w:id="447"/>
      <w:bookmarkEnd w:id="448"/>
      <w:bookmarkEnd w:id="449"/>
      <w:bookmarkEnd w:id="450"/>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1" w:name="_Toc165641833"/>
      <w:bookmarkStart w:id="452" w:name="_Toc183509417"/>
      <w:bookmarkStart w:id="453" w:name="_Toc183509482"/>
      <w:bookmarkStart w:id="454" w:name="_Toc183534044"/>
      <w:bookmarkStart w:id="455" w:name="_Toc183534275"/>
      <w:bookmarkStart w:id="456" w:name="_Toc232925395"/>
      <w:bookmarkStart w:id="457" w:name="_Toc232925475"/>
      <w:bookmarkStart w:id="458" w:name="_Toc232926038"/>
      <w:bookmarkStart w:id="459" w:name="_Toc232926127"/>
      <w:bookmarkStart w:id="460" w:name="_Toc232926250"/>
      <w:bookmarkStart w:id="461" w:name="_Toc119348360"/>
      <w:r>
        <w:t>Benefits to Project Developers</w:t>
      </w:r>
      <w:bookmarkEnd w:id="451"/>
      <w:bookmarkEnd w:id="452"/>
      <w:bookmarkEnd w:id="453"/>
      <w:bookmarkEnd w:id="454"/>
      <w:bookmarkEnd w:id="455"/>
      <w:bookmarkEnd w:id="456"/>
      <w:bookmarkEnd w:id="457"/>
      <w:bookmarkEnd w:id="458"/>
      <w:bookmarkEnd w:id="459"/>
      <w:bookmarkEnd w:id="460"/>
      <w:bookmarkEnd w:id="461"/>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2" w:name="_Toc165641834"/>
      <w:bookmarkStart w:id="463" w:name="_Toc183509418"/>
      <w:bookmarkStart w:id="464" w:name="_Toc183509483"/>
      <w:bookmarkStart w:id="465" w:name="_Toc183534045"/>
      <w:bookmarkStart w:id="466" w:name="_Toc183534276"/>
      <w:bookmarkStart w:id="467" w:name="_Toc232925396"/>
      <w:bookmarkStart w:id="468" w:name="_Toc232925476"/>
      <w:bookmarkStart w:id="469" w:name="_Toc232926039"/>
      <w:bookmarkStart w:id="470" w:name="_Toc232926128"/>
      <w:bookmarkStart w:id="471" w:name="_Toc232926251"/>
      <w:bookmarkStart w:id="472" w:name="_Toc119348361"/>
      <w:r>
        <w:t>Benefits to Users</w:t>
      </w:r>
      <w:bookmarkEnd w:id="462"/>
      <w:bookmarkEnd w:id="463"/>
      <w:bookmarkEnd w:id="464"/>
      <w:bookmarkEnd w:id="465"/>
      <w:bookmarkEnd w:id="466"/>
      <w:bookmarkEnd w:id="467"/>
      <w:bookmarkEnd w:id="468"/>
      <w:bookmarkEnd w:id="469"/>
      <w:bookmarkEnd w:id="470"/>
      <w:bookmarkEnd w:id="471"/>
      <w:bookmarkEnd w:id="472"/>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3" w:name="_Toc165641835"/>
      <w:bookmarkStart w:id="474" w:name="_Toc183509419"/>
      <w:bookmarkStart w:id="475" w:name="_Toc183509484"/>
      <w:bookmarkStart w:id="476" w:name="_Toc183534046"/>
      <w:bookmarkStart w:id="477" w:name="_Toc183534277"/>
      <w:bookmarkStart w:id="478" w:name="_Toc232925397"/>
      <w:bookmarkStart w:id="479" w:name="_Toc232925477"/>
      <w:bookmarkStart w:id="480" w:name="_Toc232926040"/>
      <w:bookmarkStart w:id="481" w:name="_Toc232926129"/>
      <w:bookmarkStart w:id="482" w:name="_Toc232926252"/>
      <w:bookmarkStart w:id="483" w:name="_Toc119348362"/>
      <w:r>
        <w:t>Problems and Limitations</w:t>
      </w:r>
      <w:bookmarkEnd w:id="473"/>
      <w:bookmarkEnd w:id="474"/>
      <w:bookmarkEnd w:id="475"/>
      <w:bookmarkEnd w:id="476"/>
      <w:bookmarkEnd w:id="477"/>
      <w:bookmarkEnd w:id="478"/>
      <w:bookmarkEnd w:id="479"/>
      <w:bookmarkEnd w:id="480"/>
      <w:bookmarkEnd w:id="481"/>
      <w:bookmarkEnd w:id="482"/>
      <w:bookmarkEnd w:id="483"/>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4" w:name="_Toc165641836"/>
      <w:bookmarkStart w:id="485" w:name="_Toc183509420"/>
      <w:bookmarkStart w:id="486" w:name="_Toc183509485"/>
      <w:bookmarkStart w:id="487" w:name="_Toc183534047"/>
      <w:bookmarkStart w:id="488" w:name="_Toc183534278"/>
      <w:bookmarkStart w:id="489" w:name="_Toc232925398"/>
      <w:bookmarkStart w:id="490" w:name="_Toc232925478"/>
      <w:bookmarkStart w:id="491" w:name="_Toc232926041"/>
      <w:bookmarkStart w:id="492" w:name="_Toc232926130"/>
      <w:bookmarkStart w:id="493" w:name="_Toc232926253"/>
      <w:bookmarkStart w:id="494" w:name="_Toc119348363"/>
      <w:r>
        <w:lastRenderedPageBreak/>
        <w:t>Future Work</w:t>
      </w:r>
      <w:bookmarkEnd w:id="484"/>
      <w:bookmarkEnd w:id="485"/>
      <w:bookmarkEnd w:id="486"/>
      <w:bookmarkEnd w:id="487"/>
      <w:bookmarkEnd w:id="488"/>
      <w:bookmarkEnd w:id="489"/>
      <w:bookmarkEnd w:id="490"/>
      <w:bookmarkEnd w:id="491"/>
      <w:bookmarkEnd w:id="492"/>
      <w:bookmarkEnd w:id="493"/>
      <w:bookmarkEnd w:id="494"/>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61"/>
          <w:headerReference w:type="default" r:id="rId62"/>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5" w:name="_Toc119348364"/>
      <w:r w:rsidRPr="00695F26">
        <w:rPr>
          <w:rFonts w:cs="Times New Roman"/>
        </w:rPr>
        <w:t>REFERENCES</w:t>
      </w:r>
      <w:bookmarkEnd w:id="495"/>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6" w:name="_Toc183509422"/>
      <w:bookmarkStart w:id="497" w:name="_Toc183534049"/>
      <w:bookmarkStart w:id="498" w:name="_Toc183534280"/>
      <w:bookmarkStart w:id="499" w:name="_Toc232926043"/>
      <w:r w:rsidR="00BB5210">
        <w:lastRenderedPageBreak/>
        <w:t>APPENDIX A</w:t>
      </w:r>
    </w:p>
    <w:p w14:paraId="3628CB22" w14:textId="77777777" w:rsidR="00BB5210" w:rsidRDefault="00FF42FC">
      <w:pPr>
        <w:pStyle w:val="Heading1"/>
        <w:numPr>
          <w:ilvl w:val="0"/>
          <w:numId w:val="22"/>
        </w:numPr>
      </w:pPr>
      <w:bookmarkStart w:id="500" w:name="_Toc433051520"/>
      <w:bookmarkStart w:id="501" w:name="_Toc433052128"/>
      <w:bookmarkStart w:id="502" w:name="_Toc119348365"/>
      <w:r>
        <w:t>&lt;INSERT YOUR TOPIC&gt;</w:t>
      </w:r>
      <w:bookmarkEnd w:id="500"/>
      <w:bookmarkEnd w:id="501"/>
      <w:bookmarkEnd w:id="502"/>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3" w:name="_Toc119348366"/>
      <w:r>
        <w:lastRenderedPageBreak/>
        <w:t>BIOGRAPH</w:t>
      </w:r>
      <w:bookmarkEnd w:id="496"/>
      <w:bookmarkEnd w:id="497"/>
      <w:bookmarkEnd w:id="498"/>
      <w:bookmarkEnd w:id="499"/>
      <w:r>
        <w:t>IES</w:t>
      </w:r>
      <w:bookmarkEnd w:id="503"/>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3"/>
      <w:headerReference w:type="default" r:id="rId64"/>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2F78B" w14:textId="77777777" w:rsidR="00DB2BB8" w:rsidRDefault="00DB2BB8">
      <w:r>
        <w:separator/>
      </w:r>
    </w:p>
    <w:p w14:paraId="447F81E9" w14:textId="77777777" w:rsidR="00DB2BB8" w:rsidRDefault="00DB2BB8"/>
    <w:p w14:paraId="6AA7AF7E" w14:textId="77777777" w:rsidR="00DB2BB8" w:rsidRDefault="00DB2BB8"/>
    <w:p w14:paraId="3E046B89" w14:textId="77777777" w:rsidR="00DB2BB8" w:rsidRDefault="00DB2BB8"/>
    <w:p w14:paraId="4A9E3CC9" w14:textId="77777777" w:rsidR="00DB2BB8" w:rsidRDefault="00DB2BB8"/>
    <w:p w14:paraId="338ED8F1" w14:textId="77777777" w:rsidR="00DB2BB8" w:rsidRDefault="00DB2BB8"/>
  </w:endnote>
  <w:endnote w:type="continuationSeparator" w:id="0">
    <w:p w14:paraId="561E644E" w14:textId="77777777" w:rsidR="00DB2BB8" w:rsidRDefault="00DB2BB8">
      <w:r>
        <w:continuationSeparator/>
      </w:r>
    </w:p>
    <w:p w14:paraId="66FAEA3D" w14:textId="77777777" w:rsidR="00DB2BB8" w:rsidRDefault="00DB2BB8"/>
    <w:p w14:paraId="42F90133" w14:textId="77777777" w:rsidR="00DB2BB8" w:rsidRDefault="00DB2BB8"/>
    <w:p w14:paraId="65AFCF9A" w14:textId="77777777" w:rsidR="00DB2BB8" w:rsidRDefault="00DB2BB8"/>
    <w:p w14:paraId="24BC2B20" w14:textId="77777777" w:rsidR="00DB2BB8" w:rsidRDefault="00DB2BB8"/>
    <w:p w14:paraId="61CF3ED8" w14:textId="77777777" w:rsidR="00DB2BB8" w:rsidRDefault="00DB2B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40679" w14:textId="77777777" w:rsidR="00DB2BB8" w:rsidRDefault="00DB2BB8">
      <w:r>
        <w:separator/>
      </w:r>
    </w:p>
    <w:p w14:paraId="2E692F44" w14:textId="77777777" w:rsidR="00DB2BB8" w:rsidRDefault="00DB2BB8"/>
    <w:p w14:paraId="14471F58" w14:textId="77777777" w:rsidR="00DB2BB8" w:rsidRDefault="00DB2BB8"/>
    <w:p w14:paraId="078A2C11" w14:textId="77777777" w:rsidR="00DB2BB8" w:rsidRDefault="00DB2BB8"/>
    <w:p w14:paraId="5AC94B63" w14:textId="77777777" w:rsidR="00DB2BB8" w:rsidRDefault="00DB2BB8"/>
    <w:p w14:paraId="775DEC2E" w14:textId="77777777" w:rsidR="00DB2BB8" w:rsidRDefault="00DB2BB8"/>
  </w:footnote>
  <w:footnote w:type="continuationSeparator" w:id="0">
    <w:p w14:paraId="05F4A886" w14:textId="77777777" w:rsidR="00DB2BB8" w:rsidRDefault="00DB2BB8">
      <w:r>
        <w:continuationSeparator/>
      </w:r>
    </w:p>
    <w:p w14:paraId="15F1BE66" w14:textId="77777777" w:rsidR="00DB2BB8" w:rsidRDefault="00DB2BB8"/>
    <w:p w14:paraId="76221EDA" w14:textId="77777777" w:rsidR="00DB2BB8" w:rsidRDefault="00DB2BB8"/>
    <w:p w14:paraId="16067C32" w14:textId="77777777" w:rsidR="00DB2BB8" w:rsidRDefault="00DB2BB8"/>
    <w:p w14:paraId="11D74C54" w14:textId="77777777" w:rsidR="00DB2BB8" w:rsidRDefault="00DB2BB8"/>
    <w:p w14:paraId="0B97F4E8" w14:textId="77777777" w:rsidR="00DB2BB8" w:rsidRDefault="00DB2B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BAFA19F" w:rsidR="00BD59EA" w:rsidRDefault="008A4151" w:rsidP="00D63CD2">
    <w:pPr>
      <w:pStyle w:val="Heade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43E7C">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3F89758A"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1A972EBC"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1A972EBC"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4C0B110E"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760B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r>
    <w:proofErr w:type="gramStart"/>
    <w:r>
      <w:t>B.Sc.(</w:t>
    </w:r>
    <w:proofErr w:type="gramEnd"/>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A47F8C8"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A47F8C8"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41FDF656"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20CECB88"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20CECB88"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46BA04FC"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56AE8D14"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7F0167E0"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7E4E305E"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506044">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53312095"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A6602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D81A61A"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6602F">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D81A61A"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6602F">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5BA67B3F"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6602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0CD6"/>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4E33"/>
    <w:rsid w:val="001A090F"/>
    <w:rsid w:val="001A0B07"/>
    <w:rsid w:val="001A27FB"/>
    <w:rsid w:val="001A3B01"/>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D657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4D92"/>
    <w:rsid w:val="00335499"/>
    <w:rsid w:val="003354CB"/>
    <w:rsid w:val="003362F8"/>
    <w:rsid w:val="0033681B"/>
    <w:rsid w:val="00337F76"/>
    <w:rsid w:val="00340F1B"/>
    <w:rsid w:val="00343E7C"/>
    <w:rsid w:val="003455E1"/>
    <w:rsid w:val="0034669A"/>
    <w:rsid w:val="00347749"/>
    <w:rsid w:val="00356D1E"/>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BAE"/>
    <w:rsid w:val="004B5C16"/>
    <w:rsid w:val="004B7111"/>
    <w:rsid w:val="004C002F"/>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044"/>
    <w:rsid w:val="005063CB"/>
    <w:rsid w:val="005107BD"/>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87210"/>
    <w:rsid w:val="00991B9A"/>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2915"/>
    <w:rsid w:val="00E23416"/>
    <w:rsid w:val="00E25E6F"/>
    <w:rsid w:val="00E31B2A"/>
    <w:rsid w:val="00E347D3"/>
    <w:rsid w:val="00E40083"/>
    <w:rsid w:val="00E459BC"/>
    <w:rsid w:val="00E466CA"/>
    <w:rsid w:val="00E5030C"/>
    <w:rsid w:val="00E51101"/>
    <w:rsid w:val="00E56409"/>
    <w:rsid w:val="00E567F5"/>
    <w:rsid w:val="00E57C62"/>
    <w:rsid w:val="00E606A7"/>
    <w:rsid w:val="00E6249D"/>
    <w:rsid w:val="00E62FF4"/>
    <w:rsid w:val="00E645F1"/>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26C6"/>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542C"/>
    <w:rsid w:val="00F90F80"/>
    <w:rsid w:val="00F910EC"/>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34" Type="http://schemas.openxmlformats.org/officeDocument/2006/relationships/header" Target="header13.xml"/><Relationship Id="rId42" Type="http://schemas.openxmlformats.org/officeDocument/2006/relationships/header" Target="header19.xml"/><Relationship Id="rId47" Type="http://schemas.openxmlformats.org/officeDocument/2006/relationships/header" Target="header23.xml"/><Relationship Id="rId50" Type="http://schemas.openxmlformats.org/officeDocument/2006/relationships/footer" Target="footer14.xml"/><Relationship Id="rId55" Type="http://schemas.openxmlformats.org/officeDocument/2006/relationships/header" Target="header27.xml"/><Relationship Id="rId63"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header" Target="header16.xml"/><Relationship Id="rId40" Type="http://schemas.openxmlformats.org/officeDocument/2006/relationships/header" Target="header17.xml"/><Relationship Id="rId45" Type="http://schemas.openxmlformats.org/officeDocument/2006/relationships/header" Target="header21.xml"/><Relationship Id="rId53" Type="http://schemas.openxmlformats.org/officeDocument/2006/relationships/footer" Target="footer15.xml"/><Relationship Id="rId58" Type="http://schemas.openxmlformats.org/officeDocument/2006/relationships/header" Target="header3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4.xml"/><Relationship Id="rId43" Type="http://schemas.openxmlformats.org/officeDocument/2006/relationships/header" Target="header20.xml"/><Relationship Id="rId48" Type="http://schemas.openxmlformats.org/officeDocument/2006/relationships/header" Target="header24.xml"/><Relationship Id="rId56" Type="http://schemas.openxmlformats.org/officeDocument/2006/relationships/header" Target="header28.xml"/><Relationship Id="rId64" Type="http://schemas.openxmlformats.org/officeDocument/2006/relationships/header" Target="header36.xml"/><Relationship Id="rId8" Type="http://schemas.openxmlformats.org/officeDocument/2006/relationships/header" Target="header1.xml"/><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header" Target="header22.xml"/><Relationship Id="rId59" Type="http://schemas.openxmlformats.org/officeDocument/2006/relationships/header" Target="header31.xml"/><Relationship Id="rId20" Type="http://schemas.openxmlformats.org/officeDocument/2006/relationships/image" Target="media/image1.png"/><Relationship Id="rId41" Type="http://schemas.openxmlformats.org/officeDocument/2006/relationships/header" Target="header18.xml"/><Relationship Id="rId54" Type="http://schemas.openxmlformats.org/officeDocument/2006/relationships/footer" Target="footer16.xml"/><Relationship Id="rId62"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3.png"/><Relationship Id="rId36" Type="http://schemas.openxmlformats.org/officeDocument/2006/relationships/header" Target="header15.xml"/><Relationship Id="rId49" Type="http://schemas.openxmlformats.org/officeDocument/2006/relationships/footer" Target="footer13.xml"/><Relationship Id="rId57" Type="http://schemas.openxmlformats.org/officeDocument/2006/relationships/header" Target="header29.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5.png"/><Relationship Id="rId52" Type="http://schemas.openxmlformats.org/officeDocument/2006/relationships/header" Target="header26.xml"/><Relationship Id="rId60" Type="http://schemas.openxmlformats.org/officeDocument/2006/relationships/header" Target="header3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Template>
  <TotalTime>332</TotalTime>
  <Pages>50</Pages>
  <Words>6888</Words>
  <Characters>39262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46058</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PONGSAKORN PIBOONPONGPUN</cp:lastModifiedBy>
  <cp:revision>28</cp:revision>
  <cp:lastPrinted>2007-11-23T10:08:00Z</cp:lastPrinted>
  <dcterms:created xsi:type="dcterms:W3CDTF">2022-11-18T13:10:00Z</dcterms:created>
  <dcterms:modified xsi:type="dcterms:W3CDTF">2022-11-19T18:51:00Z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